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EC3D61" w14:textId="77777777" w:rsidR="00574EA1" w:rsidRPr="00AD2B91" w:rsidRDefault="00574EA1" w:rsidP="00932B7F">
      <w:pPr>
        <w:pStyle w:val="BodyText"/>
      </w:pPr>
    </w:p>
    <w:p w14:paraId="64FB99DD" w14:textId="77777777" w:rsidR="008D723A" w:rsidRPr="00AD2B91" w:rsidRDefault="008D723A" w:rsidP="00932B7F">
      <w:pPr>
        <w:pStyle w:val="BodyText"/>
      </w:pPr>
    </w:p>
    <w:p w14:paraId="234A9525" w14:textId="77777777" w:rsidR="00156BCA" w:rsidRPr="00AD2B91" w:rsidRDefault="00156BCA" w:rsidP="00932B7F">
      <w:pPr>
        <w:pStyle w:val="BodyText"/>
      </w:pPr>
    </w:p>
    <w:p w14:paraId="7F486875" w14:textId="236BD963" w:rsidR="00AB4943" w:rsidRDefault="00AB4943" w:rsidP="00932B7F">
      <w:pPr>
        <w:pStyle w:val="BodyText"/>
      </w:pPr>
    </w:p>
    <w:p w14:paraId="7B7F6974" w14:textId="61FD73B6" w:rsidR="00AD2B91" w:rsidRDefault="00AD2B91" w:rsidP="00932B7F">
      <w:pPr>
        <w:pStyle w:val="BodyText"/>
      </w:pPr>
    </w:p>
    <w:p w14:paraId="534CEE99" w14:textId="496A497C" w:rsidR="00AD2B91" w:rsidRDefault="00AD2B91" w:rsidP="00932B7F">
      <w:pPr>
        <w:pStyle w:val="BodyText"/>
      </w:pPr>
    </w:p>
    <w:p w14:paraId="0D91F517" w14:textId="33741B12" w:rsidR="00AD2B91" w:rsidRDefault="00AD2B91" w:rsidP="00932B7F">
      <w:pPr>
        <w:pStyle w:val="BodyText"/>
      </w:pPr>
    </w:p>
    <w:p w14:paraId="083F3F5C" w14:textId="7D6E5A46" w:rsidR="00AD2B91" w:rsidRDefault="00AD2B91" w:rsidP="00932B7F">
      <w:pPr>
        <w:pStyle w:val="BodyText"/>
      </w:pPr>
    </w:p>
    <w:p w14:paraId="0D8A35EE" w14:textId="0A43A0BD" w:rsidR="00AD2B91" w:rsidRDefault="00AD2B91" w:rsidP="00932B7F">
      <w:pPr>
        <w:pStyle w:val="BodyText"/>
      </w:pPr>
    </w:p>
    <w:p w14:paraId="5F7A2BC1" w14:textId="6CED74AF" w:rsidR="00AD2B91" w:rsidRDefault="00AD2B91" w:rsidP="00932B7F">
      <w:pPr>
        <w:pStyle w:val="BodyText"/>
      </w:pPr>
    </w:p>
    <w:p w14:paraId="6CA25B27" w14:textId="77777777" w:rsidR="00AD2B91" w:rsidRPr="00AD2B91" w:rsidRDefault="00AD2B91" w:rsidP="00932B7F">
      <w:pPr>
        <w:pStyle w:val="BodyText"/>
      </w:pPr>
    </w:p>
    <w:p w14:paraId="17DC3D4D" w14:textId="4DC6DA33" w:rsidR="00AB4943" w:rsidRDefault="00AB4943" w:rsidP="00932B7F">
      <w:pPr>
        <w:pStyle w:val="BodyText"/>
      </w:pPr>
    </w:p>
    <w:p w14:paraId="60ADB84F" w14:textId="0E6E52EF" w:rsidR="002D3879" w:rsidRDefault="002D3879" w:rsidP="00932B7F">
      <w:pPr>
        <w:pStyle w:val="BodyText"/>
      </w:pPr>
    </w:p>
    <w:p w14:paraId="39704A8E" w14:textId="331A40F8" w:rsidR="002D3879" w:rsidRDefault="002D3879" w:rsidP="00932B7F">
      <w:pPr>
        <w:pStyle w:val="BodyText"/>
      </w:pPr>
    </w:p>
    <w:p w14:paraId="113B261D" w14:textId="2531ECF8" w:rsidR="002D3879" w:rsidRDefault="002D3879" w:rsidP="00932B7F">
      <w:pPr>
        <w:pStyle w:val="BodyText"/>
      </w:pPr>
    </w:p>
    <w:p w14:paraId="075CB60C" w14:textId="77777777" w:rsidR="002D3879" w:rsidRDefault="002D3879" w:rsidP="00932B7F">
      <w:pPr>
        <w:pStyle w:val="BodyText"/>
      </w:pPr>
    </w:p>
    <w:p w14:paraId="3B8331CC" w14:textId="77777777" w:rsidR="002D3879" w:rsidRPr="00AD2B91" w:rsidRDefault="002D3879" w:rsidP="00932B7F">
      <w:pPr>
        <w:pStyle w:val="BodyText"/>
      </w:pPr>
    </w:p>
    <w:p w14:paraId="01D55CBA" w14:textId="77777777" w:rsidR="00E837FF" w:rsidRDefault="00382D2A" w:rsidP="00382D2A">
      <w:pPr>
        <w:pStyle w:val="Title1"/>
        <w:rPr>
          <w:rtl/>
        </w:rPr>
      </w:pPr>
      <w:r>
        <w:t xml:space="preserve">Lucid </w:t>
      </w:r>
      <w:r w:rsidR="00E837FF">
        <w:rPr>
          <w:rFonts w:hint="cs"/>
        </w:rPr>
        <w:t>X</w:t>
      </w:r>
      <w:r w:rsidR="00E837FF">
        <w:rPr>
          <w:rFonts w:hint="cs"/>
          <w:rtl/>
        </w:rPr>
        <w:t xml:space="preserve"> </w:t>
      </w:r>
      <w:r>
        <w:t>Series</w:t>
      </w:r>
    </w:p>
    <w:p w14:paraId="772882EB" w14:textId="2A7C6903" w:rsidR="005614A5" w:rsidRPr="00E837FF" w:rsidRDefault="00504F55" w:rsidP="00382D2A">
      <w:pPr>
        <w:pStyle w:val="Title1"/>
        <w:rPr>
          <w:sz w:val="64"/>
          <w:szCs w:val="64"/>
        </w:rPr>
      </w:pPr>
      <w:r>
        <w:t xml:space="preserve"> </w:t>
      </w:r>
      <w:r w:rsidR="005D77A0" w:rsidRPr="00E837FF">
        <w:rPr>
          <w:sz w:val="64"/>
          <w:szCs w:val="64"/>
        </w:rPr>
        <w:t>Performance Verification Manual</w:t>
      </w:r>
    </w:p>
    <w:p w14:paraId="68336A4E" w14:textId="6F89DD0E" w:rsidR="005614A5" w:rsidRPr="00044281" w:rsidRDefault="009312C7" w:rsidP="00F14353">
      <w:pPr>
        <w:pStyle w:val="Title2"/>
      </w:pPr>
      <w:r w:rsidRPr="00044281">
        <w:t>Rev.</w:t>
      </w:r>
      <w:r w:rsidR="005614A5" w:rsidRPr="00044281">
        <w:t xml:space="preserve"> </w:t>
      </w:r>
      <w:r w:rsidR="00734DB2">
        <w:t>0.</w:t>
      </w:r>
      <w:r w:rsidR="00B53307" w:rsidRPr="00044281">
        <w:t>1</w:t>
      </w:r>
    </w:p>
    <w:p w14:paraId="178212C5" w14:textId="77777777" w:rsidR="00027EF2" w:rsidRPr="004079BE" w:rsidRDefault="00027EF2" w:rsidP="00932B7F">
      <w:pPr>
        <w:pStyle w:val="BodyText"/>
      </w:pPr>
    </w:p>
    <w:p w14:paraId="7416E0A3" w14:textId="77777777" w:rsidR="002455F9" w:rsidRPr="004079BE" w:rsidRDefault="002455F9" w:rsidP="00932B7F">
      <w:pPr>
        <w:pStyle w:val="BodyText"/>
      </w:pPr>
    </w:p>
    <w:p w14:paraId="2CB4BB96" w14:textId="77777777" w:rsidR="002455F9" w:rsidRPr="004079BE" w:rsidRDefault="002455F9" w:rsidP="00932B7F">
      <w:pPr>
        <w:pStyle w:val="BodyText"/>
      </w:pPr>
    </w:p>
    <w:p w14:paraId="2C8D3266" w14:textId="77777777" w:rsidR="00FB0302" w:rsidRPr="004079BE" w:rsidRDefault="00FB0302" w:rsidP="00932B7F">
      <w:pPr>
        <w:pStyle w:val="BodyText"/>
      </w:pPr>
    </w:p>
    <w:p w14:paraId="3FD342C7" w14:textId="726F9609" w:rsidR="002334D0" w:rsidRPr="004079BE" w:rsidRDefault="002334D0" w:rsidP="00932B7F">
      <w:pPr>
        <w:pStyle w:val="BodyText"/>
      </w:pPr>
      <w:r w:rsidRPr="004079BE">
        <w:br w:type="page"/>
      </w:r>
    </w:p>
    <w:p w14:paraId="76A1FED5" w14:textId="77777777" w:rsidR="00330EAF" w:rsidRPr="003A25F9" w:rsidRDefault="00330EAF" w:rsidP="00E12E25">
      <w:pPr>
        <w:pStyle w:val="BodyTextHeading"/>
      </w:pPr>
      <w:r w:rsidRPr="003A25F9">
        <w:lastRenderedPageBreak/>
        <w:t>Warranty Statement</w:t>
      </w:r>
    </w:p>
    <w:p w14:paraId="3FBA2AFD" w14:textId="77777777" w:rsidR="00330EAF" w:rsidRPr="003A25F9" w:rsidRDefault="00330EAF" w:rsidP="00330EAF">
      <w:pPr>
        <w:pStyle w:val="BodyText"/>
      </w:pPr>
      <w:r w:rsidRPr="003A25F9">
        <w:t>Products sold by Tabor Electronics Ltd. are warranted to be free from defects in workmanship or materials. Tabor Electronics Ltd. will, at its option, either repair or replace any hardware products which prove to be defective during the warranty period. You are a valued customer. Our mission is to make any necessary repairs in a reliable and timely manner.</w:t>
      </w:r>
    </w:p>
    <w:p w14:paraId="640FFE41" w14:textId="77777777" w:rsidR="00330EAF" w:rsidRPr="003A25F9" w:rsidRDefault="00330EAF" w:rsidP="00E12E25">
      <w:pPr>
        <w:pStyle w:val="BodyTextHeading"/>
      </w:pPr>
      <w:r w:rsidRPr="003A25F9">
        <w:t>Duration of Warranty</w:t>
      </w:r>
    </w:p>
    <w:p w14:paraId="5499F55A" w14:textId="77777777" w:rsidR="00330EAF" w:rsidRPr="003A25F9" w:rsidRDefault="00330EAF" w:rsidP="00330EAF">
      <w:pPr>
        <w:pStyle w:val="BodyText"/>
      </w:pPr>
      <w:r w:rsidRPr="003A25F9">
        <w:t>The warranty period for this Tabor Electronics Ltd. hardware is one year, except software and firmware products designed for use with Tabor Electronics Ltd. Hardware is warranted not to fail to execute its programming instructions due to defect in materials or workmanship for a period of ninety (90) days from the date of delivery to the initial end user.</w:t>
      </w:r>
    </w:p>
    <w:p w14:paraId="3166738F" w14:textId="77777777" w:rsidR="00330EAF" w:rsidRPr="003A25F9" w:rsidRDefault="00330EAF" w:rsidP="00E12E25">
      <w:pPr>
        <w:pStyle w:val="BodyTextHeading"/>
      </w:pPr>
      <w:r w:rsidRPr="003A25F9">
        <w:t>Return of Product</w:t>
      </w:r>
    </w:p>
    <w:p w14:paraId="426C0413" w14:textId="77777777" w:rsidR="00330EAF" w:rsidRPr="003A25F9" w:rsidRDefault="00330EAF" w:rsidP="00330EAF">
      <w:pPr>
        <w:pStyle w:val="BodyText"/>
      </w:pPr>
      <w:r w:rsidRPr="003A25F9">
        <w:t>Authorization is required from Tabor Electronics before you send us your product for service or calibration. Call your nearest Tabor Electronics support facility. A list is located on the last page of this manual. If you are unsure where to call, contact Tabor Electronics Ltd. Tel Hanan, Israel at 972-4-821-3393 or via fax at 972-4-821-3388. We can be reached at: support@tabor.co.il</w:t>
      </w:r>
    </w:p>
    <w:p w14:paraId="44E51F8C" w14:textId="77777777" w:rsidR="00330EAF" w:rsidRPr="003A25F9" w:rsidRDefault="00330EAF" w:rsidP="00E12E25">
      <w:pPr>
        <w:pStyle w:val="BodyTextHeading"/>
      </w:pPr>
      <w:r w:rsidRPr="003A25F9">
        <w:t>Limitation of Warranty</w:t>
      </w:r>
    </w:p>
    <w:p w14:paraId="24F8251D" w14:textId="77777777" w:rsidR="00330EAF" w:rsidRPr="003A25F9" w:rsidRDefault="00330EAF" w:rsidP="00330EAF">
      <w:pPr>
        <w:pStyle w:val="BodyText"/>
      </w:pPr>
      <w:r w:rsidRPr="003A25F9">
        <w:t xml:space="preserve">Tabor Electronics Ltd. shall be released from all obligations under this warranty in the event repairs or modifications are made by persons other than authorized Tabor Electronics service personnel or without the written consent of Tabor Electronics. </w:t>
      </w:r>
    </w:p>
    <w:p w14:paraId="5EB4888C" w14:textId="77777777" w:rsidR="00330EAF" w:rsidRPr="003A25F9" w:rsidRDefault="00330EAF" w:rsidP="00330EAF">
      <w:pPr>
        <w:pStyle w:val="BodyText"/>
      </w:pPr>
      <w:r w:rsidRPr="003A25F9">
        <w:t>Tabor Electronics Ltd. expressly disclaims any liability to its customers, dealers and representatives and to users of its product, and to any other person or persons, for special or consequential damages of any kind and from any cause whatsoever arising out of or in any way connected with the manufacture, sale, handling, repair, maintenance, replacement or use of said products. Representations and warranties made by any person including dealers and representatives of Tabor Electronics Ltd., which are inconsistent or in conflict with the terms of this warranty (including but not limited to the limitations of the liability of Tabor Electronics Ltd. as set forth above), shall not be binding upon Tabor Electronics Ltd. unless reduced to writing and approved by an officer of Tabor Electronics Ltd. This document may contain flaws, omissions, or typesetting errors. No warranty is granted nor liability assumed in relation thereto. The information contained herein is periodically updated and changes will be incorporated into subsequent editions. If you have encountered an error, please notify us at support@taborelec.com. All specifications are subject to change without prior notice. Except as stated above, Tabor Electronics Ltd. makes no warranty, express or implied (either in fact or by operation of law), statutory or otherwise; and except to the extent stated above, Tabor Electronics Ltd. shall have no liability under any warranty, express or implied (either in fact or by operation of law), statutory or otherwise.</w:t>
      </w:r>
    </w:p>
    <w:p w14:paraId="4EE759D8" w14:textId="77777777" w:rsidR="00330EAF" w:rsidRPr="003A25F9" w:rsidRDefault="00330EAF" w:rsidP="00E12E25">
      <w:pPr>
        <w:pStyle w:val="BodyTextHeading"/>
      </w:pPr>
      <w:r w:rsidRPr="003A25F9">
        <w:t>Proprietary Notice</w:t>
      </w:r>
    </w:p>
    <w:p w14:paraId="1C6E9E65" w14:textId="77777777" w:rsidR="00330EAF" w:rsidRPr="003A25F9" w:rsidRDefault="00330EAF" w:rsidP="00330EAF">
      <w:pPr>
        <w:pStyle w:val="BodyText"/>
      </w:pPr>
      <w:r w:rsidRPr="003A25F9">
        <w:t>This document and the technical data herein disclosed, are proprietary to Tabor Electronics, and shall not, without express written permission of Tabor Electronics, be used, in whole or in part to solicit quotations from a competitive source or used for manufacture by anyone other than Tabor Electronics. The information herein has been developed at private expense and may only be used for operation and maintenance reference purposes or for purposes of engineering evaluation and incorporation into technical specifications and other documents, which specify procurement of products from Tabor Electronics.</w:t>
      </w:r>
    </w:p>
    <w:p w14:paraId="363B1F7C" w14:textId="1533AB38" w:rsidR="00330EAF" w:rsidRDefault="00330EAF" w:rsidP="00374717">
      <w:pPr>
        <w:pStyle w:val="BodyText"/>
      </w:pPr>
    </w:p>
    <w:p w14:paraId="7A3C4EA5" w14:textId="77777777" w:rsidR="00330EAF" w:rsidRPr="00BD310F" w:rsidRDefault="00330EAF" w:rsidP="00374717">
      <w:pPr>
        <w:pStyle w:val="BodyText"/>
      </w:pPr>
    </w:p>
    <w:p w14:paraId="6F50DD7C" w14:textId="77777777" w:rsidR="00966CE3" w:rsidRPr="00330EAF" w:rsidRDefault="00966CE3" w:rsidP="00330EAF">
      <w:pPr>
        <w:pStyle w:val="BodyText"/>
      </w:pPr>
      <w:r w:rsidRPr="004079BE">
        <w:br w:type="page"/>
      </w:r>
    </w:p>
    <w:p w14:paraId="0C4DD94F" w14:textId="6509C934" w:rsidR="00966CE3" w:rsidRPr="00082B2B" w:rsidRDefault="00481A58" w:rsidP="001B1539">
      <w:pPr>
        <w:pStyle w:val="Title3"/>
      </w:pPr>
      <w:bookmarkStart w:id="0" w:name="_Toc92321270"/>
      <w:bookmarkStart w:id="1" w:name="_Toc143012312"/>
      <w:r w:rsidRPr="00082B2B">
        <w:lastRenderedPageBreak/>
        <w:t xml:space="preserve">Document </w:t>
      </w:r>
      <w:r w:rsidR="007F07DC" w:rsidRPr="00082B2B">
        <w:t>Revision History</w:t>
      </w:r>
      <w:bookmarkEnd w:id="0"/>
      <w:bookmarkEnd w:id="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45" w:type="dxa"/>
          <w:right w:w="45" w:type="dxa"/>
        </w:tblCellMar>
        <w:tblLook w:val="04A0" w:firstRow="1" w:lastRow="0" w:firstColumn="1" w:lastColumn="0" w:noHBand="0" w:noVBand="1"/>
      </w:tblPr>
      <w:tblGrid>
        <w:gridCol w:w="1083"/>
        <w:gridCol w:w="1412"/>
        <w:gridCol w:w="5002"/>
        <w:gridCol w:w="1853"/>
      </w:tblGrid>
      <w:tr w:rsidR="00185579" w:rsidRPr="005368AC" w14:paraId="03105EA8" w14:textId="77777777" w:rsidTr="000E37EE">
        <w:trPr>
          <w:cantSplit/>
          <w:tblHeader/>
          <w:jc w:val="center"/>
        </w:trPr>
        <w:tc>
          <w:tcPr>
            <w:tcW w:w="579" w:type="pct"/>
            <w:shd w:val="clear" w:color="auto" w:fill="0D5EA8"/>
          </w:tcPr>
          <w:p w14:paraId="1425EF88" w14:textId="0F293EEF" w:rsidR="00185579" w:rsidRPr="00082B2B" w:rsidRDefault="00185579" w:rsidP="00185579">
            <w:pPr>
              <w:pStyle w:val="TableHeading"/>
            </w:pPr>
            <w:r w:rsidRPr="00481A58">
              <w:t>Revision</w:t>
            </w:r>
          </w:p>
        </w:tc>
        <w:tc>
          <w:tcPr>
            <w:tcW w:w="755" w:type="pct"/>
            <w:shd w:val="clear" w:color="auto" w:fill="0D5EA8"/>
          </w:tcPr>
          <w:p w14:paraId="05BC094E" w14:textId="3C600462" w:rsidR="00185579" w:rsidRPr="00082B2B" w:rsidRDefault="00185579" w:rsidP="00185579">
            <w:pPr>
              <w:pStyle w:val="TableHeading"/>
            </w:pPr>
            <w:r w:rsidRPr="00481A58">
              <w:t>Date</w:t>
            </w:r>
          </w:p>
        </w:tc>
        <w:tc>
          <w:tcPr>
            <w:tcW w:w="2675" w:type="pct"/>
            <w:shd w:val="clear" w:color="auto" w:fill="0D5EA8"/>
          </w:tcPr>
          <w:p w14:paraId="67D34513" w14:textId="3696D4A4" w:rsidR="00185579" w:rsidRPr="00082B2B" w:rsidRDefault="00185579" w:rsidP="00185579">
            <w:pPr>
              <w:pStyle w:val="TableHeading"/>
            </w:pPr>
            <w:r w:rsidRPr="00481A58">
              <w:t>Description</w:t>
            </w:r>
            <w:r w:rsidR="00C91B83">
              <w:t xml:space="preserve"> </w:t>
            </w:r>
          </w:p>
        </w:tc>
        <w:tc>
          <w:tcPr>
            <w:tcW w:w="991" w:type="pct"/>
            <w:shd w:val="clear" w:color="auto" w:fill="0D5EA8"/>
          </w:tcPr>
          <w:p w14:paraId="0E62E5A3" w14:textId="2103D716" w:rsidR="00185579" w:rsidRPr="00082B2B" w:rsidRDefault="00185579" w:rsidP="00185579">
            <w:pPr>
              <w:pStyle w:val="TableHeading"/>
            </w:pPr>
            <w:r w:rsidRPr="00481A58">
              <w:t>Author</w:t>
            </w:r>
          </w:p>
        </w:tc>
      </w:tr>
      <w:tr w:rsidR="00AD4DB2" w:rsidRPr="005368AC" w14:paraId="04FDB2EE" w14:textId="77777777" w:rsidTr="000E37EE">
        <w:trPr>
          <w:cantSplit/>
          <w:jc w:val="center"/>
        </w:trPr>
        <w:tc>
          <w:tcPr>
            <w:tcW w:w="579" w:type="pct"/>
          </w:tcPr>
          <w:p w14:paraId="0D8377A6" w14:textId="78DC4378" w:rsidR="00AD4DB2" w:rsidRPr="00E93298" w:rsidRDefault="00AD4DB2" w:rsidP="001559FA">
            <w:pPr>
              <w:pStyle w:val="TableText"/>
            </w:pPr>
          </w:p>
        </w:tc>
        <w:tc>
          <w:tcPr>
            <w:tcW w:w="755" w:type="pct"/>
          </w:tcPr>
          <w:p w14:paraId="0791C7E4" w14:textId="7AD92E90" w:rsidR="00AD4DB2" w:rsidRPr="00E93298" w:rsidRDefault="00AD4DB2" w:rsidP="001559FA">
            <w:pPr>
              <w:pStyle w:val="TableText"/>
            </w:pPr>
          </w:p>
        </w:tc>
        <w:tc>
          <w:tcPr>
            <w:tcW w:w="2675" w:type="pct"/>
          </w:tcPr>
          <w:p w14:paraId="7EAE2C39" w14:textId="68A0C602" w:rsidR="00AD4DB2" w:rsidRPr="00015476" w:rsidRDefault="00AD4DB2" w:rsidP="00734DB2">
            <w:pPr>
              <w:pStyle w:val="TableBullet"/>
              <w:numPr>
                <w:ilvl w:val="0"/>
                <w:numId w:val="0"/>
              </w:numPr>
              <w:ind w:left="292" w:hanging="292"/>
            </w:pPr>
          </w:p>
        </w:tc>
        <w:tc>
          <w:tcPr>
            <w:tcW w:w="991" w:type="pct"/>
          </w:tcPr>
          <w:p w14:paraId="7AE381F6" w14:textId="16F24DD6" w:rsidR="00AD4DB2" w:rsidRPr="00E93298" w:rsidRDefault="00AD4DB2" w:rsidP="001559FA">
            <w:pPr>
              <w:pStyle w:val="TableText"/>
            </w:pPr>
          </w:p>
        </w:tc>
      </w:tr>
      <w:tr w:rsidR="001559FA" w:rsidRPr="005368AC" w14:paraId="49932EB7" w14:textId="77777777" w:rsidTr="000E37EE">
        <w:trPr>
          <w:cantSplit/>
          <w:jc w:val="center"/>
        </w:trPr>
        <w:tc>
          <w:tcPr>
            <w:tcW w:w="579" w:type="pct"/>
          </w:tcPr>
          <w:p w14:paraId="6512A543" w14:textId="632BE5DF" w:rsidR="001559FA" w:rsidRPr="004079BE" w:rsidRDefault="001559FA" w:rsidP="001559FA">
            <w:pPr>
              <w:pStyle w:val="TableText"/>
            </w:pPr>
          </w:p>
        </w:tc>
        <w:tc>
          <w:tcPr>
            <w:tcW w:w="755" w:type="pct"/>
          </w:tcPr>
          <w:p w14:paraId="175AF626" w14:textId="1FC1A6E2" w:rsidR="001559FA" w:rsidRDefault="001559FA" w:rsidP="001559FA">
            <w:pPr>
              <w:pStyle w:val="TableText"/>
            </w:pPr>
          </w:p>
        </w:tc>
        <w:tc>
          <w:tcPr>
            <w:tcW w:w="2675" w:type="pct"/>
          </w:tcPr>
          <w:p w14:paraId="17A1DE7B" w14:textId="0C7280BE" w:rsidR="001559FA" w:rsidRDefault="001559FA" w:rsidP="00734DB2">
            <w:pPr>
              <w:pStyle w:val="TableBullet"/>
              <w:numPr>
                <w:ilvl w:val="0"/>
                <w:numId w:val="0"/>
              </w:numPr>
              <w:ind w:left="292" w:hanging="292"/>
            </w:pPr>
          </w:p>
        </w:tc>
        <w:tc>
          <w:tcPr>
            <w:tcW w:w="991" w:type="pct"/>
          </w:tcPr>
          <w:p w14:paraId="37E0E3E2" w14:textId="351547DC" w:rsidR="001559FA" w:rsidRPr="00504F55" w:rsidRDefault="001559FA" w:rsidP="001559FA">
            <w:pPr>
              <w:pStyle w:val="TableText"/>
            </w:pPr>
          </w:p>
        </w:tc>
      </w:tr>
      <w:tr w:rsidR="00504F55" w:rsidRPr="005368AC" w14:paraId="5949E6F7" w14:textId="77777777" w:rsidTr="000E37EE">
        <w:trPr>
          <w:cantSplit/>
          <w:jc w:val="center"/>
        </w:trPr>
        <w:tc>
          <w:tcPr>
            <w:tcW w:w="579" w:type="pct"/>
          </w:tcPr>
          <w:p w14:paraId="56493A55" w14:textId="07610D86" w:rsidR="00504F55" w:rsidRPr="009017D4" w:rsidRDefault="00504F55" w:rsidP="00504F55">
            <w:pPr>
              <w:pStyle w:val="TableText"/>
              <w:rPr>
                <w:rFonts w:ascii="Calibri" w:hAnsi="Calibri" w:cs="Tahoma"/>
                <w:color w:val="000000"/>
                <w:szCs w:val="16"/>
              </w:rPr>
            </w:pPr>
          </w:p>
        </w:tc>
        <w:tc>
          <w:tcPr>
            <w:tcW w:w="755" w:type="pct"/>
          </w:tcPr>
          <w:p w14:paraId="519EB5E0" w14:textId="58BA8A86" w:rsidR="00504F55" w:rsidRPr="009017D4" w:rsidRDefault="00504F55" w:rsidP="00504F55">
            <w:pPr>
              <w:pStyle w:val="TableText"/>
              <w:rPr>
                <w:rFonts w:ascii="Calibri" w:hAnsi="Calibri" w:cs="Tahoma"/>
                <w:color w:val="000000"/>
                <w:szCs w:val="16"/>
              </w:rPr>
            </w:pPr>
          </w:p>
        </w:tc>
        <w:tc>
          <w:tcPr>
            <w:tcW w:w="2675" w:type="pct"/>
          </w:tcPr>
          <w:p w14:paraId="26363499" w14:textId="79DE1AE4" w:rsidR="00504F55" w:rsidRPr="0047034A" w:rsidRDefault="00504F55" w:rsidP="00734DB2">
            <w:pPr>
              <w:pStyle w:val="TableBullet"/>
              <w:numPr>
                <w:ilvl w:val="0"/>
                <w:numId w:val="0"/>
              </w:numPr>
              <w:ind w:left="292" w:hanging="292"/>
            </w:pPr>
          </w:p>
        </w:tc>
        <w:tc>
          <w:tcPr>
            <w:tcW w:w="991" w:type="pct"/>
          </w:tcPr>
          <w:p w14:paraId="524FC51E" w14:textId="261E7793" w:rsidR="00504F55" w:rsidRPr="00440BE7" w:rsidRDefault="00504F55" w:rsidP="00504F55">
            <w:pPr>
              <w:pStyle w:val="TableText"/>
              <w:rPr>
                <w:rFonts w:ascii="Calibri" w:hAnsi="Calibri" w:cs="Tahoma"/>
                <w:color w:val="000000"/>
                <w:szCs w:val="16"/>
              </w:rPr>
            </w:pPr>
          </w:p>
        </w:tc>
      </w:tr>
      <w:tr w:rsidR="00724E2E" w:rsidRPr="005368AC" w14:paraId="71A09AA4" w14:textId="77777777" w:rsidTr="000E37EE">
        <w:trPr>
          <w:cantSplit/>
          <w:jc w:val="center"/>
        </w:trPr>
        <w:tc>
          <w:tcPr>
            <w:tcW w:w="579" w:type="pct"/>
          </w:tcPr>
          <w:p w14:paraId="46C42A0D" w14:textId="6753A90F" w:rsidR="00724E2E" w:rsidRPr="004079BE" w:rsidRDefault="00724E2E" w:rsidP="00724E2E">
            <w:pPr>
              <w:pStyle w:val="TableText"/>
            </w:pPr>
            <w:r w:rsidRPr="004079BE">
              <w:t>1.0</w:t>
            </w:r>
          </w:p>
        </w:tc>
        <w:tc>
          <w:tcPr>
            <w:tcW w:w="755" w:type="pct"/>
          </w:tcPr>
          <w:p w14:paraId="6E8E0D70" w14:textId="3C5B96B2" w:rsidR="00724E2E" w:rsidRDefault="00734DB2" w:rsidP="00724E2E">
            <w:pPr>
              <w:pStyle w:val="TableText"/>
            </w:pPr>
            <w:r>
              <w:t>11</w:t>
            </w:r>
            <w:r w:rsidR="00724E2E" w:rsidRPr="00EB0715">
              <w:t>-</w:t>
            </w:r>
            <w:r>
              <w:t>Oct</w:t>
            </w:r>
            <w:r w:rsidR="00724E2E" w:rsidRPr="00EB0715">
              <w:t>-20</w:t>
            </w:r>
            <w:r>
              <w:t>23</w:t>
            </w:r>
          </w:p>
        </w:tc>
        <w:tc>
          <w:tcPr>
            <w:tcW w:w="2675" w:type="pct"/>
          </w:tcPr>
          <w:p w14:paraId="5AA66963" w14:textId="2BAFCCAC" w:rsidR="00724E2E" w:rsidRPr="0047034A" w:rsidRDefault="00724E2E" w:rsidP="00724E2E">
            <w:pPr>
              <w:pStyle w:val="TableBullet"/>
            </w:pPr>
            <w:r w:rsidRPr="0047034A">
              <w:t>Original version.</w:t>
            </w:r>
          </w:p>
        </w:tc>
        <w:tc>
          <w:tcPr>
            <w:tcW w:w="991" w:type="pct"/>
          </w:tcPr>
          <w:p w14:paraId="3D25E3CA" w14:textId="124BB655" w:rsidR="00724E2E" w:rsidRPr="00504F55" w:rsidRDefault="00724E2E" w:rsidP="00724E2E">
            <w:pPr>
              <w:pStyle w:val="TableText"/>
            </w:pPr>
            <w:r w:rsidRPr="00504F55">
              <w:t>Yaron Pohoriles</w:t>
            </w:r>
          </w:p>
        </w:tc>
      </w:tr>
    </w:tbl>
    <w:p w14:paraId="052505D9" w14:textId="7E40377C" w:rsidR="00082B2B" w:rsidRDefault="00082B2B" w:rsidP="001B1539">
      <w:pPr>
        <w:pStyle w:val="Title3"/>
      </w:pPr>
      <w:bookmarkStart w:id="2" w:name="_Toc43413952"/>
      <w:bookmarkStart w:id="3" w:name="_Toc126595234"/>
      <w:bookmarkStart w:id="4" w:name="_Toc143012313"/>
      <w:r w:rsidRPr="005368AC">
        <w:t>Acronyms &amp; Abbreviations</w:t>
      </w:r>
      <w:bookmarkEnd w:id="2"/>
      <w:bookmarkEnd w:id="3"/>
      <w:bookmarkEnd w:id="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45" w:type="dxa"/>
          <w:right w:w="45" w:type="dxa"/>
        </w:tblCellMar>
        <w:tblLook w:val="04A0" w:firstRow="1" w:lastRow="0" w:firstColumn="1" w:lastColumn="0" w:noHBand="0" w:noVBand="1"/>
      </w:tblPr>
      <w:tblGrid>
        <w:gridCol w:w="1898"/>
        <w:gridCol w:w="7452"/>
      </w:tblGrid>
      <w:tr w:rsidR="00082B2B" w:rsidRPr="005368AC" w14:paraId="24A5B477" w14:textId="77777777" w:rsidTr="008B631E">
        <w:trPr>
          <w:cantSplit/>
          <w:tblHeader/>
          <w:jc w:val="center"/>
        </w:trPr>
        <w:tc>
          <w:tcPr>
            <w:tcW w:w="1015" w:type="pct"/>
            <w:shd w:val="clear" w:color="auto" w:fill="0D5EA8"/>
          </w:tcPr>
          <w:p w14:paraId="48140A57" w14:textId="77777777" w:rsidR="00082B2B" w:rsidRPr="00082B2B" w:rsidRDefault="00082B2B" w:rsidP="00082B2B">
            <w:pPr>
              <w:pStyle w:val="TableHeading"/>
            </w:pPr>
            <w:r w:rsidRPr="00082B2B">
              <w:t>Acronym</w:t>
            </w:r>
          </w:p>
        </w:tc>
        <w:tc>
          <w:tcPr>
            <w:tcW w:w="3985" w:type="pct"/>
            <w:shd w:val="clear" w:color="auto" w:fill="0D5EA8"/>
          </w:tcPr>
          <w:p w14:paraId="43DD878B" w14:textId="77777777" w:rsidR="00082B2B" w:rsidRPr="00082B2B" w:rsidRDefault="00082B2B" w:rsidP="00082B2B">
            <w:pPr>
              <w:pStyle w:val="TableHeading"/>
            </w:pPr>
            <w:r w:rsidRPr="00082B2B">
              <w:t>Description</w:t>
            </w:r>
          </w:p>
        </w:tc>
      </w:tr>
      <w:tr w:rsidR="00082B2B" w:rsidRPr="005368AC" w14:paraId="79B6AD19" w14:textId="77777777" w:rsidTr="008B631E">
        <w:trPr>
          <w:cantSplit/>
          <w:jc w:val="center"/>
        </w:trPr>
        <w:tc>
          <w:tcPr>
            <w:tcW w:w="1015" w:type="pct"/>
          </w:tcPr>
          <w:p w14:paraId="04091253" w14:textId="77777777" w:rsidR="00082B2B" w:rsidRPr="009017D4" w:rsidRDefault="00082B2B" w:rsidP="002D451F">
            <w:pPr>
              <w:pStyle w:val="TableText"/>
            </w:pPr>
            <w:r w:rsidRPr="009017D4">
              <w:t>µs or us</w:t>
            </w:r>
          </w:p>
        </w:tc>
        <w:tc>
          <w:tcPr>
            <w:tcW w:w="3985" w:type="pct"/>
          </w:tcPr>
          <w:p w14:paraId="6B10AC80" w14:textId="77777777" w:rsidR="00082B2B" w:rsidRPr="00440BE7" w:rsidRDefault="00082B2B" w:rsidP="002D451F">
            <w:pPr>
              <w:pStyle w:val="TableText"/>
            </w:pPr>
            <w:r w:rsidRPr="009017D4">
              <w:t>Mi</w:t>
            </w:r>
            <w:r w:rsidRPr="00440BE7">
              <w:t>croseconds</w:t>
            </w:r>
          </w:p>
        </w:tc>
      </w:tr>
      <w:tr w:rsidR="00082B2B" w:rsidRPr="005368AC" w14:paraId="664A8170" w14:textId="77777777" w:rsidTr="008B631E">
        <w:trPr>
          <w:cantSplit/>
          <w:jc w:val="center"/>
        </w:trPr>
        <w:tc>
          <w:tcPr>
            <w:tcW w:w="1015" w:type="pct"/>
          </w:tcPr>
          <w:p w14:paraId="701B88FF" w14:textId="77777777" w:rsidR="00082B2B" w:rsidRPr="009017D4" w:rsidRDefault="00082B2B" w:rsidP="002D451F">
            <w:pPr>
              <w:pStyle w:val="TableText"/>
              <w:rPr>
                <w:rFonts w:ascii="Calibri" w:hAnsi="Calibri" w:cs="Tahoma"/>
                <w:color w:val="000000"/>
                <w:szCs w:val="16"/>
              </w:rPr>
            </w:pPr>
            <w:r w:rsidRPr="009017D4">
              <w:rPr>
                <w:rFonts w:ascii="Calibri" w:hAnsi="Calibri" w:cs="Tahoma"/>
                <w:color w:val="000000"/>
                <w:szCs w:val="16"/>
              </w:rPr>
              <w:t>ADC</w:t>
            </w:r>
          </w:p>
        </w:tc>
        <w:tc>
          <w:tcPr>
            <w:tcW w:w="3985" w:type="pct"/>
          </w:tcPr>
          <w:p w14:paraId="6B6394A5" w14:textId="77777777" w:rsidR="00082B2B" w:rsidRPr="00440BE7" w:rsidRDefault="00082B2B" w:rsidP="002D451F">
            <w:pPr>
              <w:pStyle w:val="TableText"/>
              <w:rPr>
                <w:rFonts w:ascii="Calibri" w:hAnsi="Calibri" w:cs="Tahoma"/>
                <w:color w:val="000000"/>
                <w:szCs w:val="16"/>
              </w:rPr>
            </w:pPr>
            <w:r w:rsidRPr="009017D4">
              <w:rPr>
                <w:rFonts w:ascii="Calibri" w:hAnsi="Calibri" w:cs="Tahoma"/>
                <w:color w:val="000000"/>
                <w:szCs w:val="16"/>
              </w:rPr>
              <w:t>Analog to Digital Converter</w:t>
            </w:r>
          </w:p>
        </w:tc>
      </w:tr>
      <w:tr w:rsidR="00082B2B" w:rsidRPr="005368AC" w14:paraId="3C11CD23" w14:textId="77777777" w:rsidTr="008B631E">
        <w:trPr>
          <w:cantSplit/>
          <w:jc w:val="center"/>
        </w:trPr>
        <w:tc>
          <w:tcPr>
            <w:tcW w:w="1015" w:type="pct"/>
          </w:tcPr>
          <w:p w14:paraId="53549D7F" w14:textId="77777777" w:rsidR="00082B2B" w:rsidRPr="009017D4" w:rsidRDefault="00082B2B" w:rsidP="002D451F">
            <w:pPr>
              <w:pStyle w:val="TableText"/>
              <w:rPr>
                <w:rFonts w:ascii="Calibri" w:hAnsi="Calibri" w:cs="Tahoma"/>
                <w:color w:val="000000"/>
                <w:szCs w:val="16"/>
              </w:rPr>
            </w:pPr>
            <w:r w:rsidRPr="009017D4">
              <w:rPr>
                <w:rFonts w:ascii="Calibri" w:hAnsi="Calibri" w:cs="Tahoma"/>
                <w:color w:val="000000"/>
                <w:szCs w:val="16"/>
              </w:rPr>
              <w:t>AM</w:t>
            </w:r>
          </w:p>
        </w:tc>
        <w:tc>
          <w:tcPr>
            <w:tcW w:w="3985" w:type="pct"/>
          </w:tcPr>
          <w:p w14:paraId="702AFBFB" w14:textId="77777777" w:rsidR="00082B2B" w:rsidRPr="00440BE7" w:rsidRDefault="00082B2B" w:rsidP="002D451F">
            <w:pPr>
              <w:pStyle w:val="TableText"/>
              <w:rPr>
                <w:rFonts w:ascii="Calibri" w:hAnsi="Calibri" w:cs="Tahoma"/>
                <w:color w:val="000000"/>
                <w:szCs w:val="16"/>
              </w:rPr>
            </w:pPr>
            <w:r w:rsidRPr="009017D4">
              <w:rPr>
                <w:rFonts w:ascii="Calibri" w:hAnsi="Calibri" w:cs="Tahoma"/>
                <w:color w:val="000000"/>
                <w:szCs w:val="16"/>
              </w:rPr>
              <w:t>Amplitude Modulation</w:t>
            </w:r>
          </w:p>
        </w:tc>
      </w:tr>
      <w:tr w:rsidR="00082B2B" w:rsidRPr="005368AC" w14:paraId="130E1D75" w14:textId="77777777" w:rsidTr="008B631E">
        <w:trPr>
          <w:cantSplit/>
          <w:jc w:val="center"/>
        </w:trPr>
        <w:tc>
          <w:tcPr>
            <w:tcW w:w="1015" w:type="pct"/>
          </w:tcPr>
          <w:p w14:paraId="11F7826C" w14:textId="77777777" w:rsidR="00082B2B" w:rsidRPr="009017D4" w:rsidRDefault="00082B2B" w:rsidP="002D451F">
            <w:pPr>
              <w:pStyle w:val="TableText"/>
              <w:rPr>
                <w:rFonts w:ascii="Calibri" w:hAnsi="Calibri" w:cs="Tahoma"/>
                <w:color w:val="000000"/>
                <w:szCs w:val="16"/>
              </w:rPr>
            </w:pPr>
            <w:r w:rsidRPr="009017D4">
              <w:rPr>
                <w:rFonts w:ascii="Calibri" w:hAnsi="Calibri" w:cs="Tahoma"/>
                <w:color w:val="000000"/>
                <w:szCs w:val="16"/>
              </w:rPr>
              <w:t>ASIC</w:t>
            </w:r>
          </w:p>
        </w:tc>
        <w:tc>
          <w:tcPr>
            <w:tcW w:w="3985" w:type="pct"/>
          </w:tcPr>
          <w:p w14:paraId="5F532061" w14:textId="77777777" w:rsidR="00082B2B" w:rsidRPr="00440BE7" w:rsidRDefault="00082B2B" w:rsidP="002D451F">
            <w:pPr>
              <w:pStyle w:val="TableText"/>
              <w:rPr>
                <w:rFonts w:ascii="Calibri" w:hAnsi="Calibri" w:cs="Tahoma"/>
                <w:color w:val="000000"/>
                <w:szCs w:val="16"/>
              </w:rPr>
            </w:pPr>
            <w:r w:rsidRPr="009017D4">
              <w:rPr>
                <w:rFonts w:ascii="Calibri" w:hAnsi="Calibri" w:cs="Tahoma"/>
                <w:color w:val="000000"/>
                <w:szCs w:val="16"/>
              </w:rPr>
              <w:t>Applicat</w:t>
            </w:r>
            <w:r w:rsidRPr="00440BE7">
              <w:rPr>
                <w:rFonts w:ascii="Calibri" w:hAnsi="Calibri" w:cs="Tahoma"/>
                <w:color w:val="000000"/>
                <w:szCs w:val="16"/>
              </w:rPr>
              <w:t>ion-Specific Integrated Circuit</w:t>
            </w:r>
          </w:p>
        </w:tc>
      </w:tr>
      <w:tr w:rsidR="00082B2B" w:rsidRPr="005368AC" w14:paraId="2A45325E" w14:textId="77777777" w:rsidTr="008B631E">
        <w:trPr>
          <w:cantSplit/>
          <w:jc w:val="center"/>
        </w:trPr>
        <w:tc>
          <w:tcPr>
            <w:tcW w:w="1015" w:type="pct"/>
          </w:tcPr>
          <w:p w14:paraId="1F8CBA6B" w14:textId="77777777" w:rsidR="00082B2B" w:rsidRPr="009017D4" w:rsidRDefault="00082B2B" w:rsidP="002D451F">
            <w:pPr>
              <w:pStyle w:val="TableText"/>
              <w:rPr>
                <w:rFonts w:ascii="Calibri" w:hAnsi="Calibri" w:cs="Tahoma"/>
                <w:color w:val="000000"/>
                <w:szCs w:val="16"/>
              </w:rPr>
            </w:pPr>
            <w:r w:rsidRPr="009017D4">
              <w:rPr>
                <w:rFonts w:ascii="Calibri" w:hAnsi="Calibri" w:cs="Tahoma"/>
                <w:color w:val="000000"/>
                <w:szCs w:val="16"/>
              </w:rPr>
              <w:t>ATE</w:t>
            </w:r>
          </w:p>
        </w:tc>
        <w:tc>
          <w:tcPr>
            <w:tcW w:w="3985" w:type="pct"/>
          </w:tcPr>
          <w:p w14:paraId="74D85516" w14:textId="77777777" w:rsidR="00082B2B" w:rsidRPr="00440BE7" w:rsidRDefault="00082B2B" w:rsidP="002D451F">
            <w:pPr>
              <w:pStyle w:val="TableText"/>
              <w:rPr>
                <w:rFonts w:ascii="Calibri" w:hAnsi="Calibri" w:cs="Tahoma"/>
                <w:color w:val="000000"/>
                <w:szCs w:val="16"/>
              </w:rPr>
            </w:pPr>
            <w:r w:rsidRPr="009017D4">
              <w:rPr>
                <w:rFonts w:ascii="Calibri" w:hAnsi="Calibri" w:cs="Tahoma"/>
                <w:color w:val="000000"/>
                <w:szCs w:val="16"/>
              </w:rPr>
              <w:t>Automatic Test Equipment</w:t>
            </w:r>
          </w:p>
        </w:tc>
      </w:tr>
      <w:tr w:rsidR="00082B2B" w:rsidRPr="005368AC" w14:paraId="309DCB92" w14:textId="77777777" w:rsidTr="008B631E">
        <w:trPr>
          <w:cantSplit/>
          <w:jc w:val="center"/>
        </w:trPr>
        <w:tc>
          <w:tcPr>
            <w:tcW w:w="1015" w:type="pct"/>
          </w:tcPr>
          <w:p w14:paraId="3BA9FFEA" w14:textId="77777777" w:rsidR="00082B2B" w:rsidRPr="009017D4" w:rsidRDefault="00082B2B" w:rsidP="002D451F">
            <w:pPr>
              <w:pStyle w:val="TableText"/>
              <w:rPr>
                <w:rFonts w:ascii="Calibri" w:hAnsi="Calibri" w:cs="Tahoma"/>
                <w:color w:val="000000"/>
                <w:szCs w:val="16"/>
              </w:rPr>
            </w:pPr>
            <w:r w:rsidRPr="009017D4">
              <w:rPr>
                <w:rFonts w:ascii="Calibri" w:hAnsi="Calibri" w:cs="Tahoma"/>
                <w:color w:val="000000"/>
                <w:szCs w:val="16"/>
              </w:rPr>
              <w:t>AWG</w:t>
            </w:r>
          </w:p>
        </w:tc>
        <w:tc>
          <w:tcPr>
            <w:tcW w:w="3985" w:type="pct"/>
          </w:tcPr>
          <w:p w14:paraId="03CB7D97" w14:textId="77777777" w:rsidR="00082B2B" w:rsidRPr="00440BE7" w:rsidRDefault="00082B2B" w:rsidP="002D451F">
            <w:pPr>
              <w:pStyle w:val="TableText"/>
              <w:rPr>
                <w:rFonts w:ascii="Calibri" w:hAnsi="Calibri" w:cs="Tahoma"/>
                <w:color w:val="000000"/>
                <w:szCs w:val="16"/>
              </w:rPr>
            </w:pPr>
            <w:r w:rsidRPr="009017D4">
              <w:rPr>
                <w:rFonts w:ascii="Calibri" w:hAnsi="Calibri" w:cs="Tahoma"/>
                <w:color w:val="000000"/>
                <w:szCs w:val="16"/>
              </w:rPr>
              <w:t>Arbitrary Wav</w:t>
            </w:r>
            <w:r w:rsidRPr="00440BE7">
              <w:rPr>
                <w:rFonts w:ascii="Calibri" w:hAnsi="Calibri" w:cs="Tahoma"/>
                <w:color w:val="000000"/>
                <w:szCs w:val="16"/>
              </w:rPr>
              <w:t>eform Generators</w:t>
            </w:r>
          </w:p>
        </w:tc>
      </w:tr>
      <w:tr w:rsidR="00082B2B" w:rsidRPr="005368AC" w14:paraId="00DEDCCA" w14:textId="77777777" w:rsidTr="008B631E">
        <w:trPr>
          <w:cantSplit/>
          <w:jc w:val="center"/>
        </w:trPr>
        <w:tc>
          <w:tcPr>
            <w:tcW w:w="1015" w:type="pct"/>
          </w:tcPr>
          <w:p w14:paraId="30975EFB" w14:textId="77777777" w:rsidR="00082B2B" w:rsidRPr="009017D4" w:rsidRDefault="00082B2B" w:rsidP="002D451F">
            <w:pPr>
              <w:pStyle w:val="TableText"/>
              <w:rPr>
                <w:rFonts w:ascii="Calibri" w:hAnsi="Calibri" w:cs="Tahoma"/>
                <w:color w:val="000000"/>
                <w:szCs w:val="16"/>
              </w:rPr>
            </w:pPr>
            <w:r w:rsidRPr="009017D4">
              <w:rPr>
                <w:rFonts w:ascii="Calibri" w:hAnsi="Calibri" w:cs="Tahoma"/>
                <w:color w:val="000000"/>
                <w:szCs w:val="16"/>
              </w:rPr>
              <w:t>AWT</w:t>
            </w:r>
          </w:p>
        </w:tc>
        <w:tc>
          <w:tcPr>
            <w:tcW w:w="3985" w:type="pct"/>
          </w:tcPr>
          <w:p w14:paraId="3A238CD7" w14:textId="77777777" w:rsidR="00082B2B" w:rsidRPr="005368AC" w:rsidRDefault="00082B2B" w:rsidP="002D451F">
            <w:pPr>
              <w:pStyle w:val="TableText"/>
              <w:rPr>
                <w:rFonts w:ascii="Calibri" w:hAnsi="Calibri" w:cs="Tahoma"/>
                <w:color w:val="000000"/>
                <w:szCs w:val="16"/>
              </w:rPr>
            </w:pPr>
            <w:bookmarkStart w:id="5" w:name="_Hlk125304655"/>
            <w:r w:rsidRPr="00440BE7">
              <w:rPr>
                <w:rFonts w:ascii="Calibri" w:hAnsi="Calibri" w:cs="Tahoma"/>
                <w:color w:val="000000"/>
                <w:szCs w:val="16"/>
              </w:rPr>
              <w:t>Arbitrary Waveform Transceiver</w:t>
            </w:r>
            <w:bookmarkEnd w:id="5"/>
          </w:p>
        </w:tc>
      </w:tr>
      <w:tr w:rsidR="00082B2B" w:rsidRPr="005368AC" w14:paraId="079F3E65" w14:textId="77777777" w:rsidTr="008B631E">
        <w:trPr>
          <w:cantSplit/>
          <w:jc w:val="center"/>
        </w:trPr>
        <w:tc>
          <w:tcPr>
            <w:tcW w:w="1015" w:type="pct"/>
          </w:tcPr>
          <w:p w14:paraId="00C8EC35" w14:textId="77777777" w:rsidR="00082B2B" w:rsidRPr="009017D4" w:rsidRDefault="00082B2B" w:rsidP="002D451F">
            <w:pPr>
              <w:pStyle w:val="TableText"/>
              <w:rPr>
                <w:rFonts w:ascii="Calibri" w:hAnsi="Calibri" w:cs="Tahoma"/>
                <w:color w:val="000000"/>
                <w:szCs w:val="16"/>
              </w:rPr>
            </w:pPr>
            <w:r w:rsidRPr="009017D4">
              <w:rPr>
                <w:rFonts w:ascii="Calibri" w:hAnsi="Calibri" w:cs="Tahoma"/>
                <w:color w:val="000000"/>
                <w:szCs w:val="16"/>
              </w:rPr>
              <w:t>BNC</w:t>
            </w:r>
          </w:p>
        </w:tc>
        <w:tc>
          <w:tcPr>
            <w:tcW w:w="3985" w:type="pct"/>
          </w:tcPr>
          <w:p w14:paraId="371A50EC" w14:textId="77777777" w:rsidR="00082B2B" w:rsidRPr="00440BE7" w:rsidRDefault="00082B2B" w:rsidP="002D451F">
            <w:pPr>
              <w:pStyle w:val="TableText"/>
              <w:rPr>
                <w:rFonts w:ascii="Calibri" w:hAnsi="Calibri" w:cs="Tahoma"/>
                <w:color w:val="000000"/>
                <w:szCs w:val="16"/>
              </w:rPr>
            </w:pPr>
            <w:r w:rsidRPr="009017D4">
              <w:rPr>
                <w:rFonts w:ascii="Calibri" w:hAnsi="Calibri" w:cs="Tahoma"/>
                <w:color w:val="000000"/>
                <w:szCs w:val="16"/>
              </w:rPr>
              <w:t>Bayonet</w:t>
            </w:r>
            <w:r w:rsidRPr="00440BE7">
              <w:rPr>
                <w:rFonts w:ascii="Calibri" w:hAnsi="Calibri" w:cs="Tahoma"/>
                <w:color w:val="000000"/>
                <w:szCs w:val="16"/>
              </w:rPr>
              <w:t xml:space="preserve"> Neill–Concelm (coax connector)</w:t>
            </w:r>
          </w:p>
        </w:tc>
      </w:tr>
      <w:tr w:rsidR="00082B2B" w:rsidRPr="005368AC" w14:paraId="730B5125" w14:textId="77777777" w:rsidTr="008B631E">
        <w:trPr>
          <w:cantSplit/>
          <w:jc w:val="center"/>
        </w:trPr>
        <w:tc>
          <w:tcPr>
            <w:tcW w:w="1015" w:type="pct"/>
          </w:tcPr>
          <w:p w14:paraId="03296CF5" w14:textId="77777777" w:rsidR="00082B2B" w:rsidRPr="009017D4" w:rsidRDefault="00082B2B" w:rsidP="002D451F">
            <w:pPr>
              <w:pStyle w:val="TableText"/>
              <w:rPr>
                <w:rFonts w:ascii="Calibri" w:hAnsi="Calibri" w:cs="Tahoma"/>
                <w:color w:val="000000"/>
                <w:szCs w:val="16"/>
              </w:rPr>
            </w:pPr>
            <w:r w:rsidRPr="009017D4">
              <w:rPr>
                <w:rFonts w:ascii="Calibri" w:hAnsi="Calibri" w:cs="Tahoma"/>
                <w:color w:val="000000"/>
                <w:szCs w:val="16"/>
              </w:rPr>
              <w:t>BW</w:t>
            </w:r>
          </w:p>
        </w:tc>
        <w:tc>
          <w:tcPr>
            <w:tcW w:w="3985" w:type="pct"/>
          </w:tcPr>
          <w:p w14:paraId="67459252" w14:textId="77777777" w:rsidR="00082B2B" w:rsidRPr="00440BE7" w:rsidRDefault="00082B2B" w:rsidP="002D451F">
            <w:pPr>
              <w:pStyle w:val="TableText"/>
              <w:rPr>
                <w:rFonts w:ascii="Calibri" w:hAnsi="Calibri" w:cs="Tahoma"/>
                <w:color w:val="000000"/>
                <w:szCs w:val="16"/>
              </w:rPr>
            </w:pPr>
            <w:r w:rsidRPr="009017D4">
              <w:rPr>
                <w:rFonts w:ascii="Calibri" w:hAnsi="Calibri" w:cs="Tahoma"/>
                <w:color w:val="000000"/>
                <w:szCs w:val="16"/>
              </w:rPr>
              <w:t>Bandwidth</w:t>
            </w:r>
          </w:p>
        </w:tc>
      </w:tr>
      <w:tr w:rsidR="00082B2B" w:rsidRPr="005368AC" w14:paraId="527E4429" w14:textId="77777777" w:rsidTr="008B631E">
        <w:trPr>
          <w:cantSplit/>
          <w:jc w:val="center"/>
        </w:trPr>
        <w:tc>
          <w:tcPr>
            <w:tcW w:w="1015" w:type="pct"/>
          </w:tcPr>
          <w:p w14:paraId="1434E4DE" w14:textId="77777777" w:rsidR="00082B2B" w:rsidRPr="009017D4" w:rsidRDefault="00082B2B" w:rsidP="002D451F">
            <w:pPr>
              <w:pStyle w:val="TableText"/>
              <w:rPr>
                <w:rFonts w:ascii="Calibri" w:hAnsi="Calibri" w:cs="Tahoma"/>
                <w:color w:val="000000"/>
                <w:szCs w:val="16"/>
              </w:rPr>
            </w:pPr>
            <w:r w:rsidRPr="009017D4">
              <w:rPr>
                <w:rFonts w:ascii="Calibri" w:hAnsi="Calibri" w:cs="Tahoma"/>
                <w:color w:val="000000"/>
                <w:szCs w:val="16"/>
              </w:rPr>
              <w:t>CW</w:t>
            </w:r>
          </w:p>
        </w:tc>
        <w:tc>
          <w:tcPr>
            <w:tcW w:w="3985" w:type="pct"/>
          </w:tcPr>
          <w:p w14:paraId="4C3CC5D4" w14:textId="77777777" w:rsidR="00082B2B" w:rsidRPr="00440BE7" w:rsidRDefault="00082B2B" w:rsidP="002D451F">
            <w:pPr>
              <w:pStyle w:val="TableText"/>
              <w:rPr>
                <w:rFonts w:ascii="Calibri" w:hAnsi="Calibri" w:cs="Tahoma"/>
                <w:color w:val="000000"/>
                <w:szCs w:val="16"/>
              </w:rPr>
            </w:pPr>
            <w:r w:rsidRPr="009017D4">
              <w:rPr>
                <w:rFonts w:ascii="Calibri" w:hAnsi="Calibri" w:cs="Tahoma"/>
                <w:color w:val="000000"/>
                <w:szCs w:val="16"/>
              </w:rPr>
              <w:t>Carrier Wave</w:t>
            </w:r>
          </w:p>
        </w:tc>
      </w:tr>
      <w:tr w:rsidR="00082B2B" w:rsidRPr="005368AC" w14:paraId="3B5129D4" w14:textId="77777777" w:rsidTr="008B631E">
        <w:trPr>
          <w:cantSplit/>
          <w:jc w:val="center"/>
        </w:trPr>
        <w:tc>
          <w:tcPr>
            <w:tcW w:w="1015" w:type="pct"/>
          </w:tcPr>
          <w:p w14:paraId="5109B32F" w14:textId="77777777" w:rsidR="00082B2B" w:rsidRPr="009017D4" w:rsidRDefault="00082B2B" w:rsidP="002D451F">
            <w:pPr>
              <w:pStyle w:val="TableText"/>
              <w:rPr>
                <w:rFonts w:ascii="Calibri" w:hAnsi="Calibri" w:cs="Tahoma"/>
                <w:color w:val="000000"/>
                <w:szCs w:val="16"/>
              </w:rPr>
            </w:pPr>
            <w:r w:rsidRPr="009017D4">
              <w:rPr>
                <w:rFonts w:ascii="Calibri" w:hAnsi="Calibri" w:cs="Tahoma"/>
                <w:color w:val="000000"/>
                <w:szCs w:val="16"/>
              </w:rPr>
              <w:t>DAC</w:t>
            </w:r>
          </w:p>
        </w:tc>
        <w:tc>
          <w:tcPr>
            <w:tcW w:w="3985" w:type="pct"/>
          </w:tcPr>
          <w:p w14:paraId="7C2BE730" w14:textId="77777777" w:rsidR="00082B2B" w:rsidRPr="00440BE7" w:rsidRDefault="00082B2B" w:rsidP="002D451F">
            <w:pPr>
              <w:pStyle w:val="TableText"/>
              <w:rPr>
                <w:rFonts w:ascii="Calibri" w:hAnsi="Calibri" w:cs="Tahoma"/>
                <w:color w:val="000000"/>
                <w:szCs w:val="16"/>
              </w:rPr>
            </w:pPr>
            <w:r w:rsidRPr="009017D4">
              <w:rPr>
                <w:rFonts w:ascii="Calibri" w:hAnsi="Calibri" w:cs="Tahoma"/>
                <w:color w:val="000000"/>
                <w:szCs w:val="16"/>
              </w:rPr>
              <w:t>Digital to Analog Converter</w:t>
            </w:r>
          </w:p>
        </w:tc>
      </w:tr>
      <w:tr w:rsidR="00082B2B" w:rsidRPr="005368AC" w14:paraId="5B0C7861" w14:textId="77777777" w:rsidTr="008B631E">
        <w:trPr>
          <w:cantSplit/>
          <w:jc w:val="center"/>
        </w:trPr>
        <w:tc>
          <w:tcPr>
            <w:tcW w:w="1015" w:type="pct"/>
          </w:tcPr>
          <w:p w14:paraId="33BE7A91" w14:textId="77777777" w:rsidR="00082B2B" w:rsidRPr="009017D4" w:rsidRDefault="00082B2B" w:rsidP="002D451F">
            <w:pPr>
              <w:pStyle w:val="TableText"/>
              <w:rPr>
                <w:rFonts w:ascii="Calibri" w:hAnsi="Calibri" w:cs="Tahoma"/>
                <w:color w:val="000000"/>
                <w:szCs w:val="16"/>
              </w:rPr>
            </w:pPr>
            <w:r w:rsidRPr="009017D4">
              <w:rPr>
                <w:rFonts w:ascii="Calibri" w:hAnsi="Calibri" w:cs="Tahoma"/>
                <w:color w:val="000000"/>
                <w:szCs w:val="16"/>
              </w:rPr>
              <w:t>dBc</w:t>
            </w:r>
          </w:p>
        </w:tc>
        <w:tc>
          <w:tcPr>
            <w:tcW w:w="3985" w:type="pct"/>
          </w:tcPr>
          <w:p w14:paraId="2D70CA45" w14:textId="77777777" w:rsidR="00082B2B" w:rsidRPr="00440BE7" w:rsidRDefault="00082B2B" w:rsidP="002D451F">
            <w:pPr>
              <w:pStyle w:val="TableText"/>
              <w:rPr>
                <w:rFonts w:ascii="Calibri" w:hAnsi="Calibri" w:cs="Tahoma"/>
                <w:color w:val="000000"/>
                <w:szCs w:val="16"/>
              </w:rPr>
            </w:pPr>
            <w:r w:rsidRPr="009017D4">
              <w:rPr>
                <w:rFonts w:ascii="Calibri" w:hAnsi="Calibri" w:cs="Tahoma"/>
                <w:color w:val="000000"/>
                <w:szCs w:val="16"/>
                <w:shd w:val="clear" w:color="auto" w:fill="FFFFFF"/>
              </w:rPr>
              <w:t>dB/carrier</w:t>
            </w:r>
            <w:r w:rsidRPr="00440BE7">
              <w:rPr>
                <w:rFonts w:ascii="Calibri" w:hAnsi="Calibri" w:cs="Tahoma"/>
                <w:color w:val="000000"/>
                <w:szCs w:val="16"/>
                <w:shd w:val="clear" w:color="auto" w:fill="FFFFFF"/>
              </w:rPr>
              <w:t>. The power ratio of a signal to a carrier signal, expressed in decibels</w:t>
            </w:r>
          </w:p>
        </w:tc>
      </w:tr>
      <w:tr w:rsidR="00082B2B" w:rsidRPr="005368AC" w14:paraId="55E2725A" w14:textId="77777777" w:rsidTr="008B631E">
        <w:trPr>
          <w:cantSplit/>
          <w:jc w:val="center"/>
        </w:trPr>
        <w:tc>
          <w:tcPr>
            <w:tcW w:w="1015" w:type="pct"/>
          </w:tcPr>
          <w:p w14:paraId="08730DBD" w14:textId="77777777" w:rsidR="00082B2B" w:rsidRPr="009017D4" w:rsidRDefault="00082B2B" w:rsidP="002D451F">
            <w:pPr>
              <w:pStyle w:val="TableText"/>
              <w:rPr>
                <w:rFonts w:ascii="Calibri" w:hAnsi="Calibri" w:cs="Tahoma"/>
                <w:color w:val="000000"/>
                <w:szCs w:val="16"/>
              </w:rPr>
            </w:pPr>
            <w:r w:rsidRPr="009017D4">
              <w:rPr>
                <w:rFonts w:ascii="Calibri" w:hAnsi="Calibri" w:cs="Tahoma"/>
                <w:color w:val="000000"/>
                <w:szCs w:val="16"/>
              </w:rPr>
              <w:t>dBm</w:t>
            </w:r>
          </w:p>
        </w:tc>
        <w:tc>
          <w:tcPr>
            <w:tcW w:w="3985" w:type="pct"/>
          </w:tcPr>
          <w:p w14:paraId="40E2BFBC" w14:textId="77777777" w:rsidR="00082B2B" w:rsidRPr="005368AC" w:rsidRDefault="00082B2B" w:rsidP="002D451F">
            <w:pPr>
              <w:pStyle w:val="TableText"/>
              <w:rPr>
                <w:rFonts w:ascii="Calibri" w:hAnsi="Calibri" w:cs="Tahoma"/>
                <w:color w:val="000000"/>
                <w:szCs w:val="16"/>
              </w:rPr>
            </w:pPr>
            <w:r w:rsidRPr="009017D4">
              <w:rPr>
                <w:rFonts w:ascii="Calibri" w:hAnsi="Calibri" w:cs="Tahoma"/>
                <w:color w:val="000000"/>
                <w:szCs w:val="16"/>
              </w:rPr>
              <w:t>De</w:t>
            </w:r>
            <w:r w:rsidRPr="00440BE7">
              <w:rPr>
                <w:rFonts w:ascii="Calibri" w:hAnsi="Calibri" w:cs="Tahoma"/>
                <w:color w:val="000000"/>
                <w:szCs w:val="16"/>
              </w:rPr>
              <w:t>cibel-Milliwatts. E.g., 0 dBm</w:t>
            </w:r>
            <w:r w:rsidRPr="005368AC">
              <w:rPr>
                <w:rFonts w:ascii="Calibri" w:hAnsi="Calibri" w:cs="Tahoma"/>
                <w:color w:val="000000"/>
                <w:szCs w:val="16"/>
              </w:rPr>
              <w:t xml:space="preserve"> equals 1.0 mW.</w:t>
            </w:r>
          </w:p>
        </w:tc>
      </w:tr>
      <w:tr w:rsidR="00082B2B" w:rsidRPr="005368AC" w14:paraId="47402A39" w14:textId="77777777" w:rsidTr="008B631E">
        <w:trPr>
          <w:cantSplit/>
          <w:jc w:val="center"/>
        </w:trPr>
        <w:tc>
          <w:tcPr>
            <w:tcW w:w="1015" w:type="pct"/>
          </w:tcPr>
          <w:p w14:paraId="6B49C57A" w14:textId="77777777" w:rsidR="00082B2B" w:rsidRPr="009017D4" w:rsidRDefault="00082B2B" w:rsidP="002D451F">
            <w:pPr>
              <w:pStyle w:val="TableText"/>
              <w:rPr>
                <w:rFonts w:ascii="Calibri" w:hAnsi="Calibri" w:cs="Tahoma"/>
                <w:color w:val="000000"/>
                <w:szCs w:val="16"/>
              </w:rPr>
            </w:pPr>
            <w:r w:rsidRPr="009017D4">
              <w:rPr>
                <w:rFonts w:ascii="Calibri" w:hAnsi="Calibri" w:cs="Tahoma"/>
                <w:color w:val="000000"/>
                <w:szCs w:val="16"/>
              </w:rPr>
              <w:t>DDC</w:t>
            </w:r>
          </w:p>
        </w:tc>
        <w:tc>
          <w:tcPr>
            <w:tcW w:w="3985" w:type="pct"/>
          </w:tcPr>
          <w:p w14:paraId="0829D0E9" w14:textId="77777777" w:rsidR="00082B2B" w:rsidRPr="00440BE7" w:rsidRDefault="00082B2B" w:rsidP="002D451F">
            <w:pPr>
              <w:pStyle w:val="TableText"/>
              <w:rPr>
                <w:rFonts w:ascii="Calibri" w:hAnsi="Calibri" w:cs="Tahoma"/>
                <w:color w:val="000000"/>
                <w:szCs w:val="16"/>
              </w:rPr>
            </w:pPr>
            <w:r w:rsidRPr="009017D4">
              <w:rPr>
                <w:rFonts w:ascii="Calibri" w:hAnsi="Calibri" w:cs="Tahoma"/>
                <w:color w:val="000000"/>
                <w:szCs w:val="16"/>
              </w:rPr>
              <w:t>Digital Down-Co</w:t>
            </w:r>
            <w:r w:rsidRPr="00440BE7">
              <w:rPr>
                <w:rFonts w:ascii="Calibri" w:hAnsi="Calibri" w:cs="Tahoma"/>
                <w:color w:val="000000"/>
                <w:szCs w:val="16"/>
              </w:rPr>
              <w:t>nverter</w:t>
            </w:r>
          </w:p>
        </w:tc>
      </w:tr>
      <w:tr w:rsidR="00082B2B" w:rsidRPr="005368AC" w14:paraId="2A830FAA" w14:textId="77777777" w:rsidTr="008B631E">
        <w:trPr>
          <w:cantSplit/>
          <w:jc w:val="center"/>
        </w:trPr>
        <w:tc>
          <w:tcPr>
            <w:tcW w:w="1015" w:type="pct"/>
          </w:tcPr>
          <w:p w14:paraId="03A0B3AA" w14:textId="77777777" w:rsidR="00082B2B" w:rsidRPr="009017D4" w:rsidRDefault="00082B2B" w:rsidP="002D451F">
            <w:pPr>
              <w:pStyle w:val="TableText"/>
              <w:rPr>
                <w:rFonts w:ascii="Calibri" w:hAnsi="Calibri" w:cs="Tahoma"/>
                <w:color w:val="000000"/>
                <w:szCs w:val="16"/>
              </w:rPr>
            </w:pPr>
            <w:r w:rsidRPr="009017D4">
              <w:rPr>
                <w:rFonts w:ascii="Calibri" w:hAnsi="Calibri" w:cs="Tahoma"/>
                <w:color w:val="000000"/>
                <w:szCs w:val="16"/>
              </w:rPr>
              <w:t>DHCP</w:t>
            </w:r>
          </w:p>
        </w:tc>
        <w:tc>
          <w:tcPr>
            <w:tcW w:w="3985" w:type="pct"/>
          </w:tcPr>
          <w:p w14:paraId="471923E6" w14:textId="77777777" w:rsidR="00082B2B" w:rsidRPr="00440BE7" w:rsidRDefault="00082B2B" w:rsidP="002D451F">
            <w:pPr>
              <w:pStyle w:val="TableText"/>
              <w:rPr>
                <w:rFonts w:ascii="Calibri" w:hAnsi="Calibri" w:cs="Tahoma"/>
                <w:color w:val="000000"/>
                <w:szCs w:val="16"/>
              </w:rPr>
            </w:pPr>
            <w:r w:rsidRPr="009017D4">
              <w:rPr>
                <w:rFonts w:ascii="Calibri" w:hAnsi="Calibri" w:cs="Tahoma"/>
                <w:color w:val="000000"/>
                <w:szCs w:val="16"/>
              </w:rPr>
              <w:t>Dynamic Host C</w:t>
            </w:r>
            <w:r w:rsidRPr="00440BE7">
              <w:rPr>
                <w:rFonts w:ascii="Calibri" w:hAnsi="Calibri" w:cs="Tahoma"/>
                <w:color w:val="000000"/>
                <w:szCs w:val="16"/>
              </w:rPr>
              <w:t>onfiguration Protocol</w:t>
            </w:r>
          </w:p>
        </w:tc>
      </w:tr>
      <w:tr w:rsidR="00082B2B" w:rsidRPr="005368AC" w14:paraId="7074B13D" w14:textId="77777777" w:rsidTr="008B631E">
        <w:trPr>
          <w:cantSplit/>
          <w:jc w:val="center"/>
        </w:trPr>
        <w:tc>
          <w:tcPr>
            <w:tcW w:w="1015" w:type="pct"/>
          </w:tcPr>
          <w:p w14:paraId="00FCAFD3" w14:textId="77777777" w:rsidR="00082B2B" w:rsidRPr="009017D4" w:rsidRDefault="00082B2B" w:rsidP="002D451F">
            <w:pPr>
              <w:pStyle w:val="TableText"/>
              <w:rPr>
                <w:rFonts w:ascii="Calibri" w:hAnsi="Calibri" w:cs="Tahoma"/>
                <w:color w:val="000000"/>
                <w:szCs w:val="16"/>
              </w:rPr>
            </w:pPr>
            <w:r w:rsidRPr="009017D4">
              <w:rPr>
                <w:rFonts w:ascii="Calibri" w:hAnsi="Calibri" w:cs="Tahoma"/>
                <w:color w:val="000000"/>
                <w:szCs w:val="16"/>
              </w:rPr>
              <w:t>DSO</w:t>
            </w:r>
          </w:p>
        </w:tc>
        <w:tc>
          <w:tcPr>
            <w:tcW w:w="3985" w:type="pct"/>
          </w:tcPr>
          <w:p w14:paraId="78F1D491" w14:textId="77777777" w:rsidR="00082B2B" w:rsidRPr="00440BE7" w:rsidRDefault="00082B2B" w:rsidP="002D451F">
            <w:pPr>
              <w:pStyle w:val="TableText"/>
              <w:rPr>
                <w:rFonts w:ascii="Calibri" w:hAnsi="Calibri" w:cs="Tahoma"/>
                <w:color w:val="000000"/>
                <w:szCs w:val="16"/>
              </w:rPr>
            </w:pPr>
            <w:r w:rsidRPr="009017D4">
              <w:rPr>
                <w:rFonts w:ascii="Calibri" w:hAnsi="Calibri" w:cs="Tahoma"/>
                <w:color w:val="000000"/>
                <w:szCs w:val="16"/>
              </w:rPr>
              <w:t>Digital Storage Oscilloscope</w:t>
            </w:r>
          </w:p>
        </w:tc>
      </w:tr>
      <w:tr w:rsidR="00082B2B" w:rsidRPr="005368AC" w14:paraId="096BB605" w14:textId="77777777" w:rsidTr="008B631E">
        <w:trPr>
          <w:cantSplit/>
          <w:jc w:val="center"/>
        </w:trPr>
        <w:tc>
          <w:tcPr>
            <w:tcW w:w="1015" w:type="pct"/>
          </w:tcPr>
          <w:p w14:paraId="47C07290" w14:textId="77777777" w:rsidR="00082B2B" w:rsidRPr="009017D4" w:rsidRDefault="00082B2B" w:rsidP="002D451F">
            <w:pPr>
              <w:pStyle w:val="TableText"/>
              <w:rPr>
                <w:rFonts w:ascii="Calibri" w:hAnsi="Calibri" w:cs="Tahoma"/>
                <w:color w:val="000000"/>
                <w:szCs w:val="16"/>
              </w:rPr>
            </w:pPr>
            <w:r w:rsidRPr="009017D4">
              <w:rPr>
                <w:rFonts w:ascii="Calibri" w:hAnsi="Calibri" w:cs="Tahoma"/>
                <w:color w:val="000000"/>
                <w:szCs w:val="16"/>
              </w:rPr>
              <w:t>DUC</w:t>
            </w:r>
          </w:p>
        </w:tc>
        <w:tc>
          <w:tcPr>
            <w:tcW w:w="3985" w:type="pct"/>
          </w:tcPr>
          <w:p w14:paraId="3CF7CC77" w14:textId="77777777" w:rsidR="00082B2B" w:rsidRPr="00440BE7" w:rsidRDefault="00082B2B" w:rsidP="002D451F">
            <w:pPr>
              <w:pStyle w:val="TableText"/>
              <w:rPr>
                <w:rFonts w:ascii="Calibri" w:hAnsi="Calibri" w:cs="Tahoma"/>
                <w:color w:val="000000"/>
                <w:szCs w:val="16"/>
              </w:rPr>
            </w:pPr>
            <w:r w:rsidRPr="009017D4">
              <w:rPr>
                <w:rFonts w:ascii="Calibri" w:hAnsi="Calibri" w:cs="Tahoma"/>
                <w:color w:val="000000"/>
                <w:szCs w:val="16"/>
              </w:rPr>
              <w:t>Digital Up-Converter</w:t>
            </w:r>
          </w:p>
        </w:tc>
      </w:tr>
      <w:tr w:rsidR="00082B2B" w:rsidRPr="005368AC" w14:paraId="550039F9" w14:textId="77777777" w:rsidTr="008B631E">
        <w:trPr>
          <w:cantSplit/>
          <w:jc w:val="center"/>
        </w:trPr>
        <w:tc>
          <w:tcPr>
            <w:tcW w:w="1015" w:type="pct"/>
          </w:tcPr>
          <w:p w14:paraId="0432878E" w14:textId="77777777" w:rsidR="00082B2B" w:rsidRPr="009017D4" w:rsidRDefault="00082B2B" w:rsidP="002D451F">
            <w:pPr>
              <w:pStyle w:val="TableText"/>
              <w:rPr>
                <w:rFonts w:ascii="Calibri" w:hAnsi="Calibri" w:cs="Tahoma"/>
                <w:color w:val="000000"/>
                <w:szCs w:val="16"/>
              </w:rPr>
            </w:pPr>
            <w:r w:rsidRPr="009017D4">
              <w:rPr>
                <w:rFonts w:ascii="Calibri" w:hAnsi="Calibri" w:cs="Tahoma"/>
                <w:color w:val="000000"/>
                <w:szCs w:val="16"/>
              </w:rPr>
              <w:t>ENoB</w:t>
            </w:r>
          </w:p>
        </w:tc>
        <w:tc>
          <w:tcPr>
            <w:tcW w:w="3985" w:type="pct"/>
          </w:tcPr>
          <w:p w14:paraId="21870CBC" w14:textId="77777777" w:rsidR="00082B2B" w:rsidRPr="00440BE7" w:rsidRDefault="00082B2B" w:rsidP="002D451F">
            <w:pPr>
              <w:pStyle w:val="TableText"/>
              <w:rPr>
                <w:rFonts w:ascii="Calibri" w:hAnsi="Calibri" w:cs="Tahoma"/>
                <w:color w:val="000000"/>
                <w:szCs w:val="16"/>
              </w:rPr>
            </w:pPr>
            <w:r w:rsidRPr="009017D4">
              <w:rPr>
                <w:rFonts w:ascii="Calibri" w:hAnsi="Calibri" w:cs="Tahoma"/>
                <w:color w:val="000000"/>
                <w:szCs w:val="16"/>
              </w:rPr>
              <w:t>Effective Number of Bits</w:t>
            </w:r>
          </w:p>
        </w:tc>
      </w:tr>
      <w:tr w:rsidR="00082B2B" w:rsidRPr="005368AC" w14:paraId="6AEB9199" w14:textId="77777777" w:rsidTr="008B631E">
        <w:trPr>
          <w:cantSplit/>
          <w:jc w:val="center"/>
        </w:trPr>
        <w:tc>
          <w:tcPr>
            <w:tcW w:w="1015" w:type="pct"/>
          </w:tcPr>
          <w:p w14:paraId="04BCEFB6" w14:textId="77777777" w:rsidR="00082B2B" w:rsidRPr="009017D4" w:rsidRDefault="00082B2B" w:rsidP="002D451F">
            <w:pPr>
              <w:pStyle w:val="TableText"/>
              <w:rPr>
                <w:rFonts w:ascii="Calibri" w:hAnsi="Calibri" w:cs="Tahoma"/>
                <w:color w:val="000000"/>
                <w:szCs w:val="16"/>
              </w:rPr>
            </w:pPr>
            <w:r w:rsidRPr="009017D4">
              <w:rPr>
                <w:rFonts w:ascii="Calibri" w:hAnsi="Calibri" w:cs="Tahoma"/>
                <w:color w:val="000000"/>
                <w:szCs w:val="16"/>
              </w:rPr>
              <w:t>ESD</w:t>
            </w:r>
          </w:p>
        </w:tc>
        <w:tc>
          <w:tcPr>
            <w:tcW w:w="3985" w:type="pct"/>
          </w:tcPr>
          <w:p w14:paraId="5F44BBF5" w14:textId="77777777" w:rsidR="00082B2B" w:rsidRPr="00440BE7" w:rsidRDefault="00082B2B" w:rsidP="002D451F">
            <w:pPr>
              <w:pStyle w:val="TableText"/>
              <w:rPr>
                <w:rFonts w:ascii="Calibri" w:hAnsi="Calibri" w:cs="Tahoma"/>
                <w:color w:val="000000"/>
                <w:szCs w:val="16"/>
              </w:rPr>
            </w:pPr>
            <w:r w:rsidRPr="009017D4">
              <w:rPr>
                <w:rFonts w:ascii="Calibri" w:hAnsi="Calibri" w:cs="Tahoma"/>
                <w:color w:val="000000"/>
                <w:szCs w:val="16"/>
              </w:rPr>
              <w:t>Electrostatic Discharge</w:t>
            </w:r>
          </w:p>
        </w:tc>
      </w:tr>
      <w:tr w:rsidR="00082B2B" w:rsidRPr="005368AC" w14:paraId="75589ABE" w14:textId="77777777" w:rsidTr="008B631E">
        <w:trPr>
          <w:cantSplit/>
          <w:jc w:val="center"/>
        </w:trPr>
        <w:tc>
          <w:tcPr>
            <w:tcW w:w="1015" w:type="pct"/>
          </w:tcPr>
          <w:p w14:paraId="6A3D947D" w14:textId="77777777" w:rsidR="00082B2B" w:rsidRPr="009017D4" w:rsidRDefault="00082B2B" w:rsidP="002D451F">
            <w:pPr>
              <w:pStyle w:val="TableText"/>
              <w:rPr>
                <w:rFonts w:ascii="Calibri" w:hAnsi="Calibri" w:cs="Tahoma"/>
                <w:color w:val="000000"/>
                <w:szCs w:val="16"/>
              </w:rPr>
            </w:pPr>
            <w:r w:rsidRPr="009017D4">
              <w:rPr>
                <w:rFonts w:ascii="Calibri" w:hAnsi="Calibri" w:cs="Tahoma"/>
                <w:color w:val="000000"/>
                <w:szCs w:val="16"/>
              </w:rPr>
              <w:t>EVM</w:t>
            </w:r>
          </w:p>
        </w:tc>
        <w:tc>
          <w:tcPr>
            <w:tcW w:w="3985" w:type="pct"/>
          </w:tcPr>
          <w:p w14:paraId="57766DA1" w14:textId="77777777" w:rsidR="00082B2B" w:rsidRPr="00440BE7" w:rsidRDefault="00082B2B" w:rsidP="002D451F">
            <w:pPr>
              <w:pStyle w:val="TableText"/>
              <w:rPr>
                <w:rFonts w:ascii="Calibri" w:hAnsi="Calibri" w:cs="Tahoma"/>
                <w:color w:val="000000"/>
                <w:szCs w:val="16"/>
              </w:rPr>
            </w:pPr>
            <w:r w:rsidRPr="009017D4">
              <w:rPr>
                <w:rFonts w:ascii="Calibri" w:hAnsi="Calibri" w:cs="Tahoma"/>
                <w:color w:val="000000"/>
                <w:szCs w:val="16"/>
              </w:rPr>
              <w:t xml:space="preserve">Error </w:t>
            </w:r>
            <w:r w:rsidRPr="00440BE7">
              <w:rPr>
                <w:rFonts w:ascii="Calibri" w:hAnsi="Calibri" w:cs="Tahoma"/>
                <w:color w:val="000000"/>
                <w:szCs w:val="16"/>
              </w:rPr>
              <w:t>Vector Magnitude</w:t>
            </w:r>
          </w:p>
        </w:tc>
      </w:tr>
      <w:tr w:rsidR="00082B2B" w:rsidRPr="005368AC" w14:paraId="78C3A02F" w14:textId="77777777" w:rsidTr="008B631E">
        <w:trPr>
          <w:cantSplit/>
          <w:jc w:val="center"/>
        </w:trPr>
        <w:tc>
          <w:tcPr>
            <w:tcW w:w="1015" w:type="pct"/>
          </w:tcPr>
          <w:p w14:paraId="63356262" w14:textId="77777777" w:rsidR="00082B2B" w:rsidRPr="009017D4" w:rsidRDefault="00082B2B" w:rsidP="002D451F">
            <w:pPr>
              <w:pStyle w:val="TableText"/>
              <w:rPr>
                <w:rFonts w:ascii="Calibri" w:hAnsi="Calibri" w:cs="Tahoma"/>
                <w:color w:val="000000"/>
                <w:szCs w:val="16"/>
              </w:rPr>
            </w:pPr>
            <w:r w:rsidRPr="009017D4">
              <w:rPr>
                <w:rFonts w:ascii="Calibri" w:hAnsi="Calibri" w:cs="Tahoma"/>
                <w:color w:val="000000"/>
                <w:szCs w:val="16"/>
              </w:rPr>
              <w:t>FPGA</w:t>
            </w:r>
          </w:p>
        </w:tc>
        <w:tc>
          <w:tcPr>
            <w:tcW w:w="3985" w:type="pct"/>
          </w:tcPr>
          <w:p w14:paraId="120C3115" w14:textId="77777777" w:rsidR="00082B2B" w:rsidRPr="005368AC" w:rsidRDefault="00082B2B" w:rsidP="002D451F">
            <w:pPr>
              <w:pStyle w:val="TableText"/>
              <w:rPr>
                <w:rFonts w:ascii="Calibri" w:hAnsi="Calibri" w:cs="Tahoma"/>
                <w:color w:val="000000"/>
                <w:szCs w:val="16"/>
              </w:rPr>
            </w:pPr>
            <w:r w:rsidRPr="009017D4">
              <w:rPr>
                <w:rFonts w:ascii="Calibri" w:hAnsi="Calibri" w:cs="Tahoma"/>
                <w:color w:val="000000"/>
                <w:szCs w:val="16"/>
              </w:rPr>
              <w:t>Field-P</w:t>
            </w:r>
            <w:r w:rsidRPr="00440BE7">
              <w:rPr>
                <w:rFonts w:ascii="Calibri" w:hAnsi="Calibri" w:cs="Tahoma"/>
                <w:color w:val="000000"/>
                <w:szCs w:val="16"/>
              </w:rPr>
              <w:t>rogrammable</w:t>
            </w:r>
            <w:r w:rsidRPr="005368AC">
              <w:rPr>
                <w:rFonts w:ascii="Calibri" w:hAnsi="Calibri" w:cs="Tahoma"/>
                <w:color w:val="000000"/>
                <w:szCs w:val="16"/>
              </w:rPr>
              <w:t xml:space="preserve"> Gate Arrays</w:t>
            </w:r>
          </w:p>
        </w:tc>
      </w:tr>
      <w:tr w:rsidR="00082B2B" w:rsidRPr="005368AC" w14:paraId="337BB1FB" w14:textId="77777777" w:rsidTr="008B631E">
        <w:trPr>
          <w:cantSplit/>
          <w:jc w:val="center"/>
        </w:trPr>
        <w:tc>
          <w:tcPr>
            <w:tcW w:w="1015" w:type="pct"/>
          </w:tcPr>
          <w:p w14:paraId="03E515B4" w14:textId="77777777" w:rsidR="00082B2B" w:rsidRPr="009017D4" w:rsidRDefault="00082B2B" w:rsidP="002D451F">
            <w:pPr>
              <w:pStyle w:val="TableText"/>
              <w:rPr>
                <w:rFonts w:ascii="Calibri" w:hAnsi="Calibri" w:cs="Tahoma"/>
                <w:color w:val="000000"/>
                <w:szCs w:val="16"/>
              </w:rPr>
            </w:pPr>
            <w:r w:rsidRPr="009017D4">
              <w:rPr>
                <w:rFonts w:ascii="Calibri" w:hAnsi="Calibri" w:cs="Tahoma"/>
                <w:color w:val="000000"/>
                <w:szCs w:val="16"/>
              </w:rPr>
              <w:t>GHz</w:t>
            </w:r>
          </w:p>
        </w:tc>
        <w:tc>
          <w:tcPr>
            <w:tcW w:w="3985" w:type="pct"/>
          </w:tcPr>
          <w:p w14:paraId="067E39CA" w14:textId="77777777" w:rsidR="00082B2B" w:rsidRPr="00440BE7" w:rsidRDefault="00082B2B" w:rsidP="002D451F">
            <w:pPr>
              <w:pStyle w:val="TableText"/>
              <w:rPr>
                <w:rFonts w:ascii="Calibri" w:hAnsi="Calibri" w:cs="Tahoma"/>
                <w:color w:val="000000"/>
                <w:szCs w:val="16"/>
              </w:rPr>
            </w:pPr>
            <w:r w:rsidRPr="009017D4">
              <w:rPr>
                <w:rFonts w:ascii="Calibri" w:hAnsi="Calibri" w:cs="Tahoma"/>
                <w:color w:val="000000"/>
                <w:szCs w:val="16"/>
              </w:rPr>
              <w:t>Gigahertz</w:t>
            </w:r>
          </w:p>
        </w:tc>
      </w:tr>
      <w:tr w:rsidR="00082B2B" w:rsidRPr="005368AC" w14:paraId="4924BC0D" w14:textId="77777777" w:rsidTr="008B631E">
        <w:trPr>
          <w:cantSplit/>
          <w:jc w:val="center"/>
        </w:trPr>
        <w:tc>
          <w:tcPr>
            <w:tcW w:w="1015" w:type="pct"/>
          </w:tcPr>
          <w:p w14:paraId="2B67BB7B" w14:textId="77777777" w:rsidR="00082B2B" w:rsidRPr="009017D4" w:rsidRDefault="00082B2B" w:rsidP="002D451F">
            <w:pPr>
              <w:pStyle w:val="TableText"/>
              <w:rPr>
                <w:rFonts w:ascii="Calibri" w:hAnsi="Calibri" w:cs="Tahoma"/>
                <w:color w:val="000000"/>
                <w:szCs w:val="16"/>
              </w:rPr>
            </w:pPr>
            <w:r w:rsidRPr="009017D4">
              <w:rPr>
                <w:rFonts w:ascii="Calibri" w:hAnsi="Calibri" w:cs="Tahoma"/>
                <w:color w:val="000000"/>
                <w:szCs w:val="16"/>
              </w:rPr>
              <w:t>GPIB</w:t>
            </w:r>
          </w:p>
        </w:tc>
        <w:tc>
          <w:tcPr>
            <w:tcW w:w="3985" w:type="pct"/>
          </w:tcPr>
          <w:p w14:paraId="45903A98" w14:textId="77777777" w:rsidR="00082B2B" w:rsidRPr="00440BE7" w:rsidRDefault="00082B2B" w:rsidP="002D451F">
            <w:pPr>
              <w:pStyle w:val="TableText"/>
              <w:rPr>
                <w:rFonts w:ascii="Calibri" w:hAnsi="Calibri" w:cs="Tahoma"/>
                <w:color w:val="000000"/>
                <w:szCs w:val="16"/>
              </w:rPr>
            </w:pPr>
            <w:r w:rsidRPr="009017D4">
              <w:rPr>
                <w:rFonts w:ascii="Calibri" w:hAnsi="Calibri" w:cs="Tahoma"/>
                <w:color w:val="000000"/>
                <w:szCs w:val="16"/>
              </w:rPr>
              <w:t>General Purpose Interface Bu</w:t>
            </w:r>
            <w:r w:rsidRPr="00440BE7">
              <w:rPr>
                <w:rFonts w:ascii="Calibri" w:hAnsi="Calibri" w:cs="Tahoma"/>
                <w:color w:val="000000"/>
                <w:szCs w:val="16"/>
              </w:rPr>
              <w:t>s</w:t>
            </w:r>
          </w:p>
        </w:tc>
      </w:tr>
      <w:tr w:rsidR="00082B2B" w:rsidRPr="005368AC" w14:paraId="44EB0B3A" w14:textId="77777777" w:rsidTr="008B631E">
        <w:trPr>
          <w:cantSplit/>
          <w:jc w:val="center"/>
        </w:trPr>
        <w:tc>
          <w:tcPr>
            <w:tcW w:w="1015" w:type="pct"/>
          </w:tcPr>
          <w:p w14:paraId="214F089B" w14:textId="77777777" w:rsidR="00082B2B" w:rsidRPr="009017D4" w:rsidRDefault="00082B2B" w:rsidP="002D451F">
            <w:pPr>
              <w:pStyle w:val="TableText"/>
              <w:rPr>
                <w:rFonts w:ascii="Calibri" w:hAnsi="Calibri" w:cs="Tahoma"/>
                <w:color w:val="000000"/>
                <w:szCs w:val="16"/>
              </w:rPr>
            </w:pPr>
            <w:r w:rsidRPr="009017D4">
              <w:rPr>
                <w:rFonts w:ascii="Calibri" w:hAnsi="Calibri" w:cs="Tahoma"/>
                <w:color w:val="000000"/>
                <w:szCs w:val="16"/>
              </w:rPr>
              <w:t>GS/s</w:t>
            </w:r>
          </w:p>
        </w:tc>
        <w:tc>
          <w:tcPr>
            <w:tcW w:w="3985" w:type="pct"/>
          </w:tcPr>
          <w:p w14:paraId="7009D987" w14:textId="77777777" w:rsidR="00082B2B" w:rsidRPr="00440BE7" w:rsidRDefault="00082B2B" w:rsidP="002D451F">
            <w:pPr>
              <w:pStyle w:val="TableText"/>
              <w:rPr>
                <w:rFonts w:ascii="Calibri" w:hAnsi="Calibri" w:cs="Tahoma"/>
                <w:color w:val="000000"/>
                <w:szCs w:val="16"/>
              </w:rPr>
            </w:pPr>
            <w:r w:rsidRPr="009017D4">
              <w:rPr>
                <w:rFonts w:ascii="Calibri" w:hAnsi="Calibri" w:cs="Tahoma"/>
                <w:color w:val="000000"/>
                <w:szCs w:val="16"/>
              </w:rPr>
              <w:t>Giga Samples per Second</w:t>
            </w:r>
          </w:p>
        </w:tc>
      </w:tr>
      <w:tr w:rsidR="00082B2B" w:rsidRPr="005368AC" w14:paraId="4E69C73F" w14:textId="77777777" w:rsidTr="008B631E">
        <w:trPr>
          <w:cantSplit/>
          <w:jc w:val="center"/>
        </w:trPr>
        <w:tc>
          <w:tcPr>
            <w:tcW w:w="1015" w:type="pct"/>
          </w:tcPr>
          <w:p w14:paraId="081A7B3A" w14:textId="77777777" w:rsidR="00082B2B" w:rsidRPr="009017D4" w:rsidRDefault="00082B2B" w:rsidP="002D451F">
            <w:pPr>
              <w:pStyle w:val="TableText"/>
              <w:rPr>
                <w:rFonts w:ascii="Calibri" w:hAnsi="Calibri" w:cs="Tahoma"/>
                <w:color w:val="000000"/>
                <w:szCs w:val="16"/>
              </w:rPr>
            </w:pPr>
            <w:r w:rsidRPr="009017D4">
              <w:rPr>
                <w:rFonts w:ascii="Calibri" w:hAnsi="Calibri" w:cs="Tahoma"/>
                <w:color w:val="000000"/>
                <w:szCs w:val="16"/>
              </w:rPr>
              <w:t>GUI</w:t>
            </w:r>
          </w:p>
        </w:tc>
        <w:tc>
          <w:tcPr>
            <w:tcW w:w="3985" w:type="pct"/>
          </w:tcPr>
          <w:p w14:paraId="7AF61AA9" w14:textId="77777777" w:rsidR="00082B2B" w:rsidRPr="00440BE7" w:rsidRDefault="00082B2B" w:rsidP="002D451F">
            <w:pPr>
              <w:pStyle w:val="TableText"/>
              <w:rPr>
                <w:rFonts w:ascii="Calibri" w:hAnsi="Calibri" w:cs="Tahoma"/>
                <w:color w:val="000000"/>
                <w:szCs w:val="16"/>
              </w:rPr>
            </w:pPr>
            <w:r w:rsidRPr="009017D4">
              <w:rPr>
                <w:rFonts w:ascii="Calibri" w:hAnsi="Calibri" w:cs="Tahoma"/>
                <w:color w:val="000000"/>
                <w:szCs w:val="16"/>
              </w:rPr>
              <w:t>Graphical User Interface</w:t>
            </w:r>
          </w:p>
        </w:tc>
      </w:tr>
      <w:tr w:rsidR="00082B2B" w:rsidRPr="005368AC" w14:paraId="408DEDF1" w14:textId="77777777" w:rsidTr="008B631E">
        <w:trPr>
          <w:cantSplit/>
          <w:jc w:val="center"/>
        </w:trPr>
        <w:tc>
          <w:tcPr>
            <w:tcW w:w="1015" w:type="pct"/>
          </w:tcPr>
          <w:p w14:paraId="4B0D8D7C" w14:textId="77777777" w:rsidR="00082B2B" w:rsidRPr="009017D4" w:rsidRDefault="00082B2B" w:rsidP="002D451F">
            <w:pPr>
              <w:pStyle w:val="TableText"/>
              <w:rPr>
                <w:rFonts w:ascii="Calibri" w:hAnsi="Calibri" w:cs="Tahoma"/>
                <w:color w:val="000000"/>
                <w:szCs w:val="16"/>
              </w:rPr>
            </w:pPr>
            <w:r w:rsidRPr="009017D4">
              <w:rPr>
                <w:rFonts w:ascii="Calibri" w:hAnsi="Calibri" w:cs="Tahoma"/>
                <w:color w:val="000000"/>
                <w:szCs w:val="16"/>
              </w:rPr>
              <w:t>HP</w:t>
            </w:r>
          </w:p>
        </w:tc>
        <w:tc>
          <w:tcPr>
            <w:tcW w:w="3985" w:type="pct"/>
          </w:tcPr>
          <w:p w14:paraId="61F9A077" w14:textId="77777777" w:rsidR="00082B2B" w:rsidRPr="00440BE7" w:rsidRDefault="00082B2B" w:rsidP="002D451F">
            <w:pPr>
              <w:pStyle w:val="TableText"/>
              <w:rPr>
                <w:rFonts w:ascii="Calibri" w:hAnsi="Calibri" w:cs="Tahoma"/>
                <w:color w:val="000000"/>
                <w:szCs w:val="16"/>
              </w:rPr>
            </w:pPr>
            <w:r w:rsidRPr="009017D4">
              <w:rPr>
                <w:rFonts w:ascii="Calibri" w:hAnsi="Calibri" w:cs="Tahoma"/>
                <w:color w:val="000000"/>
                <w:szCs w:val="16"/>
              </w:rPr>
              <w:t xml:space="preserve">Horizontal Pitch </w:t>
            </w:r>
            <w:r w:rsidRPr="00440BE7">
              <w:rPr>
                <w:rFonts w:ascii="Calibri" w:hAnsi="Calibri" w:cs="Tahoma"/>
                <w:color w:val="000000"/>
                <w:szCs w:val="16"/>
              </w:rPr>
              <w:t>(PXIe module horizontal width, 1 HP = 5.08mm)</w:t>
            </w:r>
          </w:p>
        </w:tc>
      </w:tr>
      <w:tr w:rsidR="00082B2B" w:rsidRPr="005368AC" w14:paraId="355F6A7E" w14:textId="77777777" w:rsidTr="008B631E">
        <w:trPr>
          <w:cantSplit/>
          <w:jc w:val="center"/>
        </w:trPr>
        <w:tc>
          <w:tcPr>
            <w:tcW w:w="1015" w:type="pct"/>
          </w:tcPr>
          <w:p w14:paraId="1FEE01EE" w14:textId="77777777" w:rsidR="00082B2B" w:rsidRPr="009017D4" w:rsidRDefault="00082B2B" w:rsidP="002D451F">
            <w:pPr>
              <w:pStyle w:val="TableText"/>
              <w:rPr>
                <w:rFonts w:ascii="Calibri" w:hAnsi="Calibri" w:cs="Tahoma"/>
                <w:color w:val="000000"/>
                <w:szCs w:val="16"/>
              </w:rPr>
            </w:pPr>
            <w:r w:rsidRPr="009017D4">
              <w:rPr>
                <w:rFonts w:ascii="Calibri" w:hAnsi="Calibri" w:cs="Tahoma"/>
                <w:color w:val="000000"/>
                <w:szCs w:val="16"/>
              </w:rPr>
              <w:t>Hz</w:t>
            </w:r>
          </w:p>
        </w:tc>
        <w:tc>
          <w:tcPr>
            <w:tcW w:w="3985" w:type="pct"/>
          </w:tcPr>
          <w:p w14:paraId="08CCD6F7" w14:textId="77777777" w:rsidR="00082B2B" w:rsidRPr="00440BE7" w:rsidRDefault="00082B2B" w:rsidP="002D451F">
            <w:pPr>
              <w:pStyle w:val="TableText"/>
              <w:rPr>
                <w:rFonts w:ascii="Calibri" w:hAnsi="Calibri" w:cs="Tahoma"/>
                <w:color w:val="000000"/>
                <w:szCs w:val="16"/>
              </w:rPr>
            </w:pPr>
            <w:r w:rsidRPr="009017D4">
              <w:rPr>
                <w:rFonts w:ascii="Calibri" w:hAnsi="Calibri" w:cs="Tahoma"/>
                <w:color w:val="000000"/>
                <w:szCs w:val="16"/>
              </w:rPr>
              <w:t>Hertz</w:t>
            </w:r>
          </w:p>
        </w:tc>
      </w:tr>
      <w:tr w:rsidR="00082B2B" w:rsidRPr="005368AC" w14:paraId="33AA20A4" w14:textId="77777777" w:rsidTr="008B631E">
        <w:trPr>
          <w:cantSplit/>
          <w:jc w:val="center"/>
        </w:trPr>
        <w:tc>
          <w:tcPr>
            <w:tcW w:w="1015" w:type="pct"/>
          </w:tcPr>
          <w:p w14:paraId="2885366C" w14:textId="77777777" w:rsidR="00082B2B" w:rsidRPr="009017D4" w:rsidRDefault="00082B2B" w:rsidP="002D451F">
            <w:pPr>
              <w:pStyle w:val="TableText"/>
              <w:rPr>
                <w:rFonts w:ascii="Calibri" w:hAnsi="Calibri" w:cs="Tahoma"/>
                <w:color w:val="000000"/>
                <w:szCs w:val="16"/>
              </w:rPr>
            </w:pPr>
            <w:r w:rsidRPr="009017D4">
              <w:rPr>
                <w:rFonts w:ascii="Calibri" w:hAnsi="Calibri" w:cs="Tahoma"/>
                <w:color w:val="000000"/>
                <w:szCs w:val="16"/>
              </w:rPr>
              <w:t>IF</w:t>
            </w:r>
          </w:p>
        </w:tc>
        <w:tc>
          <w:tcPr>
            <w:tcW w:w="3985" w:type="pct"/>
          </w:tcPr>
          <w:p w14:paraId="19858E20" w14:textId="77777777" w:rsidR="00082B2B" w:rsidRPr="00440BE7" w:rsidRDefault="00082B2B" w:rsidP="002D451F">
            <w:pPr>
              <w:pStyle w:val="TableText"/>
              <w:rPr>
                <w:rFonts w:ascii="Calibri" w:hAnsi="Calibri" w:cs="Tahoma"/>
                <w:color w:val="000000"/>
                <w:szCs w:val="16"/>
              </w:rPr>
            </w:pPr>
            <w:r w:rsidRPr="009017D4">
              <w:rPr>
                <w:rFonts w:ascii="Calibri" w:hAnsi="Calibri" w:cs="Tahoma"/>
                <w:color w:val="000000"/>
                <w:szCs w:val="16"/>
              </w:rPr>
              <w:t>Intermediate Frequen</w:t>
            </w:r>
            <w:r w:rsidRPr="00440BE7">
              <w:rPr>
                <w:rFonts w:ascii="Calibri" w:hAnsi="Calibri" w:cs="Tahoma"/>
                <w:color w:val="000000"/>
                <w:szCs w:val="16"/>
              </w:rPr>
              <w:t>cy</w:t>
            </w:r>
          </w:p>
        </w:tc>
      </w:tr>
      <w:tr w:rsidR="00082B2B" w:rsidRPr="005368AC" w14:paraId="51523455" w14:textId="77777777" w:rsidTr="008B631E">
        <w:trPr>
          <w:cantSplit/>
          <w:jc w:val="center"/>
        </w:trPr>
        <w:tc>
          <w:tcPr>
            <w:tcW w:w="1015" w:type="pct"/>
          </w:tcPr>
          <w:p w14:paraId="20B30434" w14:textId="77777777" w:rsidR="00082B2B" w:rsidRPr="009017D4" w:rsidRDefault="00082B2B" w:rsidP="002D451F">
            <w:pPr>
              <w:pStyle w:val="TableText"/>
              <w:rPr>
                <w:rFonts w:ascii="Calibri" w:hAnsi="Calibri" w:cs="Tahoma"/>
                <w:color w:val="000000"/>
                <w:szCs w:val="16"/>
              </w:rPr>
            </w:pPr>
            <w:r w:rsidRPr="009017D4">
              <w:rPr>
                <w:rFonts w:ascii="Calibri" w:hAnsi="Calibri" w:cs="Tahoma"/>
                <w:color w:val="000000"/>
                <w:szCs w:val="16"/>
              </w:rPr>
              <w:t>I/O</w:t>
            </w:r>
          </w:p>
        </w:tc>
        <w:tc>
          <w:tcPr>
            <w:tcW w:w="3985" w:type="pct"/>
          </w:tcPr>
          <w:p w14:paraId="0EB50374" w14:textId="77777777" w:rsidR="00082B2B" w:rsidRPr="00440BE7" w:rsidRDefault="00082B2B" w:rsidP="002D451F">
            <w:pPr>
              <w:pStyle w:val="TableText"/>
              <w:rPr>
                <w:rFonts w:ascii="Calibri" w:hAnsi="Calibri" w:cs="Tahoma"/>
                <w:color w:val="000000"/>
                <w:szCs w:val="16"/>
              </w:rPr>
            </w:pPr>
            <w:r w:rsidRPr="009017D4">
              <w:rPr>
                <w:rFonts w:ascii="Calibri" w:hAnsi="Calibri" w:cs="Tahoma"/>
                <w:color w:val="000000"/>
                <w:szCs w:val="16"/>
              </w:rPr>
              <w:t>Input / Outp</w:t>
            </w:r>
            <w:r w:rsidRPr="00440BE7">
              <w:rPr>
                <w:rFonts w:ascii="Calibri" w:hAnsi="Calibri" w:cs="Tahoma"/>
                <w:color w:val="000000"/>
                <w:szCs w:val="16"/>
              </w:rPr>
              <w:t>ut</w:t>
            </w:r>
          </w:p>
        </w:tc>
      </w:tr>
      <w:tr w:rsidR="00082B2B" w:rsidRPr="005368AC" w14:paraId="2191CF93" w14:textId="77777777" w:rsidTr="008B631E">
        <w:trPr>
          <w:cantSplit/>
          <w:jc w:val="center"/>
        </w:trPr>
        <w:tc>
          <w:tcPr>
            <w:tcW w:w="1015" w:type="pct"/>
          </w:tcPr>
          <w:p w14:paraId="59AE8DC0" w14:textId="77777777" w:rsidR="00082B2B" w:rsidRPr="009017D4" w:rsidRDefault="00082B2B" w:rsidP="002D451F">
            <w:pPr>
              <w:pStyle w:val="TableText"/>
              <w:rPr>
                <w:rFonts w:ascii="Calibri" w:hAnsi="Calibri" w:cs="Tahoma"/>
                <w:color w:val="000000"/>
                <w:szCs w:val="16"/>
              </w:rPr>
            </w:pPr>
            <w:r w:rsidRPr="009017D4">
              <w:rPr>
                <w:rFonts w:ascii="Calibri" w:hAnsi="Calibri" w:cs="Tahoma"/>
                <w:color w:val="000000"/>
                <w:szCs w:val="16"/>
              </w:rPr>
              <w:t>IP</w:t>
            </w:r>
          </w:p>
        </w:tc>
        <w:tc>
          <w:tcPr>
            <w:tcW w:w="3985" w:type="pct"/>
          </w:tcPr>
          <w:p w14:paraId="1880D5AB" w14:textId="77777777" w:rsidR="00082B2B" w:rsidRPr="00440BE7" w:rsidRDefault="00082B2B" w:rsidP="002D451F">
            <w:pPr>
              <w:pStyle w:val="TableText"/>
              <w:rPr>
                <w:rFonts w:ascii="Calibri" w:hAnsi="Calibri" w:cs="Tahoma"/>
                <w:color w:val="000000"/>
                <w:szCs w:val="16"/>
              </w:rPr>
            </w:pPr>
            <w:r w:rsidRPr="009017D4">
              <w:rPr>
                <w:rFonts w:ascii="Calibri" w:hAnsi="Calibri" w:cs="Tahoma"/>
                <w:color w:val="000000"/>
                <w:szCs w:val="16"/>
              </w:rPr>
              <w:t>In</w:t>
            </w:r>
            <w:r w:rsidRPr="00440BE7">
              <w:rPr>
                <w:rFonts w:ascii="Calibri" w:hAnsi="Calibri" w:cs="Tahoma"/>
                <w:color w:val="000000"/>
                <w:szCs w:val="16"/>
              </w:rPr>
              <w:t>ternet Protocol</w:t>
            </w:r>
          </w:p>
        </w:tc>
      </w:tr>
      <w:tr w:rsidR="00082B2B" w:rsidRPr="005368AC" w14:paraId="7C8913A8" w14:textId="77777777" w:rsidTr="008B631E">
        <w:trPr>
          <w:cantSplit/>
          <w:jc w:val="center"/>
        </w:trPr>
        <w:tc>
          <w:tcPr>
            <w:tcW w:w="1015" w:type="pct"/>
          </w:tcPr>
          <w:p w14:paraId="71D4F4B2" w14:textId="77777777" w:rsidR="00082B2B" w:rsidRPr="009017D4" w:rsidRDefault="00082B2B" w:rsidP="002D451F">
            <w:pPr>
              <w:pStyle w:val="TableText"/>
              <w:rPr>
                <w:rFonts w:ascii="Calibri" w:hAnsi="Calibri" w:cs="Tahoma"/>
                <w:color w:val="000000"/>
                <w:szCs w:val="16"/>
              </w:rPr>
            </w:pPr>
            <w:r w:rsidRPr="009017D4">
              <w:rPr>
                <w:rFonts w:ascii="Calibri" w:hAnsi="Calibri" w:cs="Tahoma"/>
                <w:color w:val="000000"/>
                <w:szCs w:val="16"/>
              </w:rPr>
              <w:t>IQ</w:t>
            </w:r>
          </w:p>
        </w:tc>
        <w:tc>
          <w:tcPr>
            <w:tcW w:w="3985" w:type="pct"/>
          </w:tcPr>
          <w:p w14:paraId="11BC36A5" w14:textId="77777777" w:rsidR="00082B2B" w:rsidRPr="00440BE7" w:rsidRDefault="00082B2B" w:rsidP="002D451F">
            <w:pPr>
              <w:pStyle w:val="TableText"/>
              <w:rPr>
                <w:rFonts w:ascii="Calibri" w:hAnsi="Calibri" w:cs="Tahoma"/>
                <w:color w:val="000000"/>
                <w:szCs w:val="16"/>
              </w:rPr>
            </w:pPr>
            <w:r w:rsidRPr="009017D4">
              <w:rPr>
                <w:rFonts w:ascii="Calibri" w:hAnsi="Calibri" w:cs="Tahoma"/>
                <w:color w:val="000000"/>
                <w:szCs w:val="16"/>
              </w:rPr>
              <w:t>In-phase Quadrat</w:t>
            </w:r>
            <w:r w:rsidRPr="00440BE7">
              <w:rPr>
                <w:rFonts w:ascii="Calibri" w:hAnsi="Calibri" w:cs="Tahoma"/>
                <w:color w:val="000000"/>
                <w:szCs w:val="16"/>
              </w:rPr>
              <w:t>ure</w:t>
            </w:r>
          </w:p>
        </w:tc>
      </w:tr>
      <w:tr w:rsidR="00082B2B" w:rsidRPr="005368AC" w14:paraId="2DC182FF" w14:textId="77777777" w:rsidTr="008B631E">
        <w:trPr>
          <w:cantSplit/>
          <w:jc w:val="center"/>
        </w:trPr>
        <w:tc>
          <w:tcPr>
            <w:tcW w:w="1015" w:type="pct"/>
          </w:tcPr>
          <w:p w14:paraId="31C40B51" w14:textId="77777777" w:rsidR="00082B2B" w:rsidRPr="009017D4" w:rsidRDefault="00082B2B" w:rsidP="002D451F">
            <w:pPr>
              <w:pStyle w:val="TableText"/>
              <w:rPr>
                <w:rFonts w:ascii="Calibri" w:hAnsi="Calibri" w:cs="Tahoma"/>
                <w:color w:val="000000"/>
                <w:szCs w:val="16"/>
              </w:rPr>
            </w:pPr>
            <w:r w:rsidRPr="009017D4">
              <w:rPr>
                <w:rFonts w:ascii="Calibri" w:hAnsi="Calibri" w:cs="Tahoma"/>
                <w:color w:val="000000"/>
                <w:szCs w:val="16"/>
                <w:shd w:val="clear" w:color="auto" w:fill="FFFFFF"/>
              </w:rPr>
              <w:t>IVI</w:t>
            </w:r>
          </w:p>
        </w:tc>
        <w:tc>
          <w:tcPr>
            <w:tcW w:w="3985" w:type="pct"/>
          </w:tcPr>
          <w:p w14:paraId="48F302DC" w14:textId="77777777" w:rsidR="00082B2B" w:rsidRPr="00440BE7" w:rsidRDefault="00082B2B" w:rsidP="002D451F">
            <w:pPr>
              <w:pStyle w:val="TableText"/>
              <w:rPr>
                <w:rFonts w:ascii="Calibri" w:hAnsi="Calibri" w:cs="Tahoma"/>
                <w:color w:val="000000"/>
                <w:szCs w:val="16"/>
              </w:rPr>
            </w:pPr>
            <w:r w:rsidRPr="009017D4">
              <w:rPr>
                <w:rFonts w:ascii="Calibri" w:hAnsi="Calibri" w:cs="Tahoma"/>
                <w:color w:val="000000"/>
                <w:szCs w:val="16"/>
                <w:shd w:val="clear" w:color="auto" w:fill="FFFFFF"/>
              </w:rPr>
              <w:t>Interchangeable Vir</w:t>
            </w:r>
            <w:r w:rsidRPr="00440BE7">
              <w:rPr>
                <w:rFonts w:ascii="Calibri" w:hAnsi="Calibri" w:cs="Tahoma"/>
                <w:color w:val="000000"/>
                <w:szCs w:val="16"/>
                <w:shd w:val="clear" w:color="auto" w:fill="FFFFFF"/>
              </w:rPr>
              <w:t>tual Instrument</w:t>
            </w:r>
          </w:p>
        </w:tc>
      </w:tr>
      <w:tr w:rsidR="00082B2B" w:rsidRPr="005368AC" w14:paraId="43FDA6AF" w14:textId="77777777" w:rsidTr="008B631E">
        <w:trPr>
          <w:cantSplit/>
          <w:jc w:val="center"/>
        </w:trPr>
        <w:tc>
          <w:tcPr>
            <w:tcW w:w="1015" w:type="pct"/>
          </w:tcPr>
          <w:p w14:paraId="73CB38A4" w14:textId="77777777" w:rsidR="00082B2B" w:rsidRPr="009017D4" w:rsidRDefault="00082B2B" w:rsidP="002D451F">
            <w:pPr>
              <w:pStyle w:val="TableText"/>
              <w:rPr>
                <w:rFonts w:ascii="Calibri" w:hAnsi="Calibri" w:cs="Tahoma"/>
                <w:color w:val="000000"/>
                <w:szCs w:val="16"/>
              </w:rPr>
            </w:pPr>
            <w:r w:rsidRPr="009017D4">
              <w:rPr>
                <w:rFonts w:ascii="Calibri" w:hAnsi="Calibri" w:cs="Tahoma"/>
                <w:color w:val="000000"/>
                <w:szCs w:val="16"/>
              </w:rPr>
              <w:t>JSON</w:t>
            </w:r>
          </w:p>
        </w:tc>
        <w:tc>
          <w:tcPr>
            <w:tcW w:w="3985" w:type="pct"/>
          </w:tcPr>
          <w:p w14:paraId="5648DAC5" w14:textId="77777777" w:rsidR="00082B2B" w:rsidRPr="00440BE7" w:rsidRDefault="00082B2B" w:rsidP="002D451F">
            <w:pPr>
              <w:pStyle w:val="TableText"/>
              <w:rPr>
                <w:rFonts w:ascii="Calibri" w:hAnsi="Calibri" w:cs="Tahoma"/>
                <w:color w:val="000000"/>
                <w:szCs w:val="16"/>
              </w:rPr>
            </w:pPr>
            <w:r w:rsidRPr="009017D4">
              <w:rPr>
                <w:rFonts w:ascii="Calibri" w:hAnsi="Calibri" w:cs="Tahoma"/>
                <w:color w:val="000000"/>
                <w:szCs w:val="16"/>
              </w:rPr>
              <w:t>JavaScript Object Notation</w:t>
            </w:r>
          </w:p>
        </w:tc>
      </w:tr>
      <w:tr w:rsidR="00082B2B" w:rsidRPr="005368AC" w14:paraId="251B4C4B" w14:textId="77777777" w:rsidTr="008B631E">
        <w:trPr>
          <w:cantSplit/>
          <w:jc w:val="center"/>
        </w:trPr>
        <w:tc>
          <w:tcPr>
            <w:tcW w:w="1015" w:type="pct"/>
          </w:tcPr>
          <w:p w14:paraId="74F06FB9" w14:textId="77777777" w:rsidR="00082B2B" w:rsidRPr="009017D4" w:rsidRDefault="00082B2B" w:rsidP="002D451F">
            <w:pPr>
              <w:pStyle w:val="TableText"/>
              <w:rPr>
                <w:rFonts w:ascii="Calibri" w:hAnsi="Calibri" w:cs="Tahoma"/>
                <w:color w:val="000000"/>
                <w:szCs w:val="16"/>
              </w:rPr>
            </w:pPr>
            <w:r w:rsidRPr="009017D4">
              <w:rPr>
                <w:rFonts w:ascii="Calibri" w:hAnsi="Calibri" w:cs="Tahoma"/>
                <w:color w:val="000000"/>
                <w:szCs w:val="16"/>
              </w:rPr>
              <w:lastRenderedPageBreak/>
              <w:t>kHz</w:t>
            </w:r>
          </w:p>
        </w:tc>
        <w:tc>
          <w:tcPr>
            <w:tcW w:w="3985" w:type="pct"/>
          </w:tcPr>
          <w:p w14:paraId="46FAF87A" w14:textId="77777777" w:rsidR="00082B2B" w:rsidRPr="00440BE7" w:rsidRDefault="00082B2B" w:rsidP="002D451F">
            <w:pPr>
              <w:pStyle w:val="TableText"/>
              <w:rPr>
                <w:rFonts w:ascii="Calibri" w:hAnsi="Calibri" w:cs="Tahoma"/>
                <w:color w:val="000000"/>
                <w:szCs w:val="16"/>
              </w:rPr>
            </w:pPr>
            <w:r w:rsidRPr="009017D4">
              <w:rPr>
                <w:rFonts w:ascii="Calibri" w:hAnsi="Calibri" w:cs="Tahoma"/>
                <w:color w:val="000000"/>
                <w:szCs w:val="16"/>
              </w:rPr>
              <w:t>Kilohertz</w:t>
            </w:r>
          </w:p>
        </w:tc>
      </w:tr>
      <w:tr w:rsidR="00082B2B" w:rsidRPr="005368AC" w14:paraId="4F143778" w14:textId="77777777" w:rsidTr="008B631E">
        <w:trPr>
          <w:cantSplit/>
          <w:jc w:val="center"/>
        </w:trPr>
        <w:tc>
          <w:tcPr>
            <w:tcW w:w="1015" w:type="pct"/>
          </w:tcPr>
          <w:p w14:paraId="234AA946" w14:textId="77777777" w:rsidR="00082B2B" w:rsidRPr="009017D4" w:rsidRDefault="00082B2B" w:rsidP="002D451F">
            <w:pPr>
              <w:pStyle w:val="TableText"/>
              <w:rPr>
                <w:rFonts w:ascii="Calibri" w:hAnsi="Calibri" w:cs="Tahoma"/>
                <w:color w:val="000000"/>
                <w:szCs w:val="16"/>
              </w:rPr>
            </w:pPr>
            <w:r w:rsidRPr="009017D4">
              <w:rPr>
                <w:rFonts w:ascii="Calibri" w:hAnsi="Calibri" w:cs="Tahoma"/>
                <w:color w:val="000000"/>
                <w:szCs w:val="16"/>
              </w:rPr>
              <w:t>LCD</w:t>
            </w:r>
          </w:p>
        </w:tc>
        <w:tc>
          <w:tcPr>
            <w:tcW w:w="3985" w:type="pct"/>
          </w:tcPr>
          <w:p w14:paraId="024C959C" w14:textId="77777777" w:rsidR="00082B2B" w:rsidRPr="00440BE7" w:rsidRDefault="00082B2B" w:rsidP="002D451F">
            <w:pPr>
              <w:pStyle w:val="TableText"/>
              <w:rPr>
                <w:rFonts w:ascii="Calibri" w:hAnsi="Calibri" w:cs="Tahoma"/>
                <w:color w:val="000000"/>
                <w:szCs w:val="16"/>
              </w:rPr>
            </w:pPr>
            <w:r w:rsidRPr="009017D4">
              <w:rPr>
                <w:rFonts w:ascii="Calibri" w:hAnsi="Calibri" w:cs="Tahoma"/>
                <w:color w:val="000000"/>
                <w:szCs w:val="16"/>
              </w:rPr>
              <w:t>Liquid Crystal</w:t>
            </w:r>
            <w:r w:rsidRPr="00440BE7">
              <w:rPr>
                <w:rFonts w:ascii="Calibri" w:hAnsi="Calibri" w:cs="Tahoma"/>
                <w:color w:val="000000"/>
                <w:szCs w:val="16"/>
              </w:rPr>
              <w:t xml:space="preserve"> Display</w:t>
            </w:r>
          </w:p>
        </w:tc>
      </w:tr>
      <w:tr w:rsidR="00082B2B" w:rsidRPr="005368AC" w14:paraId="2B1A23ED" w14:textId="77777777" w:rsidTr="008B631E">
        <w:trPr>
          <w:cantSplit/>
          <w:jc w:val="center"/>
        </w:trPr>
        <w:tc>
          <w:tcPr>
            <w:tcW w:w="1015" w:type="pct"/>
          </w:tcPr>
          <w:p w14:paraId="55A0E078" w14:textId="77777777" w:rsidR="00082B2B" w:rsidRPr="009017D4" w:rsidRDefault="00082B2B" w:rsidP="002D451F">
            <w:pPr>
              <w:pStyle w:val="TableText"/>
              <w:rPr>
                <w:rFonts w:ascii="Calibri" w:hAnsi="Calibri" w:cs="Tahoma"/>
                <w:color w:val="000000"/>
                <w:szCs w:val="16"/>
              </w:rPr>
            </w:pPr>
            <w:r w:rsidRPr="009017D4">
              <w:rPr>
                <w:rFonts w:ascii="Calibri" w:hAnsi="Calibri" w:cs="Tahoma"/>
                <w:color w:val="000000"/>
                <w:szCs w:val="16"/>
              </w:rPr>
              <w:t>LO</w:t>
            </w:r>
          </w:p>
        </w:tc>
        <w:tc>
          <w:tcPr>
            <w:tcW w:w="3985" w:type="pct"/>
          </w:tcPr>
          <w:p w14:paraId="17D03F53" w14:textId="77777777" w:rsidR="00082B2B" w:rsidRPr="00440BE7" w:rsidRDefault="00082B2B" w:rsidP="002D451F">
            <w:pPr>
              <w:pStyle w:val="TableText"/>
              <w:rPr>
                <w:rFonts w:ascii="Calibri" w:hAnsi="Calibri" w:cs="Tahoma"/>
                <w:color w:val="000000"/>
                <w:szCs w:val="16"/>
              </w:rPr>
            </w:pPr>
            <w:r w:rsidRPr="009017D4">
              <w:rPr>
                <w:rFonts w:ascii="Calibri" w:hAnsi="Calibri" w:cs="Tahoma"/>
                <w:color w:val="000000"/>
                <w:szCs w:val="16"/>
              </w:rPr>
              <w:t>Local Oscillator</w:t>
            </w:r>
          </w:p>
        </w:tc>
      </w:tr>
      <w:tr w:rsidR="00082B2B" w:rsidRPr="005368AC" w14:paraId="0F1EA408" w14:textId="77777777" w:rsidTr="008B631E">
        <w:trPr>
          <w:cantSplit/>
          <w:jc w:val="center"/>
        </w:trPr>
        <w:tc>
          <w:tcPr>
            <w:tcW w:w="1015" w:type="pct"/>
          </w:tcPr>
          <w:p w14:paraId="24E10D98" w14:textId="77777777" w:rsidR="00082B2B" w:rsidRPr="009017D4" w:rsidRDefault="00082B2B" w:rsidP="002D451F">
            <w:pPr>
              <w:pStyle w:val="TableText"/>
              <w:rPr>
                <w:rFonts w:ascii="Calibri" w:hAnsi="Calibri" w:cs="Tahoma"/>
                <w:color w:val="000000"/>
                <w:szCs w:val="16"/>
              </w:rPr>
            </w:pPr>
            <w:r w:rsidRPr="009017D4">
              <w:rPr>
                <w:rFonts w:ascii="Calibri" w:hAnsi="Calibri" w:cs="Tahoma"/>
                <w:color w:val="000000"/>
                <w:szCs w:val="16"/>
              </w:rPr>
              <w:t>MAC</w:t>
            </w:r>
          </w:p>
        </w:tc>
        <w:tc>
          <w:tcPr>
            <w:tcW w:w="3985" w:type="pct"/>
          </w:tcPr>
          <w:p w14:paraId="68D35988" w14:textId="77777777" w:rsidR="00082B2B" w:rsidRPr="00440BE7" w:rsidRDefault="00082B2B" w:rsidP="002D451F">
            <w:pPr>
              <w:pStyle w:val="TableText"/>
              <w:rPr>
                <w:rFonts w:ascii="Calibri" w:hAnsi="Calibri" w:cs="Tahoma"/>
                <w:color w:val="000000"/>
                <w:szCs w:val="16"/>
              </w:rPr>
            </w:pPr>
            <w:r w:rsidRPr="009017D4">
              <w:rPr>
                <w:rFonts w:ascii="Calibri" w:hAnsi="Calibri" w:cs="Tahoma"/>
                <w:color w:val="000000"/>
                <w:szCs w:val="16"/>
              </w:rPr>
              <w:t xml:space="preserve">Media Access </w:t>
            </w:r>
            <w:r w:rsidRPr="00440BE7">
              <w:rPr>
                <w:rFonts w:ascii="Calibri" w:hAnsi="Calibri" w:cs="Tahoma"/>
                <w:color w:val="000000"/>
                <w:szCs w:val="16"/>
              </w:rPr>
              <w:t>Control (address)</w:t>
            </w:r>
          </w:p>
        </w:tc>
      </w:tr>
      <w:tr w:rsidR="00082B2B" w:rsidRPr="005368AC" w14:paraId="4116FA5C" w14:textId="77777777" w:rsidTr="008B631E">
        <w:trPr>
          <w:cantSplit/>
          <w:jc w:val="center"/>
        </w:trPr>
        <w:tc>
          <w:tcPr>
            <w:tcW w:w="1015" w:type="pct"/>
          </w:tcPr>
          <w:p w14:paraId="2587706B" w14:textId="77777777" w:rsidR="00082B2B" w:rsidRPr="009017D4" w:rsidRDefault="00082B2B" w:rsidP="002D451F">
            <w:pPr>
              <w:pStyle w:val="TableText"/>
              <w:rPr>
                <w:rFonts w:ascii="Calibri" w:hAnsi="Calibri" w:cs="Tahoma"/>
                <w:color w:val="000000"/>
                <w:szCs w:val="16"/>
              </w:rPr>
            </w:pPr>
            <w:r w:rsidRPr="009017D4">
              <w:rPr>
                <w:rFonts w:ascii="Calibri" w:hAnsi="Calibri" w:cs="Tahoma"/>
                <w:color w:val="000000"/>
                <w:szCs w:val="16"/>
              </w:rPr>
              <w:t>MDR</w:t>
            </w:r>
          </w:p>
        </w:tc>
        <w:tc>
          <w:tcPr>
            <w:tcW w:w="3985" w:type="pct"/>
          </w:tcPr>
          <w:p w14:paraId="57F08479" w14:textId="77777777" w:rsidR="00082B2B" w:rsidRPr="00440BE7" w:rsidRDefault="00082B2B" w:rsidP="002D451F">
            <w:pPr>
              <w:pStyle w:val="TableText"/>
              <w:rPr>
                <w:rFonts w:ascii="Calibri" w:hAnsi="Calibri" w:cs="Tahoma"/>
                <w:color w:val="000000"/>
                <w:szCs w:val="16"/>
              </w:rPr>
            </w:pPr>
            <w:r w:rsidRPr="009017D4">
              <w:rPr>
                <w:rFonts w:ascii="Calibri" w:hAnsi="Calibri" w:cs="Tahoma"/>
                <w:color w:val="000000"/>
                <w:szCs w:val="16"/>
              </w:rPr>
              <w:t>Mini D Ri</w:t>
            </w:r>
            <w:r w:rsidRPr="00440BE7">
              <w:rPr>
                <w:rFonts w:ascii="Calibri" w:hAnsi="Calibri" w:cs="Tahoma"/>
                <w:color w:val="000000"/>
                <w:szCs w:val="16"/>
              </w:rPr>
              <w:t>bbon (connector)</w:t>
            </w:r>
          </w:p>
        </w:tc>
      </w:tr>
      <w:tr w:rsidR="00082B2B" w:rsidRPr="005368AC" w14:paraId="0D23772E" w14:textId="77777777" w:rsidTr="008B631E">
        <w:trPr>
          <w:cantSplit/>
          <w:jc w:val="center"/>
        </w:trPr>
        <w:tc>
          <w:tcPr>
            <w:tcW w:w="1015" w:type="pct"/>
          </w:tcPr>
          <w:p w14:paraId="298F848C" w14:textId="77777777" w:rsidR="00082B2B" w:rsidRPr="009017D4" w:rsidRDefault="00082B2B" w:rsidP="002D451F">
            <w:pPr>
              <w:pStyle w:val="TableText"/>
              <w:rPr>
                <w:rFonts w:ascii="Calibri" w:hAnsi="Calibri" w:cs="Tahoma"/>
                <w:color w:val="000000"/>
                <w:szCs w:val="16"/>
              </w:rPr>
            </w:pPr>
            <w:r w:rsidRPr="009017D4">
              <w:rPr>
                <w:rFonts w:ascii="Calibri" w:hAnsi="Calibri" w:cs="Tahoma"/>
                <w:color w:val="000000"/>
                <w:szCs w:val="16"/>
              </w:rPr>
              <w:t>MHz</w:t>
            </w:r>
          </w:p>
        </w:tc>
        <w:tc>
          <w:tcPr>
            <w:tcW w:w="3985" w:type="pct"/>
          </w:tcPr>
          <w:p w14:paraId="01DCC2A2" w14:textId="77777777" w:rsidR="00082B2B" w:rsidRPr="00440BE7" w:rsidRDefault="00082B2B" w:rsidP="002D451F">
            <w:pPr>
              <w:pStyle w:val="TableText"/>
              <w:rPr>
                <w:rFonts w:ascii="Calibri" w:hAnsi="Calibri" w:cs="Tahoma"/>
                <w:color w:val="000000"/>
                <w:szCs w:val="16"/>
              </w:rPr>
            </w:pPr>
            <w:r w:rsidRPr="00440BE7">
              <w:rPr>
                <w:rFonts w:ascii="Calibri" w:hAnsi="Calibri" w:cs="Tahoma"/>
                <w:color w:val="000000"/>
                <w:szCs w:val="16"/>
              </w:rPr>
              <w:t>Megahertz</w:t>
            </w:r>
          </w:p>
        </w:tc>
      </w:tr>
      <w:tr w:rsidR="00082B2B" w:rsidRPr="005368AC" w14:paraId="1CC22545" w14:textId="77777777" w:rsidTr="008B631E">
        <w:trPr>
          <w:cantSplit/>
          <w:jc w:val="center"/>
        </w:trPr>
        <w:tc>
          <w:tcPr>
            <w:tcW w:w="1015" w:type="pct"/>
          </w:tcPr>
          <w:p w14:paraId="249FC747" w14:textId="77777777" w:rsidR="00082B2B" w:rsidRPr="009017D4" w:rsidRDefault="00082B2B" w:rsidP="002D451F">
            <w:pPr>
              <w:pStyle w:val="TableText"/>
              <w:rPr>
                <w:rFonts w:ascii="Calibri" w:hAnsi="Calibri" w:cs="Tahoma"/>
                <w:color w:val="000000"/>
                <w:szCs w:val="16"/>
              </w:rPr>
            </w:pPr>
            <w:r>
              <w:rPr>
                <w:rFonts w:ascii="Calibri" w:hAnsi="Calibri" w:cs="Tahoma"/>
                <w:color w:val="000000"/>
                <w:szCs w:val="16"/>
              </w:rPr>
              <w:t>MIMO</w:t>
            </w:r>
          </w:p>
        </w:tc>
        <w:tc>
          <w:tcPr>
            <w:tcW w:w="3985" w:type="pct"/>
          </w:tcPr>
          <w:p w14:paraId="20ACB5AB" w14:textId="77777777" w:rsidR="00082B2B" w:rsidRPr="009017D4" w:rsidRDefault="00082B2B" w:rsidP="002D451F">
            <w:pPr>
              <w:pStyle w:val="TableText"/>
              <w:rPr>
                <w:rFonts w:ascii="Calibri" w:hAnsi="Calibri" w:cs="Tahoma"/>
                <w:color w:val="000000"/>
                <w:szCs w:val="16"/>
              </w:rPr>
            </w:pPr>
            <w:r w:rsidRPr="00CA71DA">
              <w:rPr>
                <w:rFonts w:ascii="Calibri" w:hAnsi="Calibri" w:cs="Tahoma"/>
                <w:color w:val="000000"/>
                <w:szCs w:val="16"/>
              </w:rPr>
              <w:t>Multiple-Input Multiple-Output</w:t>
            </w:r>
          </w:p>
        </w:tc>
      </w:tr>
      <w:tr w:rsidR="00082B2B" w:rsidRPr="005368AC" w14:paraId="49FDDFAB" w14:textId="77777777" w:rsidTr="008B631E">
        <w:trPr>
          <w:cantSplit/>
          <w:jc w:val="center"/>
        </w:trPr>
        <w:tc>
          <w:tcPr>
            <w:tcW w:w="1015" w:type="pct"/>
          </w:tcPr>
          <w:p w14:paraId="5F1C967A" w14:textId="77777777" w:rsidR="00082B2B" w:rsidRPr="009017D4" w:rsidRDefault="00082B2B" w:rsidP="002D451F">
            <w:pPr>
              <w:pStyle w:val="TableText"/>
              <w:rPr>
                <w:rFonts w:ascii="Calibri" w:hAnsi="Calibri" w:cs="Tahoma"/>
                <w:color w:val="000000"/>
                <w:szCs w:val="16"/>
              </w:rPr>
            </w:pPr>
            <w:r w:rsidRPr="009017D4">
              <w:rPr>
                <w:rFonts w:ascii="Calibri" w:hAnsi="Calibri" w:cs="Tahoma"/>
                <w:color w:val="000000"/>
                <w:szCs w:val="16"/>
              </w:rPr>
              <w:t>ms</w:t>
            </w:r>
          </w:p>
        </w:tc>
        <w:tc>
          <w:tcPr>
            <w:tcW w:w="3985" w:type="pct"/>
          </w:tcPr>
          <w:p w14:paraId="66C5B6AC" w14:textId="77777777" w:rsidR="00082B2B" w:rsidRPr="00440BE7" w:rsidRDefault="00082B2B" w:rsidP="002D451F">
            <w:pPr>
              <w:pStyle w:val="TableText"/>
              <w:rPr>
                <w:rFonts w:ascii="Calibri" w:hAnsi="Calibri" w:cs="Tahoma"/>
                <w:color w:val="000000"/>
                <w:szCs w:val="16"/>
              </w:rPr>
            </w:pPr>
            <w:r w:rsidRPr="009017D4">
              <w:rPr>
                <w:rFonts w:ascii="Calibri" w:hAnsi="Calibri" w:cs="Tahoma"/>
                <w:color w:val="000000"/>
                <w:szCs w:val="16"/>
              </w:rPr>
              <w:t>Milliseconds</w:t>
            </w:r>
          </w:p>
        </w:tc>
      </w:tr>
      <w:tr w:rsidR="00082B2B" w:rsidRPr="005368AC" w14:paraId="02E33575" w14:textId="77777777" w:rsidTr="008B631E">
        <w:trPr>
          <w:cantSplit/>
          <w:jc w:val="center"/>
        </w:trPr>
        <w:tc>
          <w:tcPr>
            <w:tcW w:w="1015" w:type="pct"/>
          </w:tcPr>
          <w:p w14:paraId="2B7A6E47" w14:textId="77777777" w:rsidR="00082B2B" w:rsidRPr="009017D4" w:rsidRDefault="00082B2B" w:rsidP="002D451F">
            <w:pPr>
              <w:pStyle w:val="TableText"/>
              <w:rPr>
                <w:rFonts w:ascii="Calibri" w:hAnsi="Calibri" w:cs="Tahoma"/>
                <w:color w:val="000000"/>
                <w:szCs w:val="16"/>
              </w:rPr>
            </w:pPr>
            <w:r w:rsidRPr="009017D4">
              <w:rPr>
                <w:rFonts w:ascii="Calibri" w:hAnsi="Calibri" w:cs="Tahoma"/>
                <w:color w:val="000000"/>
                <w:szCs w:val="16"/>
              </w:rPr>
              <w:t>NCO</w:t>
            </w:r>
          </w:p>
        </w:tc>
        <w:tc>
          <w:tcPr>
            <w:tcW w:w="3985" w:type="pct"/>
          </w:tcPr>
          <w:p w14:paraId="12E55464" w14:textId="77777777" w:rsidR="00082B2B" w:rsidRPr="00440BE7" w:rsidRDefault="00082B2B" w:rsidP="002D451F">
            <w:pPr>
              <w:pStyle w:val="TableText"/>
              <w:rPr>
                <w:rFonts w:ascii="Calibri" w:hAnsi="Calibri" w:cs="Tahoma"/>
                <w:color w:val="000000"/>
                <w:szCs w:val="16"/>
              </w:rPr>
            </w:pPr>
            <w:r w:rsidRPr="009017D4">
              <w:rPr>
                <w:rFonts w:ascii="Calibri" w:hAnsi="Calibri" w:cs="Tahoma"/>
                <w:color w:val="000000"/>
                <w:szCs w:val="16"/>
              </w:rPr>
              <w:t>Numerically</w:t>
            </w:r>
            <w:r w:rsidRPr="00440BE7">
              <w:rPr>
                <w:rFonts w:ascii="Calibri" w:hAnsi="Calibri" w:cs="Tahoma"/>
                <w:color w:val="000000"/>
                <w:szCs w:val="16"/>
              </w:rPr>
              <w:t xml:space="preserve"> Controlled Oscillator</w:t>
            </w:r>
          </w:p>
        </w:tc>
      </w:tr>
      <w:tr w:rsidR="00082B2B" w:rsidRPr="005368AC" w14:paraId="086F2A17" w14:textId="77777777" w:rsidTr="008B631E">
        <w:trPr>
          <w:cantSplit/>
          <w:jc w:val="center"/>
        </w:trPr>
        <w:tc>
          <w:tcPr>
            <w:tcW w:w="1015" w:type="pct"/>
          </w:tcPr>
          <w:p w14:paraId="618674A9" w14:textId="77777777" w:rsidR="00082B2B" w:rsidRPr="009017D4" w:rsidRDefault="00082B2B" w:rsidP="002D451F">
            <w:pPr>
              <w:pStyle w:val="TableText"/>
              <w:rPr>
                <w:rFonts w:ascii="Calibri" w:hAnsi="Calibri" w:cs="Tahoma"/>
                <w:color w:val="000000"/>
                <w:szCs w:val="16"/>
              </w:rPr>
            </w:pPr>
            <w:r w:rsidRPr="009017D4">
              <w:rPr>
                <w:rFonts w:ascii="Calibri" w:hAnsi="Calibri" w:cs="Tahoma"/>
                <w:color w:val="000000"/>
                <w:szCs w:val="16"/>
              </w:rPr>
              <w:t>ns</w:t>
            </w:r>
          </w:p>
        </w:tc>
        <w:tc>
          <w:tcPr>
            <w:tcW w:w="3985" w:type="pct"/>
          </w:tcPr>
          <w:p w14:paraId="7E366936" w14:textId="77777777" w:rsidR="00082B2B" w:rsidRPr="00440BE7" w:rsidRDefault="00082B2B" w:rsidP="002D451F">
            <w:pPr>
              <w:pStyle w:val="TableText"/>
              <w:rPr>
                <w:rFonts w:ascii="Calibri" w:hAnsi="Calibri" w:cs="Tahoma"/>
                <w:color w:val="000000"/>
                <w:szCs w:val="16"/>
              </w:rPr>
            </w:pPr>
            <w:r w:rsidRPr="009017D4">
              <w:rPr>
                <w:rFonts w:ascii="Calibri" w:hAnsi="Calibri" w:cs="Tahoma"/>
                <w:color w:val="000000"/>
                <w:szCs w:val="16"/>
              </w:rPr>
              <w:t>N</w:t>
            </w:r>
            <w:r w:rsidRPr="00440BE7">
              <w:rPr>
                <w:rFonts w:ascii="Calibri" w:hAnsi="Calibri" w:cs="Tahoma"/>
                <w:color w:val="000000"/>
                <w:szCs w:val="16"/>
              </w:rPr>
              <w:t>anoseconds</w:t>
            </w:r>
          </w:p>
        </w:tc>
      </w:tr>
      <w:tr w:rsidR="00082B2B" w:rsidRPr="005368AC" w14:paraId="16B392E7" w14:textId="77777777" w:rsidTr="008B631E">
        <w:trPr>
          <w:cantSplit/>
          <w:jc w:val="center"/>
        </w:trPr>
        <w:tc>
          <w:tcPr>
            <w:tcW w:w="1015" w:type="pct"/>
          </w:tcPr>
          <w:p w14:paraId="2BAE765E" w14:textId="77777777" w:rsidR="00082B2B" w:rsidRPr="009017D4" w:rsidRDefault="00082B2B" w:rsidP="002D451F">
            <w:pPr>
              <w:pStyle w:val="TableText"/>
              <w:rPr>
                <w:rFonts w:ascii="Calibri" w:hAnsi="Calibri" w:cs="Tahoma"/>
                <w:color w:val="000000"/>
                <w:szCs w:val="16"/>
              </w:rPr>
            </w:pPr>
            <w:r w:rsidRPr="009017D4">
              <w:rPr>
                <w:rFonts w:ascii="Calibri" w:hAnsi="Calibri" w:cs="Tahoma"/>
                <w:color w:val="000000"/>
                <w:szCs w:val="16"/>
              </w:rPr>
              <w:t>PC</w:t>
            </w:r>
          </w:p>
        </w:tc>
        <w:tc>
          <w:tcPr>
            <w:tcW w:w="3985" w:type="pct"/>
          </w:tcPr>
          <w:p w14:paraId="5EFFCEF6" w14:textId="77777777" w:rsidR="00082B2B" w:rsidRPr="00440BE7" w:rsidRDefault="00082B2B" w:rsidP="002D451F">
            <w:pPr>
              <w:pStyle w:val="TableText"/>
              <w:rPr>
                <w:rFonts w:ascii="Calibri" w:hAnsi="Calibri" w:cs="Tahoma"/>
                <w:color w:val="000000"/>
                <w:szCs w:val="16"/>
              </w:rPr>
            </w:pPr>
            <w:r w:rsidRPr="009017D4">
              <w:rPr>
                <w:rFonts w:ascii="Calibri" w:hAnsi="Calibri" w:cs="Tahoma"/>
                <w:color w:val="000000"/>
                <w:szCs w:val="16"/>
              </w:rPr>
              <w:t>Personal Computer</w:t>
            </w:r>
          </w:p>
        </w:tc>
      </w:tr>
      <w:tr w:rsidR="00082B2B" w:rsidRPr="005368AC" w14:paraId="6757350C" w14:textId="77777777" w:rsidTr="008B631E">
        <w:trPr>
          <w:cantSplit/>
          <w:jc w:val="center"/>
        </w:trPr>
        <w:tc>
          <w:tcPr>
            <w:tcW w:w="1015" w:type="pct"/>
          </w:tcPr>
          <w:p w14:paraId="0217721A" w14:textId="77777777" w:rsidR="00082B2B" w:rsidRPr="009017D4" w:rsidRDefault="00082B2B" w:rsidP="002D451F">
            <w:pPr>
              <w:pStyle w:val="TableText"/>
              <w:rPr>
                <w:rFonts w:ascii="Calibri" w:hAnsi="Calibri" w:cs="Tahoma"/>
                <w:color w:val="000000"/>
                <w:szCs w:val="16"/>
              </w:rPr>
            </w:pPr>
            <w:r w:rsidRPr="009017D4">
              <w:rPr>
                <w:rFonts w:ascii="Calibri" w:hAnsi="Calibri" w:cs="Tahoma"/>
                <w:color w:val="000000"/>
                <w:szCs w:val="16"/>
              </w:rPr>
              <w:t>PCAP</w:t>
            </w:r>
          </w:p>
        </w:tc>
        <w:tc>
          <w:tcPr>
            <w:tcW w:w="3985" w:type="pct"/>
          </w:tcPr>
          <w:p w14:paraId="5880FC2D" w14:textId="77777777" w:rsidR="00082B2B" w:rsidRPr="00440BE7" w:rsidRDefault="00082B2B" w:rsidP="002D451F">
            <w:pPr>
              <w:pStyle w:val="TableText"/>
              <w:rPr>
                <w:rFonts w:ascii="Calibri" w:hAnsi="Calibri" w:cs="Tahoma"/>
                <w:color w:val="000000"/>
                <w:szCs w:val="16"/>
              </w:rPr>
            </w:pPr>
            <w:r w:rsidRPr="009017D4">
              <w:rPr>
                <w:rFonts w:ascii="Calibri" w:hAnsi="Calibri" w:cs="Tahoma"/>
                <w:color w:val="000000"/>
                <w:szCs w:val="16"/>
              </w:rPr>
              <w:t>Projected Capacitive Touch Panel</w:t>
            </w:r>
          </w:p>
        </w:tc>
      </w:tr>
      <w:tr w:rsidR="00082B2B" w:rsidRPr="005368AC" w14:paraId="2739EA98" w14:textId="77777777" w:rsidTr="008B631E">
        <w:trPr>
          <w:cantSplit/>
          <w:jc w:val="center"/>
        </w:trPr>
        <w:tc>
          <w:tcPr>
            <w:tcW w:w="1015" w:type="pct"/>
          </w:tcPr>
          <w:p w14:paraId="179AF104" w14:textId="77777777" w:rsidR="00082B2B" w:rsidRPr="009017D4" w:rsidRDefault="00082B2B" w:rsidP="002D451F">
            <w:pPr>
              <w:pStyle w:val="TableText"/>
              <w:rPr>
                <w:rFonts w:ascii="Calibri" w:hAnsi="Calibri" w:cs="Tahoma"/>
                <w:color w:val="000000"/>
                <w:szCs w:val="16"/>
              </w:rPr>
            </w:pPr>
            <w:r w:rsidRPr="009017D4">
              <w:rPr>
                <w:rFonts w:ascii="Calibri" w:hAnsi="Calibri" w:cs="Tahoma"/>
                <w:color w:val="000000"/>
                <w:szCs w:val="16"/>
              </w:rPr>
              <w:t>PCB</w:t>
            </w:r>
          </w:p>
        </w:tc>
        <w:tc>
          <w:tcPr>
            <w:tcW w:w="3985" w:type="pct"/>
          </w:tcPr>
          <w:p w14:paraId="2E1CF042" w14:textId="77777777" w:rsidR="00082B2B" w:rsidRPr="00440BE7" w:rsidRDefault="00082B2B" w:rsidP="002D451F">
            <w:pPr>
              <w:pStyle w:val="TableText"/>
              <w:rPr>
                <w:rFonts w:ascii="Calibri" w:hAnsi="Calibri" w:cs="Tahoma"/>
                <w:color w:val="000000"/>
                <w:szCs w:val="16"/>
              </w:rPr>
            </w:pPr>
            <w:r w:rsidRPr="009017D4">
              <w:rPr>
                <w:rFonts w:ascii="Calibri" w:hAnsi="Calibri" w:cs="Tahoma"/>
                <w:color w:val="000000"/>
                <w:szCs w:val="16"/>
              </w:rPr>
              <w:t>Printe</w:t>
            </w:r>
            <w:r w:rsidRPr="00440BE7">
              <w:rPr>
                <w:rFonts w:ascii="Calibri" w:hAnsi="Calibri" w:cs="Tahoma"/>
                <w:color w:val="000000"/>
                <w:szCs w:val="16"/>
              </w:rPr>
              <w:t>d Circuit Board</w:t>
            </w:r>
          </w:p>
        </w:tc>
      </w:tr>
      <w:tr w:rsidR="00082B2B" w:rsidRPr="005368AC" w14:paraId="1D8BB01E" w14:textId="77777777" w:rsidTr="008B631E">
        <w:trPr>
          <w:cantSplit/>
          <w:jc w:val="center"/>
        </w:trPr>
        <w:tc>
          <w:tcPr>
            <w:tcW w:w="1015" w:type="pct"/>
          </w:tcPr>
          <w:p w14:paraId="73E9A228" w14:textId="77777777" w:rsidR="00082B2B" w:rsidRPr="009017D4" w:rsidRDefault="00082B2B" w:rsidP="002D451F">
            <w:pPr>
              <w:pStyle w:val="TableText"/>
              <w:rPr>
                <w:rFonts w:ascii="Calibri" w:hAnsi="Calibri" w:cs="Tahoma"/>
                <w:color w:val="000000"/>
                <w:szCs w:val="16"/>
              </w:rPr>
            </w:pPr>
            <w:r w:rsidRPr="009017D4">
              <w:rPr>
                <w:rFonts w:ascii="Calibri" w:hAnsi="Calibri" w:cs="Tahoma"/>
                <w:color w:val="000000"/>
                <w:szCs w:val="16"/>
              </w:rPr>
              <w:t>PCI</w:t>
            </w:r>
          </w:p>
        </w:tc>
        <w:tc>
          <w:tcPr>
            <w:tcW w:w="3985" w:type="pct"/>
          </w:tcPr>
          <w:p w14:paraId="64FEC9AC" w14:textId="77777777" w:rsidR="00082B2B" w:rsidRPr="00440BE7" w:rsidRDefault="00082B2B" w:rsidP="002D451F">
            <w:pPr>
              <w:pStyle w:val="TableText"/>
              <w:rPr>
                <w:rFonts w:ascii="Calibri" w:hAnsi="Calibri" w:cs="Tahoma"/>
                <w:color w:val="000000"/>
                <w:szCs w:val="16"/>
              </w:rPr>
            </w:pPr>
            <w:r w:rsidRPr="009017D4">
              <w:rPr>
                <w:rFonts w:ascii="Calibri" w:hAnsi="Calibri" w:cs="Tahoma"/>
                <w:color w:val="000000"/>
                <w:szCs w:val="16"/>
              </w:rPr>
              <w:t xml:space="preserve">Peripheral </w:t>
            </w:r>
            <w:r w:rsidRPr="00440BE7">
              <w:rPr>
                <w:rFonts w:ascii="Calibri" w:hAnsi="Calibri" w:cs="Tahoma"/>
                <w:color w:val="000000"/>
                <w:szCs w:val="16"/>
              </w:rPr>
              <w:t>Component Interconnect</w:t>
            </w:r>
          </w:p>
        </w:tc>
      </w:tr>
      <w:tr w:rsidR="00082B2B" w:rsidRPr="005368AC" w14:paraId="05666B6C" w14:textId="77777777" w:rsidTr="008B631E">
        <w:trPr>
          <w:cantSplit/>
          <w:jc w:val="center"/>
        </w:trPr>
        <w:tc>
          <w:tcPr>
            <w:tcW w:w="1015" w:type="pct"/>
          </w:tcPr>
          <w:p w14:paraId="12F02034" w14:textId="77777777" w:rsidR="00082B2B" w:rsidRPr="009017D4" w:rsidRDefault="00082B2B" w:rsidP="002D451F">
            <w:pPr>
              <w:pStyle w:val="TableText"/>
              <w:rPr>
                <w:rFonts w:ascii="Calibri" w:hAnsi="Calibri" w:cs="Tahoma"/>
                <w:color w:val="000000"/>
                <w:szCs w:val="16"/>
              </w:rPr>
            </w:pPr>
            <w:r w:rsidRPr="009017D4">
              <w:rPr>
                <w:rFonts w:ascii="Calibri" w:hAnsi="Calibri" w:cs="Tahoma"/>
                <w:bCs/>
                <w:color w:val="000000"/>
                <w:szCs w:val="16"/>
              </w:rPr>
              <w:t>PRBS</w:t>
            </w:r>
          </w:p>
        </w:tc>
        <w:tc>
          <w:tcPr>
            <w:tcW w:w="3985" w:type="pct"/>
          </w:tcPr>
          <w:p w14:paraId="2110324D" w14:textId="77777777" w:rsidR="00082B2B" w:rsidRPr="00440BE7" w:rsidRDefault="00082B2B" w:rsidP="002D451F">
            <w:pPr>
              <w:pStyle w:val="TableText"/>
              <w:rPr>
                <w:rFonts w:ascii="Calibri" w:hAnsi="Calibri" w:cs="Tahoma"/>
                <w:color w:val="000000"/>
                <w:szCs w:val="16"/>
              </w:rPr>
            </w:pPr>
            <w:r w:rsidRPr="009017D4">
              <w:rPr>
                <w:rFonts w:ascii="Calibri" w:hAnsi="Calibri" w:cs="Tahoma"/>
                <w:bCs/>
                <w:color w:val="000000"/>
                <w:szCs w:val="16"/>
              </w:rPr>
              <w:t>Pseudorandom Binary</w:t>
            </w:r>
            <w:r w:rsidRPr="00440BE7">
              <w:rPr>
                <w:rFonts w:ascii="Calibri" w:hAnsi="Calibri" w:cs="Tahoma"/>
                <w:bCs/>
                <w:color w:val="000000"/>
                <w:szCs w:val="16"/>
              </w:rPr>
              <w:t xml:space="preserve"> Sequence</w:t>
            </w:r>
          </w:p>
        </w:tc>
      </w:tr>
      <w:tr w:rsidR="00082B2B" w:rsidRPr="005368AC" w14:paraId="4894B398" w14:textId="77777777" w:rsidTr="008B631E">
        <w:trPr>
          <w:cantSplit/>
          <w:jc w:val="center"/>
        </w:trPr>
        <w:tc>
          <w:tcPr>
            <w:tcW w:w="1015" w:type="pct"/>
          </w:tcPr>
          <w:p w14:paraId="4533D198" w14:textId="77777777" w:rsidR="00082B2B" w:rsidRPr="009017D4" w:rsidRDefault="00082B2B" w:rsidP="002D451F">
            <w:pPr>
              <w:pStyle w:val="TableText"/>
              <w:rPr>
                <w:rFonts w:ascii="Calibri" w:hAnsi="Calibri" w:cs="Tahoma"/>
                <w:color w:val="000000"/>
                <w:szCs w:val="16"/>
              </w:rPr>
            </w:pPr>
            <w:r w:rsidRPr="009017D4">
              <w:rPr>
                <w:rFonts w:ascii="Calibri" w:hAnsi="Calibri" w:cs="Tahoma"/>
                <w:color w:val="000000"/>
                <w:szCs w:val="16"/>
              </w:rPr>
              <w:t>PRI</w:t>
            </w:r>
          </w:p>
        </w:tc>
        <w:tc>
          <w:tcPr>
            <w:tcW w:w="3985" w:type="pct"/>
          </w:tcPr>
          <w:p w14:paraId="6FFC995F" w14:textId="77777777" w:rsidR="00082B2B" w:rsidRPr="005368AC" w:rsidRDefault="00082B2B" w:rsidP="002D451F">
            <w:pPr>
              <w:pStyle w:val="TableText"/>
              <w:rPr>
                <w:rFonts w:ascii="Calibri" w:hAnsi="Calibri" w:cs="Tahoma"/>
                <w:color w:val="000000"/>
                <w:szCs w:val="16"/>
              </w:rPr>
            </w:pPr>
            <w:r w:rsidRPr="009017D4">
              <w:rPr>
                <w:rFonts w:ascii="Calibri" w:hAnsi="Calibri" w:cs="Tahoma"/>
                <w:color w:val="000000"/>
                <w:szCs w:val="16"/>
              </w:rPr>
              <w:t>Pulse</w:t>
            </w:r>
            <w:r w:rsidRPr="00440BE7">
              <w:rPr>
                <w:rFonts w:ascii="Calibri" w:hAnsi="Calibri" w:cs="Tahoma"/>
                <w:color w:val="000000"/>
                <w:szCs w:val="16"/>
              </w:rPr>
              <w:t xml:space="preserve"> Repetition</w:t>
            </w:r>
            <w:r w:rsidRPr="005368AC">
              <w:rPr>
                <w:rFonts w:ascii="Calibri" w:hAnsi="Calibri" w:cs="Tahoma"/>
                <w:color w:val="000000"/>
                <w:szCs w:val="16"/>
              </w:rPr>
              <w:t xml:space="preserve"> Interval</w:t>
            </w:r>
          </w:p>
        </w:tc>
      </w:tr>
      <w:tr w:rsidR="00082B2B" w:rsidRPr="005368AC" w14:paraId="3331C48E" w14:textId="77777777" w:rsidTr="008B631E">
        <w:trPr>
          <w:cantSplit/>
          <w:jc w:val="center"/>
        </w:trPr>
        <w:tc>
          <w:tcPr>
            <w:tcW w:w="1015" w:type="pct"/>
          </w:tcPr>
          <w:p w14:paraId="0BBA9F38" w14:textId="77777777" w:rsidR="00082B2B" w:rsidRPr="009017D4" w:rsidRDefault="00082B2B" w:rsidP="002D451F">
            <w:pPr>
              <w:pStyle w:val="TableText"/>
              <w:rPr>
                <w:rFonts w:ascii="Calibri" w:hAnsi="Calibri" w:cs="Tahoma"/>
                <w:color w:val="000000"/>
                <w:szCs w:val="16"/>
              </w:rPr>
            </w:pPr>
            <w:r w:rsidRPr="009017D4">
              <w:rPr>
                <w:rFonts w:ascii="Calibri" w:hAnsi="Calibri" w:cs="Tahoma"/>
                <w:color w:val="000000"/>
                <w:szCs w:val="16"/>
              </w:rPr>
              <w:t>PXI</w:t>
            </w:r>
          </w:p>
        </w:tc>
        <w:tc>
          <w:tcPr>
            <w:tcW w:w="3985" w:type="pct"/>
          </w:tcPr>
          <w:p w14:paraId="117AE862" w14:textId="77777777" w:rsidR="00082B2B" w:rsidRPr="00440BE7" w:rsidRDefault="00082B2B" w:rsidP="002D451F">
            <w:pPr>
              <w:pStyle w:val="TableText"/>
              <w:rPr>
                <w:rFonts w:ascii="Calibri" w:hAnsi="Calibri" w:cs="Tahoma"/>
                <w:color w:val="000000"/>
                <w:szCs w:val="16"/>
              </w:rPr>
            </w:pPr>
            <w:r w:rsidRPr="009017D4">
              <w:rPr>
                <w:rFonts w:ascii="Calibri" w:hAnsi="Calibri" w:cs="Tahoma"/>
                <w:color w:val="000000"/>
                <w:szCs w:val="16"/>
              </w:rPr>
              <w:t>PCI eXtension for I</w:t>
            </w:r>
            <w:r w:rsidRPr="00440BE7">
              <w:rPr>
                <w:rFonts w:ascii="Calibri" w:hAnsi="Calibri" w:cs="Tahoma"/>
                <w:color w:val="000000"/>
                <w:szCs w:val="16"/>
              </w:rPr>
              <w:t>nstrumentation</w:t>
            </w:r>
          </w:p>
        </w:tc>
      </w:tr>
      <w:tr w:rsidR="00082B2B" w:rsidRPr="005368AC" w14:paraId="76A3B7EE" w14:textId="77777777" w:rsidTr="008B631E">
        <w:trPr>
          <w:cantSplit/>
          <w:jc w:val="center"/>
        </w:trPr>
        <w:tc>
          <w:tcPr>
            <w:tcW w:w="1015" w:type="pct"/>
          </w:tcPr>
          <w:p w14:paraId="174E43F8" w14:textId="77777777" w:rsidR="00082B2B" w:rsidRPr="009017D4" w:rsidRDefault="00082B2B" w:rsidP="002D451F">
            <w:pPr>
              <w:pStyle w:val="TableText"/>
              <w:rPr>
                <w:rFonts w:ascii="Calibri" w:hAnsi="Calibri" w:cs="Tahoma"/>
                <w:color w:val="000000"/>
                <w:szCs w:val="16"/>
              </w:rPr>
            </w:pPr>
            <w:r w:rsidRPr="009017D4">
              <w:rPr>
                <w:rFonts w:ascii="Calibri" w:hAnsi="Calibri" w:cs="Tahoma"/>
                <w:color w:val="000000"/>
                <w:szCs w:val="16"/>
              </w:rPr>
              <w:t>PXIe</w:t>
            </w:r>
          </w:p>
        </w:tc>
        <w:tc>
          <w:tcPr>
            <w:tcW w:w="3985" w:type="pct"/>
          </w:tcPr>
          <w:p w14:paraId="30924667" w14:textId="77777777" w:rsidR="00082B2B" w:rsidRPr="00440BE7" w:rsidRDefault="00082B2B" w:rsidP="002D451F">
            <w:pPr>
              <w:pStyle w:val="TableText"/>
              <w:rPr>
                <w:rFonts w:ascii="Calibri" w:hAnsi="Calibri" w:cs="Tahoma"/>
                <w:color w:val="000000"/>
                <w:szCs w:val="16"/>
              </w:rPr>
            </w:pPr>
            <w:r w:rsidRPr="009017D4">
              <w:rPr>
                <w:rFonts w:ascii="Calibri" w:hAnsi="Calibri" w:cs="Tahoma"/>
                <w:color w:val="000000"/>
                <w:szCs w:val="16"/>
              </w:rPr>
              <w:t>PCI Exp</w:t>
            </w:r>
            <w:r w:rsidRPr="00440BE7">
              <w:rPr>
                <w:rFonts w:ascii="Calibri" w:hAnsi="Calibri" w:cs="Tahoma"/>
                <w:color w:val="000000"/>
                <w:szCs w:val="16"/>
              </w:rPr>
              <w:t>ress eXtension for Instrumentation</w:t>
            </w:r>
          </w:p>
        </w:tc>
      </w:tr>
      <w:tr w:rsidR="00082B2B" w:rsidRPr="005368AC" w14:paraId="4FA31196" w14:textId="77777777" w:rsidTr="008B631E">
        <w:trPr>
          <w:cantSplit/>
          <w:jc w:val="center"/>
        </w:trPr>
        <w:tc>
          <w:tcPr>
            <w:tcW w:w="1015" w:type="pct"/>
          </w:tcPr>
          <w:p w14:paraId="01D40F7D" w14:textId="77777777" w:rsidR="00082B2B" w:rsidRPr="009017D4" w:rsidRDefault="00082B2B" w:rsidP="002D451F">
            <w:pPr>
              <w:pStyle w:val="TableText"/>
              <w:rPr>
                <w:rFonts w:ascii="Calibri" w:hAnsi="Calibri" w:cs="Tahoma"/>
                <w:color w:val="000000"/>
                <w:szCs w:val="16"/>
              </w:rPr>
            </w:pPr>
            <w:r w:rsidRPr="009017D4">
              <w:rPr>
                <w:rFonts w:ascii="Calibri" w:hAnsi="Calibri" w:cs="Tahoma"/>
                <w:color w:val="000000"/>
                <w:szCs w:val="16"/>
              </w:rPr>
              <w:t>QC</w:t>
            </w:r>
          </w:p>
        </w:tc>
        <w:tc>
          <w:tcPr>
            <w:tcW w:w="3985" w:type="pct"/>
          </w:tcPr>
          <w:p w14:paraId="3F62E2C9" w14:textId="77777777" w:rsidR="00082B2B" w:rsidRPr="00440BE7" w:rsidRDefault="00082B2B" w:rsidP="002D451F">
            <w:pPr>
              <w:pStyle w:val="TableText"/>
              <w:rPr>
                <w:rFonts w:ascii="Calibri" w:hAnsi="Calibri" w:cs="Tahoma"/>
                <w:color w:val="000000"/>
                <w:szCs w:val="16"/>
              </w:rPr>
            </w:pPr>
            <w:r w:rsidRPr="009017D4">
              <w:rPr>
                <w:rFonts w:ascii="Calibri" w:hAnsi="Calibri" w:cs="Tahoma"/>
                <w:color w:val="000000"/>
                <w:szCs w:val="16"/>
              </w:rPr>
              <w:t>Quantum Computing</w:t>
            </w:r>
          </w:p>
        </w:tc>
      </w:tr>
      <w:tr w:rsidR="00082B2B" w:rsidRPr="005368AC" w14:paraId="2CCC22E3" w14:textId="77777777" w:rsidTr="008B631E">
        <w:trPr>
          <w:cantSplit/>
          <w:jc w:val="center"/>
        </w:trPr>
        <w:tc>
          <w:tcPr>
            <w:tcW w:w="1015" w:type="pct"/>
          </w:tcPr>
          <w:p w14:paraId="3DE68CCC" w14:textId="77777777" w:rsidR="00082B2B" w:rsidRPr="009017D4" w:rsidRDefault="00082B2B" w:rsidP="002D451F">
            <w:pPr>
              <w:pStyle w:val="TableText"/>
              <w:rPr>
                <w:rFonts w:ascii="Calibri" w:hAnsi="Calibri" w:cs="Tahoma"/>
                <w:color w:val="000000"/>
                <w:szCs w:val="16"/>
              </w:rPr>
            </w:pPr>
            <w:r w:rsidRPr="009017D4">
              <w:rPr>
                <w:rFonts w:ascii="Calibri" w:hAnsi="Calibri" w:cs="Tahoma"/>
                <w:color w:val="000000"/>
                <w:szCs w:val="16"/>
              </w:rPr>
              <w:t>Qubits</w:t>
            </w:r>
          </w:p>
        </w:tc>
        <w:tc>
          <w:tcPr>
            <w:tcW w:w="3985" w:type="pct"/>
          </w:tcPr>
          <w:p w14:paraId="50B437C3" w14:textId="77777777" w:rsidR="00082B2B" w:rsidRPr="00440BE7" w:rsidRDefault="00082B2B" w:rsidP="002D451F">
            <w:pPr>
              <w:pStyle w:val="TableText"/>
              <w:rPr>
                <w:rFonts w:ascii="Calibri" w:hAnsi="Calibri" w:cs="Tahoma"/>
                <w:color w:val="000000"/>
                <w:szCs w:val="16"/>
              </w:rPr>
            </w:pPr>
            <w:r w:rsidRPr="009017D4">
              <w:rPr>
                <w:rFonts w:ascii="Calibri" w:hAnsi="Calibri" w:cs="Tahoma"/>
                <w:color w:val="000000"/>
                <w:szCs w:val="16"/>
              </w:rPr>
              <w:t>Quantum bits</w:t>
            </w:r>
          </w:p>
        </w:tc>
      </w:tr>
      <w:tr w:rsidR="00082B2B" w:rsidRPr="005368AC" w14:paraId="34A01962" w14:textId="77777777" w:rsidTr="008B631E">
        <w:trPr>
          <w:cantSplit/>
          <w:jc w:val="center"/>
        </w:trPr>
        <w:tc>
          <w:tcPr>
            <w:tcW w:w="1015" w:type="pct"/>
          </w:tcPr>
          <w:p w14:paraId="2E631949" w14:textId="77777777" w:rsidR="00082B2B" w:rsidRPr="009017D4" w:rsidRDefault="00082B2B" w:rsidP="002D451F">
            <w:pPr>
              <w:pStyle w:val="TableText"/>
              <w:rPr>
                <w:rFonts w:ascii="Calibri" w:hAnsi="Calibri" w:cs="Tahoma"/>
                <w:color w:val="000000"/>
                <w:szCs w:val="16"/>
              </w:rPr>
            </w:pPr>
            <w:r w:rsidRPr="009017D4">
              <w:rPr>
                <w:rFonts w:ascii="Calibri" w:hAnsi="Calibri" w:cs="Tahoma"/>
                <w:color w:val="000000"/>
                <w:szCs w:val="16"/>
              </w:rPr>
              <w:t>RADAR</w:t>
            </w:r>
          </w:p>
        </w:tc>
        <w:tc>
          <w:tcPr>
            <w:tcW w:w="3985" w:type="pct"/>
          </w:tcPr>
          <w:p w14:paraId="2ACDCF8D" w14:textId="77777777" w:rsidR="00082B2B" w:rsidRPr="00440BE7" w:rsidRDefault="00082B2B" w:rsidP="002D451F">
            <w:pPr>
              <w:pStyle w:val="TableText"/>
              <w:rPr>
                <w:rFonts w:ascii="Calibri" w:hAnsi="Calibri" w:cs="Tahoma"/>
                <w:color w:val="000000"/>
                <w:szCs w:val="16"/>
              </w:rPr>
            </w:pPr>
            <w:r w:rsidRPr="00440BE7">
              <w:rPr>
                <w:rFonts w:ascii="Calibri" w:hAnsi="Calibri" w:cs="Tahoma"/>
                <w:color w:val="000000"/>
                <w:szCs w:val="16"/>
              </w:rPr>
              <w:t>Radio Detection And Ranging</w:t>
            </w:r>
          </w:p>
        </w:tc>
      </w:tr>
      <w:tr w:rsidR="00082B2B" w:rsidRPr="005368AC" w14:paraId="2A342A07" w14:textId="77777777" w:rsidTr="008B631E">
        <w:trPr>
          <w:cantSplit/>
          <w:jc w:val="center"/>
        </w:trPr>
        <w:tc>
          <w:tcPr>
            <w:tcW w:w="1015" w:type="pct"/>
          </w:tcPr>
          <w:p w14:paraId="7CFA912D" w14:textId="77777777" w:rsidR="00082B2B" w:rsidRPr="009017D4" w:rsidRDefault="00082B2B" w:rsidP="002D451F">
            <w:pPr>
              <w:pStyle w:val="TableText"/>
              <w:rPr>
                <w:rFonts w:ascii="Calibri" w:hAnsi="Calibri" w:cs="Tahoma"/>
                <w:color w:val="000000"/>
                <w:szCs w:val="16"/>
              </w:rPr>
            </w:pPr>
            <w:r w:rsidRPr="009017D4">
              <w:rPr>
                <w:rFonts w:ascii="Calibri" w:hAnsi="Calibri" w:cs="Tahoma"/>
                <w:color w:val="000000"/>
                <w:szCs w:val="16"/>
              </w:rPr>
              <w:t>R&amp;D</w:t>
            </w:r>
          </w:p>
        </w:tc>
        <w:tc>
          <w:tcPr>
            <w:tcW w:w="3985" w:type="pct"/>
          </w:tcPr>
          <w:p w14:paraId="33A05D9D" w14:textId="77777777" w:rsidR="00082B2B" w:rsidRPr="00440BE7" w:rsidRDefault="00082B2B" w:rsidP="002D451F">
            <w:pPr>
              <w:pStyle w:val="TableText"/>
              <w:rPr>
                <w:rFonts w:ascii="Calibri" w:hAnsi="Calibri" w:cs="Tahoma"/>
                <w:color w:val="000000"/>
                <w:szCs w:val="16"/>
              </w:rPr>
            </w:pPr>
            <w:r w:rsidRPr="009017D4">
              <w:rPr>
                <w:rFonts w:ascii="Calibri" w:hAnsi="Calibri" w:cs="Tahoma"/>
                <w:color w:val="000000"/>
                <w:szCs w:val="16"/>
              </w:rPr>
              <w:t>Research &amp; Development</w:t>
            </w:r>
          </w:p>
        </w:tc>
      </w:tr>
      <w:tr w:rsidR="00082B2B" w:rsidRPr="005368AC" w14:paraId="7421AD61" w14:textId="77777777" w:rsidTr="008B631E">
        <w:trPr>
          <w:cantSplit/>
          <w:jc w:val="center"/>
        </w:trPr>
        <w:tc>
          <w:tcPr>
            <w:tcW w:w="1015" w:type="pct"/>
          </w:tcPr>
          <w:p w14:paraId="2E3D07CA" w14:textId="77777777" w:rsidR="00082B2B" w:rsidRPr="009017D4" w:rsidRDefault="00082B2B" w:rsidP="002D451F">
            <w:pPr>
              <w:pStyle w:val="TableText"/>
              <w:rPr>
                <w:rFonts w:ascii="Calibri" w:hAnsi="Calibri" w:cs="Tahoma"/>
                <w:color w:val="000000"/>
                <w:szCs w:val="16"/>
              </w:rPr>
            </w:pPr>
            <w:r w:rsidRPr="009017D4">
              <w:rPr>
                <w:rFonts w:ascii="Calibri" w:hAnsi="Calibri" w:cs="Tahoma"/>
                <w:color w:val="000000"/>
                <w:szCs w:val="16"/>
              </w:rPr>
              <w:t>RF</w:t>
            </w:r>
          </w:p>
        </w:tc>
        <w:tc>
          <w:tcPr>
            <w:tcW w:w="3985" w:type="pct"/>
          </w:tcPr>
          <w:p w14:paraId="7660A187" w14:textId="77777777" w:rsidR="00082B2B" w:rsidRPr="00440BE7" w:rsidRDefault="00082B2B" w:rsidP="002D451F">
            <w:pPr>
              <w:pStyle w:val="TableText"/>
              <w:rPr>
                <w:rFonts w:ascii="Calibri" w:hAnsi="Calibri" w:cs="Tahoma"/>
                <w:color w:val="000000"/>
                <w:szCs w:val="16"/>
              </w:rPr>
            </w:pPr>
            <w:r w:rsidRPr="009017D4">
              <w:rPr>
                <w:rFonts w:ascii="Calibri" w:hAnsi="Calibri" w:cs="Tahoma"/>
                <w:color w:val="000000"/>
                <w:szCs w:val="16"/>
              </w:rPr>
              <w:t>Radio Frequency</w:t>
            </w:r>
          </w:p>
        </w:tc>
      </w:tr>
      <w:tr w:rsidR="00082B2B" w:rsidRPr="005368AC" w14:paraId="410A5315" w14:textId="77777777" w:rsidTr="008B631E">
        <w:trPr>
          <w:cantSplit/>
          <w:jc w:val="center"/>
        </w:trPr>
        <w:tc>
          <w:tcPr>
            <w:tcW w:w="1015" w:type="pct"/>
          </w:tcPr>
          <w:p w14:paraId="4B054D76" w14:textId="77777777" w:rsidR="00082B2B" w:rsidRPr="009017D4" w:rsidRDefault="00082B2B" w:rsidP="002D451F">
            <w:pPr>
              <w:pStyle w:val="TableText"/>
              <w:rPr>
                <w:rFonts w:ascii="Calibri" w:hAnsi="Calibri" w:cs="Tahoma"/>
                <w:color w:val="000000"/>
                <w:szCs w:val="16"/>
              </w:rPr>
            </w:pPr>
            <w:r w:rsidRPr="009017D4">
              <w:rPr>
                <w:rFonts w:ascii="Calibri" w:hAnsi="Calibri" w:cs="Tahoma"/>
                <w:color w:val="000000"/>
                <w:szCs w:val="16"/>
              </w:rPr>
              <w:t>RT-DSO</w:t>
            </w:r>
          </w:p>
        </w:tc>
        <w:tc>
          <w:tcPr>
            <w:tcW w:w="3985" w:type="pct"/>
          </w:tcPr>
          <w:p w14:paraId="25797F03" w14:textId="77777777" w:rsidR="00082B2B" w:rsidRPr="005368AC" w:rsidRDefault="00082B2B" w:rsidP="002D451F">
            <w:pPr>
              <w:pStyle w:val="TableText"/>
              <w:rPr>
                <w:rFonts w:ascii="Calibri" w:hAnsi="Calibri" w:cs="Tahoma"/>
                <w:color w:val="000000"/>
                <w:szCs w:val="16"/>
              </w:rPr>
            </w:pPr>
            <w:r w:rsidRPr="00440BE7">
              <w:rPr>
                <w:rFonts w:ascii="Calibri" w:hAnsi="Calibri" w:cs="Tahoma"/>
                <w:color w:val="000000"/>
                <w:szCs w:val="16"/>
              </w:rPr>
              <w:t>Real-Time Digital Oscil</w:t>
            </w:r>
            <w:r w:rsidRPr="005368AC">
              <w:rPr>
                <w:rFonts w:ascii="Calibri" w:hAnsi="Calibri" w:cs="Tahoma"/>
                <w:color w:val="000000"/>
                <w:szCs w:val="16"/>
              </w:rPr>
              <w:t>loscope</w:t>
            </w:r>
          </w:p>
        </w:tc>
      </w:tr>
      <w:tr w:rsidR="00082B2B" w:rsidRPr="005368AC" w14:paraId="3638BD2F" w14:textId="77777777" w:rsidTr="008B631E">
        <w:trPr>
          <w:cantSplit/>
          <w:jc w:val="center"/>
        </w:trPr>
        <w:tc>
          <w:tcPr>
            <w:tcW w:w="1015" w:type="pct"/>
          </w:tcPr>
          <w:p w14:paraId="442220EC" w14:textId="77777777" w:rsidR="00082B2B" w:rsidRPr="009017D4" w:rsidRDefault="00082B2B" w:rsidP="002D451F">
            <w:pPr>
              <w:pStyle w:val="TableText"/>
              <w:rPr>
                <w:rFonts w:ascii="Calibri" w:hAnsi="Calibri" w:cs="Tahoma"/>
                <w:color w:val="000000"/>
                <w:szCs w:val="16"/>
              </w:rPr>
            </w:pPr>
            <w:r w:rsidRPr="009017D4">
              <w:rPr>
                <w:rFonts w:ascii="Calibri" w:hAnsi="Calibri" w:cs="Tahoma"/>
                <w:color w:val="000000"/>
                <w:szCs w:val="16"/>
              </w:rPr>
              <w:t>s</w:t>
            </w:r>
          </w:p>
        </w:tc>
        <w:tc>
          <w:tcPr>
            <w:tcW w:w="3985" w:type="pct"/>
          </w:tcPr>
          <w:p w14:paraId="6C55E4D5" w14:textId="77777777" w:rsidR="00082B2B" w:rsidRPr="00440BE7" w:rsidRDefault="00082B2B" w:rsidP="002D451F">
            <w:pPr>
              <w:pStyle w:val="TableText"/>
              <w:rPr>
                <w:rFonts w:ascii="Calibri" w:hAnsi="Calibri" w:cs="Tahoma"/>
                <w:color w:val="000000"/>
                <w:szCs w:val="16"/>
              </w:rPr>
            </w:pPr>
            <w:r w:rsidRPr="009017D4">
              <w:rPr>
                <w:rFonts w:ascii="Calibri" w:hAnsi="Calibri" w:cs="Tahoma"/>
                <w:color w:val="000000"/>
                <w:szCs w:val="16"/>
              </w:rPr>
              <w:t>Seconds</w:t>
            </w:r>
          </w:p>
        </w:tc>
      </w:tr>
      <w:tr w:rsidR="00082B2B" w:rsidRPr="005368AC" w14:paraId="2380C4EA" w14:textId="77777777" w:rsidTr="008B631E">
        <w:trPr>
          <w:cantSplit/>
          <w:jc w:val="center"/>
        </w:trPr>
        <w:tc>
          <w:tcPr>
            <w:tcW w:w="1015" w:type="pct"/>
          </w:tcPr>
          <w:p w14:paraId="39BE8D04" w14:textId="77777777" w:rsidR="00082B2B" w:rsidRPr="009017D4" w:rsidRDefault="00082B2B" w:rsidP="002D451F">
            <w:pPr>
              <w:pStyle w:val="TableText"/>
              <w:rPr>
                <w:rFonts w:ascii="Calibri" w:hAnsi="Calibri" w:cs="Tahoma"/>
                <w:color w:val="000000"/>
                <w:szCs w:val="16"/>
              </w:rPr>
            </w:pPr>
            <w:r w:rsidRPr="009017D4">
              <w:rPr>
                <w:rFonts w:ascii="Calibri" w:hAnsi="Calibri" w:cs="Tahoma"/>
                <w:color w:val="000000"/>
                <w:szCs w:val="16"/>
              </w:rPr>
              <w:t>SA</w:t>
            </w:r>
          </w:p>
        </w:tc>
        <w:tc>
          <w:tcPr>
            <w:tcW w:w="3985" w:type="pct"/>
          </w:tcPr>
          <w:p w14:paraId="5E349D3B" w14:textId="77777777" w:rsidR="00082B2B" w:rsidRPr="00440BE7" w:rsidRDefault="00082B2B" w:rsidP="002D451F">
            <w:pPr>
              <w:pStyle w:val="TableText"/>
              <w:rPr>
                <w:rFonts w:ascii="Calibri" w:hAnsi="Calibri" w:cs="Tahoma"/>
                <w:color w:val="000000"/>
                <w:szCs w:val="16"/>
              </w:rPr>
            </w:pPr>
            <w:r w:rsidRPr="009017D4">
              <w:rPr>
                <w:rFonts w:ascii="Calibri" w:hAnsi="Calibri" w:cs="Tahoma"/>
                <w:color w:val="000000"/>
                <w:szCs w:val="16"/>
              </w:rPr>
              <w:t>Spectrum Anal</w:t>
            </w:r>
            <w:r w:rsidRPr="00440BE7">
              <w:rPr>
                <w:rFonts w:ascii="Calibri" w:hAnsi="Calibri" w:cs="Tahoma"/>
                <w:color w:val="000000"/>
                <w:szCs w:val="16"/>
              </w:rPr>
              <w:t>yzer</w:t>
            </w:r>
          </w:p>
        </w:tc>
      </w:tr>
      <w:tr w:rsidR="00082B2B" w:rsidRPr="005368AC" w14:paraId="3D3E0BC3" w14:textId="77777777" w:rsidTr="008B631E">
        <w:trPr>
          <w:cantSplit/>
          <w:jc w:val="center"/>
        </w:trPr>
        <w:tc>
          <w:tcPr>
            <w:tcW w:w="1015" w:type="pct"/>
          </w:tcPr>
          <w:p w14:paraId="1E0F0EBD" w14:textId="77777777" w:rsidR="00082B2B" w:rsidRPr="009017D4" w:rsidRDefault="00082B2B" w:rsidP="002D451F">
            <w:pPr>
              <w:pStyle w:val="TableText"/>
              <w:rPr>
                <w:rFonts w:ascii="Calibri" w:hAnsi="Calibri" w:cs="Tahoma"/>
                <w:color w:val="000000"/>
                <w:szCs w:val="16"/>
              </w:rPr>
            </w:pPr>
            <w:r w:rsidRPr="009017D4">
              <w:rPr>
                <w:rFonts w:ascii="Calibri" w:hAnsi="Calibri" w:cs="Tahoma"/>
                <w:color w:val="000000"/>
                <w:szCs w:val="16"/>
              </w:rPr>
              <w:t>SCPI</w:t>
            </w:r>
          </w:p>
        </w:tc>
        <w:tc>
          <w:tcPr>
            <w:tcW w:w="3985" w:type="pct"/>
          </w:tcPr>
          <w:p w14:paraId="42B5384F" w14:textId="77777777" w:rsidR="00082B2B" w:rsidRPr="00440BE7" w:rsidRDefault="00082B2B" w:rsidP="002D451F">
            <w:pPr>
              <w:pStyle w:val="TableText"/>
              <w:rPr>
                <w:rFonts w:ascii="Calibri" w:hAnsi="Calibri" w:cs="Tahoma"/>
                <w:color w:val="000000"/>
                <w:szCs w:val="16"/>
              </w:rPr>
            </w:pPr>
            <w:r w:rsidRPr="009017D4">
              <w:rPr>
                <w:rFonts w:ascii="Calibri" w:hAnsi="Calibri" w:cs="Tahoma"/>
                <w:color w:val="000000"/>
                <w:szCs w:val="16"/>
              </w:rPr>
              <w:t>Standard Commands</w:t>
            </w:r>
            <w:r w:rsidRPr="00440BE7">
              <w:rPr>
                <w:rFonts w:ascii="Calibri" w:hAnsi="Calibri" w:cs="Tahoma"/>
                <w:color w:val="000000"/>
                <w:szCs w:val="16"/>
              </w:rPr>
              <w:t xml:space="preserve"> for Programmable Instruments</w:t>
            </w:r>
          </w:p>
        </w:tc>
      </w:tr>
      <w:tr w:rsidR="00082B2B" w:rsidRPr="005368AC" w14:paraId="0E9EAF05" w14:textId="77777777" w:rsidTr="008B631E">
        <w:trPr>
          <w:cantSplit/>
          <w:jc w:val="center"/>
        </w:trPr>
        <w:tc>
          <w:tcPr>
            <w:tcW w:w="1015" w:type="pct"/>
          </w:tcPr>
          <w:p w14:paraId="1056023F" w14:textId="77777777" w:rsidR="00082B2B" w:rsidRPr="009017D4" w:rsidRDefault="00082B2B" w:rsidP="002D451F">
            <w:pPr>
              <w:pStyle w:val="TableText"/>
              <w:rPr>
                <w:rFonts w:ascii="Calibri" w:hAnsi="Calibri" w:cs="Tahoma"/>
                <w:color w:val="000000"/>
                <w:szCs w:val="16"/>
              </w:rPr>
            </w:pPr>
            <w:r w:rsidRPr="009017D4">
              <w:rPr>
                <w:rFonts w:ascii="Calibri" w:hAnsi="Calibri" w:cs="Tahoma"/>
                <w:color w:val="000000"/>
                <w:szCs w:val="16"/>
              </w:rPr>
              <w:t>SFDR</w:t>
            </w:r>
          </w:p>
        </w:tc>
        <w:tc>
          <w:tcPr>
            <w:tcW w:w="3985" w:type="pct"/>
          </w:tcPr>
          <w:p w14:paraId="4EA0EC86" w14:textId="77777777" w:rsidR="00082B2B" w:rsidRPr="00440BE7" w:rsidRDefault="00082B2B" w:rsidP="002D451F">
            <w:pPr>
              <w:pStyle w:val="TableText"/>
              <w:rPr>
                <w:rFonts w:ascii="Calibri" w:hAnsi="Calibri" w:cs="Tahoma"/>
                <w:color w:val="000000"/>
                <w:szCs w:val="16"/>
              </w:rPr>
            </w:pPr>
            <w:r w:rsidRPr="009017D4">
              <w:rPr>
                <w:rFonts w:ascii="Calibri" w:hAnsi="Calibri" w:cs="Tahoma"/>
                <w:color w:val="000000"/>
                <w:szCs w:val="16"/>
              </w:rPr>
              <w:t>Spurious Free Dynamic Range</w:t>
            </w:r>
          </w:p>
        </w:tc>
      </w:tr>
      <w:tr w:rsidR="00082B2B" w:rsidRPr="005368AC" w14:paraId="22004471" w14:textId="77777777" w:rsidTr="008B631E">
        <w:trPr>
          <w:cantSplit/>
          <w:jc w:val="center"/>
        </w:trPr>
        <w:tc>
          <w:tcPr>
            <w:tcW w:w="1015" w:type="pct"/>
          </w:tcPr>
          <w:p w14:paraId="78ACFA3A" w14:textId="77777777" w:rsidR="00082B2B" w:rsidRPr="009017D4" w:rsidRDefault="00082B2B" w:rsidP="002D451F">
            <w:pPr>
              <w:pStyle w:val="TableText"/>
              <w:rPr>
                <w:rFonts w:ascii="Calibri" w:hAnsi="Calibri" w:cs="Tahoma"/>
                <w:color w:val="000000"/>
                <w:szCs w:val="16"/>
              </w:rPr>
            </w:pPr>
            <w:r w:rsidRPr="009017D4">
              <w:rPr>
                <w:rFonts w:ascii="Calibri" w:hAnsi="Calibri" w:cs="Tahoma"/>
                <w:color w:val="000000"/>
                <w:szCs w:val="16"/>
              </w:rPr>
              <w:t>SFP</w:t>
            </w:r>
          </w:p>
        </w:tc>
        <w:tc>
          <w:tcPr>
            <w:tcW w:w="3985" w:type="pct"/>
          </w:tcPr>
          <w:p w14:paraId="1F0871BE" w14:textId="77777777" w:rsidR="00082B2B" w:rsidRPr="00440BE7" w:rsidRDefault="00082B2B" w:rsidP="002D451F">
            <w:pPr>
              <w:pStyle w:val="TableText"/>
              <w:rPr>
                <w:rFonts w:ascii="Calibri" w:hAnsi="Calibri" w:cs="Tahoma"/>
                <w:color w:val="000000"/>
                <w:szCs w:val="16"/>
              </w:rPr>
            </w:pPr>
            <w:r w:rsidRPr="009017D4">
              <w:rPr>
                <w:rFonts w:ascii="Calibri" w:hAnsi="Calibri" w:cs="Tahoma"/>
                <w:color w:val="000000"/>
                <w:szCs w:val="16"/>
              </w:rPr>
              <w:t>Software Front</w:t>
            </w:r>
            <w:r w:rsidRPr="00440BE7">
              <w:rPr>
                <w:rFonts w:ascii="Calibri" w:hAnsi="Calibri" w:cs="Tahoma"/>
                <w:color w:val="000000"/>
                <w:szCs w:val="16"/>
              </w:rPr>
              <w:t xml:space="preserve"> Panel</w:t>
            </w:r>
          </w:p>
        </w:tc>
      </w:tr>
      <w:tr w:rsidR="00082B2B" w:rsidRPr="005368AC" w14:paraId="732018C7" w14:textId="77777777" w:rsidTr="008B631E">
        <w:trPr>
          <w:cantSplit/>
          <w:jc w:val="center"/>
        </w:trPr>
        <w:tc>
          <w:tcPr>
            <w:tcW w:w="1015" w:type="pct"/>
          </w:tcPr>
          <w:p w14:paraId="7F4E6249" w14:textId="77777777" w:rsidR="00082B2B" w:rsidRPr="009017D4" w:rsidRDefault="00082B2B" w:rsidP="002D451F">
            <w:pPr>
              <w:pStyle w:val="TableText"/>
              <w:rPr>
                <w:rFonts w:ascii="Calibri" w:hAnsi="Calibri" w:cs="Tahoma"/>
                <w:color w:val="000000"/>
                <w:szCs w:val="16"/>
              </w:rPr>
            </w:pPr>
            <w:r w:rsidRPr="009017D4">
              <w:rPr>
                <w:rFonts w:ascii="Calibri" w:hAnsi="Calibri" w:cs="Tahoma"/>
                <w:color w:val="000000"/>
                <w:szCs w:val="16"/>
              </w:rPr>
              <w:t>SMA</w:t>
            </w:r>
          </w:p>
        </w:tc>
        <w:tc>
          <w:tcPr>
            <w:tcW w:w="3985" w:type="pct"/>
          </w:tcPr>
          <w:p w14:paraId="7D1D9668" w14:textId="77777777" w:rsidR="00082B2B" w:rsidRPr="00440BE7" w:rsidRDefault="00082B2B" w:rsidP="002D451F">
            <w:pPr>
              <w:pStyle w:val="TableText"/>
              <w:rPr>
                <w:rFonts w:ascii="Calibri" w:hAnsi="Calibri" w:cs="Tahoma"/>
                <w:color w:val="000000"/>
                <w:szCs w:val="16"/>
              </w:rPr>
            </w:pPr>
            <w:r w:rsidRPr="009017D4">
              <w:rPr>
                <w:rFonts w:ascii="Calibri" w:hAnsi="Calibri" w:cs="Tahoma"/>
                <w:color w:val="000000"/>
                <w:szCs w:val="16"/>
              </w:rPr>
              <w:t>Subminiature version A connector</w:t>
            </w:r>
          </w:p>
        </w:tc>
      </w:tr>
      <w:tr w:rsidR="00082B2B" w:rsidRPr="005368AC" w14:paraId="2F7BD643" w14:textId="77777777" w:rsidTr="008B631E">
        <w:trPr>
          <w:cantSplit/>
          <w:jc w:val="center"/>
        </w:trPr>
        <w:tc>
          <w:tcPr>
            <w:tcW w:w="1015" w:type="pct"/>
          </w:tcPr>
          <w:p w14:paraId="31637405" w14:textId="77777777" w:rsidR="00082B2B" w:rsidRPr="009017D4" w:rsidRDefault="00082B2B" w:rsidP="002D451F">
            <w:pPr>
              <w:pStyle w:val="TableText"/>
              <w:rPr>
                <w:rFonts w:ascii="Calibri" w:hAnsi="Calibri" w:cs="Tahoma"/>
                <w:color w:val="000000"/>
                <w:szCs w:val="16"/>
              </w:rPr>
            </w:pPr>
            <w:r w:rsidRPr="009017D4">
              <w:rPr>
                <w:rFonts w:ascii="Calibri" w:hAnsi="Calibri" w:cs="Tahoma"/>
                <w:color w:val="000000"/>
                <w:szCs w:val="16"/>
              </w:rPr>
              <w:t>SMP</w:t>
            </w:r>
          </w:p>
        </w:tc>
        <w:tc>
          <w:tcPr>
            <w:tcW w:w="3985" w:type="pct"/>
          </w:tcPr>
          <w:p w14:paraId="4F66A2AE" w14:textId="77777777" w:rsidR="00082B2B" w:rsidRPr="00440BE7" w:rsidRDefault="00082B2B" w:rsidP="002D451F">
            <w:pPr>
              <w:pStyle w:val="TableText"/>
              <w:rPr>
                <w:rFonts w:ascii="Calibri" w:hAnsi="Calibri" w:cs="Tahoma"/>
                <w:color w:val="000000"/>
                <w:szCs w:val="16"/>
              </w:rPr>
            </w:pPr>
            <w:r w:rsidRPr="009017D4">
              <w:rPr>
                <w:rFonts w:ascii="Calibri" w:hAnsi="Calibri" w:cs="Tahoma"/>
                <w:color w:val="000000"/>
                <w:szCs w:val="16"/>
              </w:rPr>
              <w:t>Subminiature Push-on connector</w:t>
            </w:r>
          </w:p>
        </w:tc>
      </w:tr>
      <w:tr w:rsidR="00082B2B" w:rsidRPr="005368AC" w14:paraId="4054E004" w14:textId="77777777" w:rsidTr="008B631E">
        <w:trPr>
          <w:cantSplit/>
          <w:jc w:val="center"/>
        </w:trPr>
        <w:tc>
          <w:tcPr>
            <w:tcW w:w="1015" w:type="pct"/>
          </w:tcPr>
          <w:p w14:paraId="3CD79524" w14:textId="77777777" w:rsidR="00082B2B" w:rsidRPr="009017D4" w:rsidRDefault="00082B2B" w:rsidP="002D451F">
            <w:pPr>
              <w:pStyle w:val="TableText"/>
              <w:rPr>
                <w:rFonts w:ascii="Calibri" w:hAnsi="Calibri" w:cs="Tahoma"/>
                <w:color w:val="000000"/>
                <w:szCs w:val="16"/>
              </w:rPr>
            </w:pPr>
            <w:r w:rsidRPr="009017D4">
              <w:rPr>
                <w:rFonts w:ascii="Calibri" w:hAnsi="Calibri" w:cs="Tahoma"/>
                <w:color w:val="000000"/>
                <w:szCs w:val="16"/>
              </w:rPr>
              <w:t>SPI</w:t>
            </w:r>
          </w:p>
        </w:tc>
        <w:tc>
          <w:tcPr>
            <w:tcW w:w="3985" w:type="pct"/>
          </w:tcPr>
          <w:p w14:paraId="358166E3" w14:textId="77777777" w:rsidR="00082B2B" w:rsidRPr="005368AC" w:rsidRDefault="00082B2B" w:rsidP="002D451F">
            <w:pPr>
              <w:pStyle w:val="TableText"/>
              <w:rPr>
                <w:rFonts w:ascii="Calibri" w:hAnsi="Calibri" w:cs="Tahoma"/>
                <w:color w:val="000000"/>
                <w:szCs w:val="16"/>
              </w:rPr>
            </w:pPr>
            <w:r w:rsidRPr="009017D4">
              <w:rPr>
                <w:rFonts w:ascii="Calibri" w:hAnsi="Calibri" w:cs="Tahoma"/>
                <w:color w:val="000000"/>
                <w:szCs w:val="16"/>
              </w:rPr>
              <w:t>Serial Periphe</w:t>
            </w:r>
            <w:r w:rsidRPr="00440BE7">
              <w:rPr>
                <w:rFonts w:ascii="Calibri" w:hAnsi="Calibri" w:cs="Tahoma"/>
                <w:color w:val="000000"/>
                <w:szCs w:val="16"/>
              </w:rPr>
              <w:t>ral Interfa</w:t>
            </w:r>
            <w:r w:rsidRPr="005368AC">
              <w:rPr>
                <w:rFonts w:ascii="Calibri" w:hAnsi="Calibri" w:cs="Tahoma"/>
                <w:color w:val="000000"/>
                <w:szCs w:val="16"/>
              </w:rPr>
              <w:t>ce</w:t>
            </w:r>
          </w:p>
        </w:tc>
      </w:tr>
      <w:tr w:rsidR="00082B2B" w:rsidRPr="005368AC" w14:paraId="3FD967DF" w14:textId="77777777" w:rsidTr="008B631E">
        <w:trPr>
          <w:cantSplit/>
          <w:jc w:val="center"/>
        </w:trPr>
        <w:tc>
          <w:tcPr>
            <w:tcW w:w="1015" w:type="pct"/>
          </w:tcPr>
          <w:p w14:paraId="1322D338" w14:textId="77777777" w:rsidR="00082B2B" w:rsidRPr="009017D4" w:rsidRDefault="00082B2B" w:rsidP="002D451F">
            <w:pPr>
              <w:pStyle w:val="TableText"/>
              <w:rPr>
                <w:rFonts w:ascii="Calibri" w:hAnsi="Calibri" w:cs="Tahoma"/>
                <w:color w:val="000000"/>
                <w:szCs w:val="16"/>
              </w:rPr>
            </w:pPr>
            <w:r w:rsidRPr="009017D4">
              <w:rPr>
                <w:rFonts w:ascii="Calibri" w:hAnsi="Calibri" w:cs="Tahoma"/>
                <w:color w:val="000000"/>
                <w:szCs w:val="16"/>
              </w:rPr>
              <w:t>SRAM</w:t>
            </w:r>
          </w:p>
        </w:tc>
        <w:tc>
          <w:tcPr>
            <w:tcW w:w="3985" w:type="pct"/>
          </w:tcPr>
          <w:p w14:paraId="3A0DD60C" w14:textId="77777777" w:rsidR="00082B2B" w:rsidRPr="00440BE7" w:rsidRDefault="00082B2B" w:rsidP="002D451F">
            <w:pPr>
              <w:pStyle w:val="TableText"/>
              <w:rPr>
                <w:rFonts w:ascii="Calibri" w:hAnsi="Calibri" w:cs="Tahoma"/>
                <w:color w:val="000000"/>
                <w:szCs w:val="16"/>
              </w:rPr>
            </w:pPr>
            <w:r w:rsidRPr="009017D4">
              <w:rPr>
                <w:rFonts w:ascii="Calibri" w:hAnsi="Calibri" w:cs="Tahoma"/>
                <w:color w:val="000000"/>
                <w:szCs w:val="16"/>
              </w:rPr>
              <w:t>Static Random-Access Memo</w:t>
            </w:r>
            <w:r w:rsidRPr="00440BE7">
              <w:rPr>
                <w:rFonts w:ascii="Calibri" w:hAnsi="Calibri" w:cs="Tahoma"/>
                <w:color w:val="000000"/>
                <w:szCs w:val="16"/>
              </w:rPr>
              <w:t>ry</w:t>
            </w:r>
          </w:p>
        </w:tc>
      </w:tr>
      <w:tr w:rsidR="00082B2B" w:rsidRPr="005368AC" w14:paraId="07586289" w14:textId="77777777" w:rsidTr="008B631E">
        <w:trPr>
          <w:cantSplit/>
          <w:jc w:val="center"/>
        </w:trPr>
        <w:tc>
          <w:tcPr>
            <w:tcW w:w="1015" w:type="pct"/>
          </w:tcPr>
          <w:p w14:paraId="1272A3DE" w14:textId="77777777" w:rsidR="00082B2B" w:rsidRPr="009017D4" w:rsidRDefault="00082B2B" w:rsidP="002D451F">
            <w:pPr>
              <w:pStyle w:val="TableText"/>
              <w:rPr>
                <w:rFonts w:ascii="Calibri" w:hAnsi="Calibri" w:cs="Tahoma"/>
                <w:color w:val="000000"/>
                <w:szCs w:val="16"/>
              </w:rPr>
            </w:pPr>
            <w:r w:rsidRPr="009017D4">
              <w:rPr>
                <w:rFonts w:ascii="Calibri" w:hAnsi="Calibri" w:cs="Tahoma"/>
                <w:color w:val="000000"/>
                <w:szCs w:val="16"/>
              </w:rPr>
              <w:t>TFT</w:t>
            </w:r>
          </w:p>
        </w:tc>
        <w:tc>
          <w:tcPr>
            <w:tcW w:w="3985" w:type="pct"/>
          </w:tcPr>
          <w:p w14:paraId="5305248F" w14:textId="77777777" w:rsidR="00082B2B" w:rsidRPr="00440BE7" w:rsidRDefault="00082B2B" w:rsidP="002D451F">
            <w:pPr>
              <w:pStyle w:val="TableText"/>
              <w:rPr>
                <w:rFonts w:ascii="Calibri" w:hAnsi="Calibri" w:cs="Tahoma"/>
                <w:color w:val="000000"/>
                <w:szCs w:val="16"/>
              </w:rPr>
            </w:pPr>
            <w:r w:rsidRPr="009017D4">
              <w:rPr>
                <w:rFonts w:ascii="Calibri" w:hAnsi="Calibri" w:cs="Tahoma"/>
                <w:color w:val="000000"/>
                <w:szCs w:val="16"/>
              </w:rPr>
              <w:t>Thin Film Transistor</w:t>
            </w:r>
          </w:p>
        </w:tc>
      </w:tr>
      <w:tr w:rsidR="00082B2B" w:rsidRPr="005368AC" w14:paraId="4AEF08CB" w14:textId="77777777" w:rsidTr="008B631E">
        <w:trPr>
          <w:cantSplit/>
          <w:jc w:val="center"/>
        </w:trPr>
        <w:tc>
          <w:tcPr>
            <w:tcW w:w="1015" w:type="pct"/>
          </w:tcPr>
          <w:p w14:paraId="64C8DA6A" w14:textId="77777777" w:rsidR="00082B2B" w:rsidRPr="009017D4" w:rsidRDefault="00082B2B" w:rsidP="002D451F">
            <w:pPr>
              <w:pStyle w:val="TableText"/>
              <w:rPr>
                <w:rFonts w:ascii="Calibri" w:hAnsi="Calibri" w:cs="Tahoma"/>
                <w:color w:val="000000"/>
                <w:szCs w:val="16"/>
              </w:rPr>
            </w:pPr>
            <w:r w:rsidRPr="009017D4">
              <w:rPr>
                <w:rFonts w:ascii="Calibri" w:hAnsi="Calibri" w:cs="Tahoma"/>
                <w:color w:val="000000"/>
                <w:szCs w:val="16"/>
              </w:rPr>
              <w:t xml:space="preserve">T&amp;M </w:t>
            </w:r>
          </w:p>
        </w:tc>
        <w:tc>
          <w:tcPr>
            <w:tcW w:w="3985" w:type="pct"/>
          </w:tcPr>
          <w:p w14:paraId="086FFAA4" w14:textId="77777777" w:rsidR="00082B2B" w:rsidRPr="00440BE7" w:rsidRDefault="00082B2B" w:rsidP="002D451F">
            <w:pPr>
              <w:pStyle w:val="TableText"/>
              <w:rPr>
                <w:rFonts w:ascii="Calibri" w:hAnsi="Calibri" w:cs="Tahoma"/>
                <w:color w:val="000000"/>
                <w:szCs w:val="16"/>
              </w:rPr>
            </w:pPr>
            <w:r w:rsidRPr="009017D4">
              <w:rPr>
                <w:rFonts w:ascii="Calibri" w:hAnsi="Calibri" w:cs="Tahoma"/>
                <w:color w:val="000000"/>
                <w:szCs w:val="16"/>
              </w:rPr>
              <w:t>Test and Measurement</w:t>
            </w:r>
          </w:p>
        </w:tc>
      </w:tr>
      <w:tr w:rsidR="00082B2B" w:rsidRPr="005368AC" w14:paraId="1B45ACE0" w14:textId="77777777" w:rsidTr="008B631E">
        <w:trPr>
          <w:cantSplit/>
          <w:jc w:val="center"/>
        </w:trPr>
        <w:tc>
          <w:tcPr>
            <w:tcW w:w="1015" w:type="pct"/>
          </w:tcPr>
          <w:p w14:paraId="4F313BD2" w14:textId="77777777" w:rsidR="00082B2B" w:rsidRPr="009017D4" w:rsidRDefault="00082B2B" w:rsidP="002D451F">
            <w:pPr>
              <w:pStyle w:val="TableText"/>
              <w:rPr>
                <w:rFonts w:ascii="Calibri" w:hAnsi="Calibri" w:cs="Tahoma"/>
                <w:color w:val="000000"/>
                <w:szCs w:val="16"/>
              </w:rPr>
            </w:pPr>
            <w:r w:rsidRPr="009017D4">
              <w:rPr>
                <w:rFonts w:ascii="Calibri" w:hAnsi="Calibri" w:cs="Tahoma"/>
                <w:color w:val="000000"/>
                <w:szCs w:val="16"/>
              </w:rPr>
              <w:t>TPS</w:t>
            </w:r>
          </w:p>
        </w:tc>
        <w:tc>
          <w:tcPr>
            <w:tcW w:w="3985" w:type="pct"/>
          </w:tcPr>
          <w:p w14:paraId="2ED0CC98" w14:textId="77777777" w:rsidR="00082B2B" w:rsidRPr="00440BE7" w:rsidRDefault="00082B2B" w:rsidP="002D451F">
            <w:pPr>
              <w:pStyle w:val="TableText"/>
              <w:rPr>
                <w:rFonts w:ascii="Calibri" w:hAnsi="Calibri" w:cs="Tahoma"/>
                <w:color w:val="000000"/>
                <w:szCs w:val="16"/>
              </w:rPr>
            </w:pPr>
            <w:r w:rsidRPr="009017D4">
              <w:rPr>
                <w:rFonts w:ascii="Calibri" w:hAnsi="Calibri" w:cs="Tahoma"/>
                <w:color w:val="000000"/>
                <w:szCs w:val="16"/>
              </w:rPr>
              <w:t>Test Program Sets</w:t>
            </w:r>
          </w:p>
        </w:tc>
      </w:tr>
      <w:tr w:rsidR="00082B2B" w:rsidRPr="005368AC" w14:paraId="1936F919" w14:textId="77777777" w:rsidTr="008B631E">
        <w:trPr>
          <w:cantSplit/>
          <w:jc w:val="center"/>
        </w:trPr>
        <w:tc>
          <w:tcPr>
            <w:tcW w:w="1015" w:type="pct"/>
          </w:tcPr>
          <w:p w14:paraId="5B05D60E" w14:textId="77777777" w:rsidR="00082B2B" w:rsidRPr="009017D4" w:rsidRDefault="00082B2B" w:rsidP="002D451F">
            <w:pPr>
              <w:pStyle w:val="TableText"/>
              <w:rPr>
                <w:rFonts w:ascii="Calibri" w:hAnsi="Calibri" w:cs="Tahoma"/>
                <w:color w:val="000000"/>
                <w:szCs w:val="16"/>
              </w:rPr>
            </w:pPr>
            <w:r w:rsidRPr="009017D4">
              <w:rPr>
                <w:rFonts w:ascii="Calibri" w:hAnsi="Calibri" w:cs="Tahoma"/>
                <w:color w:val="000000"/>
                <w:szCs w:val="16"/>
              </w:rPr>
              <w:t>UART</w:t>
            </w:r>
          </w:p>
        </w:tc>
        <w:tc>
          <w:tcPr>
            <w:tcW w:w="3985" w:type="pct"/>
          </w:tcPr>
          <w:p w14:paraId="09F1B846" w14:textId="77777777" w:rsidR="00082B2B" w:rsidRPr="00440BE7" w:rsidRDefault="00082B2B" w:rsidP="002D451F">
            <w:pPr>
              <w:pStyle w:val="TableText"/>
              <w:rPr>
                <w:rFonts w:ascii="Calibri" w:hAnsi="Calibri" w:cs="Tahoma"/>
                <w:color w:val="000000"/>
                <w:szCs w:val="16"/>
              </w:rPr>
            </w:pPr>
            <w:r w:rsidRPr="009017D4">
              <w:rPr>
                <w:rFonts w:ascii="Calibri" w:hAnsi="Calibri" w:cs="Tahoma"/>
                <w:color w:val="000000"/>
                <w:szCs w:val="16"/>
              </w:rPr>
              <w:t xml:space="preserve">Universal Asynchronous </w:t>
            </w:r>
            <w:r w:rsidRPr="00440BE7">
              <w:rPr>
                <w:rFonts w:ascii="Calibri" w:hAnsi="Calibri" w:cs="Tahoma"/>
                <w:color w:val="000000"/>
                <w:szCs w:val="16"/>
              </w:rPr>
              <w:t>Receiver-Transmitter</w:t>
            </w:r>
          </w:p>
        </w:tc>
      </w:tr>
      <w:tr w:rsidR="00082B2B" w:rsidRPr="005368AC" w14:paraId="52878D7F" w14:textId="77777777" w:rsidTr="008B631E">
        <w:trPr>
          <w:cantSplit/>
          <w:jc w:val="center"/>
        </w:trPr>
        <w:tc>
          <w:tcPr>
            <w:tcW w:w="1015" w:type="pct"/>
          </w:tcPr>
          <w:p w14:paraId="6CFEF93D" w14:textId="77777777" w:rsidR="00082B2B" w:rsidRPr="009017D4" w:rsidRDefault="00082B2B" w:rsidP="002D451F">
            <w:pPr>
              <w:pStyle w:val="TableText"/>
              <w:rPr>
                <w:rFonts w:ascii="Calibri" w:hAnsi="Calibri" w:cs="Tahoma"/>
                <w:color w:val="000000"/>
                <w:szCs w:val="16"/>
              </w:rPr>
            </w:pPr>
            <w:r w:rsidRPr="009017D4">
              <w:rPr>
                <w:rFonts w:ascii="Calibri" w:hAnsi="Calibri" w:cs="Tahoma"/>
                <w:color w:val="000000"/>
                <w:szCs w:val="16"/>
              </w:rPr>
              <w:t>USB</w:t>
            </w:r>
          </w:p>
        </w:tc>
        <w:tc>
          <w:tcPr>
            <w:tcW w:w="3985" w:type="pct"/>
          </w:tcPr>
          <w:p w14:paraId="0CAC8C1B" w14:textId="77777777" w:rsidR="00082B2B" w:rsidRPr="00440BE7" w:rsidRDefault="00082B2B" w:rsidP="002D451F">
            <w:pPr>
              <w:pStyle w:val="TableText"/>
              <w:rPr>
                <w:rFonts w:ascii="Calibri" w:hAnsi="Calibri" w:cs="Tahoma"/>
                <w:color w:val="000000"/>
                <w:szCs w:val="16"/>
              </w:rPr>
            </w:pPr>
            <w:r w:rsidRPr="009017D4">
              <w:rPr>
                <w:rFonts w:ascii="Calibri" w:hAnsi="Calibri" w:cs="Tahoma"/>
                <w:color w:val="000000"/>
                <w:szCs w:val="16"/>
              </w:rPr>
              <w:t>Universal Serial Bus</w:t>
            </w:r>
          </w:p>
        </w:tc>
      </w:tr>
      <w:tr w:rsidR="00082B2B" w:rsidRPr="005368AC" w14:paraId="6E75A6B7" w14:textId="77777777" w:rsidTr="008B631E">
        <w:trPr>
          <w:cantSplit/>
          <w:jc w:val="center"/>
        </w:trPr>
        <w:tc>
          <w:tcPr>
            <w:tcW w:w="1015" w:type="pct"/>
          </w:tcPr>
          <w:p w14:paraId="354C28FD" w14:textId="77777777" w:rsidR="00082B2B" w:rsidRPr="009017D4" w:rsidRDefault="00082B2B" w:rsidP="002D451F">
            <w:pPr>
              <w:pStyle w:val="TableText"/>
              <w:rPr>
                <w:rFonts w:ascii="Calibri" w:hAnsi="Calibri" w:cs="Tahoma"/>
                <w:color w:val="000000"/>
                <w:szCs w:val="16"/>
              </w:rPr>
            </w:pPr>
            <w:r w:rsidRPr="009017D4">
              <w:rPr>
                <w:rFonts w:ascii="Calibri" w:hAnsi="Calibri" w:cs="Tahoma"/>
                <w:color w:val="000000"/>
                <w:szCs w:val="16"/>
              </w:rPr>
              <w:t>VCP</w:t>
            </w:r>
          </w:p>
        </w:tc>
        <w:tc>
          <w:tcPr>
            <w:tcW w:w="3985" w:type="pct"/>
          </w:tcPr>
          <w:p w14:paraId="45CD424F" w14:textId="77777777" w:rsidR="00082B2B" w:rsidRPr="00440BE7" w:rsidRDefault="00082B2B" w:rsidP="002D451F">
            <w:pPr>
              <w:pStyle w:val="TableText"/>
              <w:rPr>
                <w:rFonts w:ascii="Calibri" w:hAnsi="Calibri" w:cs="Tahoma"/>
                <w:color w:val="000000"/>
                <w:szCs w:val="16"/>
              </w:rPr>
            </w:pPr>
            <w:r w:rsidRPr="009017D4">
              <w:rPr>
                <w:rFonts w:ascii="Calibri" w:hAnsi="Calibri" w:cs="Tahoma"/>
                <w:color w:val="000000"/>
                <w:szCs w:val="16"/>
              </w:rPr>
              <w:t>Virtual COM Port</w:t>
            </w:r>
          </w:p>
        </w:tc>
      </w:tr>
      <w:tr w:rsidR="00082B2B" w:rsidRPr="005368AC" w14:paraId="4B4245D3" w14:textId="77777777" w:rsidTr="008B631E">
        <w:trPr>
          <w:cantSplit/>
          <w:jc w:val="center"/>
        </w:trPr>
        <w:tc>
          <w:tcPr>
            <w:tcW w:w="1015" w:type="pct"/>
          </w:tcPr>
          <w:p w14:paraId="3289A867" w14:textId="77777777" w:rsidR="00082B2B" w:rsidRPr="009017D4" w:rsidRDefault="00082B2B" w:rsidP="002D451F">
            <w:pPr>
              <w:pStyle w:val="TableText"/>
              <w:rPr>
                <w:rFonts w:ascii="Calibri" w:hAnsi="Calibri" w:cs="Tahoma"/>
                <w:color w:val="000000"/>
                <w:szCs w:val="16"/>
              </w:rPr>
            </w:pPr>
            <w:r w:rsidRPr="009017D4">
              <w:rPr>
                <w:rFonts w:ascii="Calibri" w:hAnsi="Calibri" w:cs="Tahoma"/>
                <w:color w:val="000000"/>
                <w:szCs w:val="16"/>
              </w:rPr>
              <w:t>Vdc</w:t>
            </w:r>
          </w:p>
        </w:tc>
        <w:tc>
          <w:tcPr>
            <w:tcW w:w="3985" w:type="pct"/>
          </w:tcPr>
          <w:p w14:paraId="660E3CE0" w14:textId="77777777" w:rsidR="00082B2B" w:rsidRPr="00440BE7" w:rsidRDefault="00082B2B" w:rsidP="002D451F">
            <w:pPr>
              <w:pStyle w:val="TableText"/>
              <w:rPr>
                <w:rFonts w:ascii="Calibri" w:hAnsi="Calibri" w:cs="Tahoma"/>
                <w:color w:val="000000"/>
                <w:szCs w:val="16"/>
              </w:rPr>
            </w:pPr>
            <w:r w:rsidRPr="009017D4">
              <w:rPr>
                <w:rFonts w:ascii="Calibri" w:hAnsi="Calibri" w:cs="Tahoma"/>
                <w:color w:val="000000"/>
                <w:szCs w:val="16"/>
              </w:rPr>
              <w:t>Volts, Di</w:t>
            </w:r>
            <w:r w:rsidRPr="00440BE7">
              <w:rPr>
                <w:rFonts w:ascii="Calibri" w:hAnsi="Calibri" w:cs="Tahoma"/>
                <w:color w:val="000000"/>
                <w:szCs w:val="16"/>
              </w:rPr>
              <w:t>rect Current</w:t>
            </w:r>
          </w:p>
        </w:tc>
      </w:tr>
      <w:tr w:rsidR="00082B2B" w:rsidRPr="005368AC" w14:paraId="23115F37" w14:textId="77777777" w:rsidTr="008B631E">
        <w:trPr>
          <w:cantSplit/>
          <w:jc w:val="center"/>
        </w:trPr>
        <w:tc>
          <w:tcPr>
            <w:tcW w:w="1015" w:type="pct"/>
          </w:tcPr>
          <w:p w14:paraId="487D916F" w14:textId="77777777" w:rsidR="00082B2B" w:rsidRPr="009017D4" w:rsidRDefault="00082B2B" w:rsidP="002D451F">
            <w:pPr>
              <w:pStyle w:val="TableText"/>
              <w:rPr>
                <w:rFonts w:ascii="Calibri" w:hAnsi="Calibri" w:cs="Tahoma"/>
                <w:color w:val="000000"/>
                <w:szCs w:val="16"/>
              </w:rPr>
            </w:pPr>
            <w:r w:rsidRPr="009017D4">
              <w:rPr>
                <w:rFonts w:ascii="Calibri" w:hAnsi="Calibri" w:cs="Tahoma"/>
                <w:color w:val="000000"/>
                <w:szCs w:val="16"/>
              </w:rPr>
              <w:t>V p-p</w:t>
            </w:r>
          </w:p>
        </w:tc>
        <w:tc>
          <w:tcPr>
            <w:tcW w:w="3985" w:type="pct"/>
          </w:tcPr>
          <w:p w14:paraId="14412ABD" w14:textId="77777777" w:rsidR="00082B2B" w:rsidRPr="005368AC" w:rsidRDefault="00082B2B" w:rsidP="002D451F">
            <w:pPr>
              <w:pStyle w:val="TableText"/>
              <w:rPr>
                <w:rFonts w:ascii="Calibri" w:hAnsi="Calibri" w:cs="Tahoma"/>
                <w:color w:val="000000"/>
                <w:szCs w:val="16"/>
              </w:rPr>
            </w:pPr>
            <w:r w:rsidRPr="009017D4">
              <w:rPr>
                <w:rFonts w:ascii="Calibri" w:hAnsi="Calibri" w:cs="Tahoma"/>
                <w:color w:val="000000"/>
                <w:szCs w:val="16"/>
              </w:rPr>
              <w:t>V</w:t>
            </w:r>
            <w:r w:rsidRPr="00440BE7">
              <w:rPr>
                <w:rFonts w:ascii="Calibri" w:hAnsi="Calibri" w:cs="Tahoma"/>
                <w:color w:val="000000"/>
                <w:szCs w:val="16"/>
              </w:rPr>
              <w:t>olts, Peak-to-Peak</w:t>
            </w:r>
          </w:p>
        </w:tc>
      </w:tr>
      <w:tr w:rsidR="00082B2B" w:rsidRPr="005368AC" w14:paraId="16887AD0" w14:textId="77777777" w:rsidTr="008B631E">
        <w:trPr>
          <w:cantSplit/>
          <w:jc w:val="center"/>
        </w:trPr>
        <w:tc>
          <w:tcPr>
            <w:tcW w:w="1015" w:type="pct"/>
          </w:tcPr>
          <w:p w14:paraId="6C7E908D" w14:textId="77777777" w:rsidR="00082B2B" w:rsidRPr="009017D4" w:rsidRDefault="00082B2B" w:rsidP="002D451F">
            <w:pPr>
              <w:pStyle w:val="TableText"/>
              <w:rPr>
                <w:rFonts w:ascii="Calibri" w:hAnsi="Calibri" w:cs="Tahoma"/>
                <w:color w:val="000000"/>
                <w:szCs w:val="16"/>
              </w:rPr>
            </w:pPr>
            <w:r w:rsidRPr="009017D4">
              <w:rPr>
                <w:rFonts w:ascii="Calibri" w:hAnsi="Calibri" w:cs="Tahoma"/>
                <w:color w:val="000000"/>
                <w:szCs w:val="16"/>
              </w:rPr>
              <w:t>VSA</w:t>
            </w:r>
          </w:p>
        </w:tc>
        <w:tc>
          <w:tcPr>
            <w:tcW w:w="3985" w:type="pct"/>
          </w:tcPr>
          <w:p w14:paraId="4E7C6DAE" w14:textId="065C0B30" w:rsidR="00082B2B" w:rsidRPr="00440BE7" w:rsidRDefault="00082B2B" w:rsidP="002D451F">
            <w:pPr>
              <w:pStyle w:val="TableText"/>
              <w:rPr>
                <w:rFonts w:ascii="Calibri" w:hAnsi="Calibri" w:cs="Tahoma"/>
                <w:color w:val="000000"/>
                <w:szCs w:val="16"/>
              </w:rPr>
            </w:pPr>
            <w:r w:rsidRPr="009017D4">
              <w:rPr>
                <w:rFonts w:ascii="Calibri" w:hAnsi="Calibri" w:cs="Tahoma"/>
                <w:color w:val="000000"/>
                <w:szCs w:val="16"/>
              </w:rPr>
              <w:t>Vector Signal Analy</w:t>
            </w:r>
            <w:r w:rsidRPr="00440BE7">
              <w:rPr>
                <w:rFonts w:ascii="Calibri" w:hAnsi="Calibri" w:cs="Tahoma"/>
                <w:color w:val="000000"/>
                <w:szCs w:val="16"/>
              </w:rPr>
              <w:t>zer</w:t>
            </w:r>
          </w:p>
        </w:tc>
      </w:tr>
      <w:tr w:rsidR="00082B2B" w:rsidRPr="005368AC" w14:paraId="19920371" w14:textId="77777777" w:rsidTr="008B631E">
        <w:trPr>
          <w:cantSplit/>
          <w:jc w:val="center"/>
        </w:trPr>
        <w:tc>
          <w:tcPr>
            <w:tcW w:w="1015" w:type="pct"/>
          </w:tcPr>
          <w:p w14:paraId="0CDC45CC" w14:textId="77777777" w:rsidR="00082B2B" w:rsidRPr="009017D4" w:rsidRDefault="00082B2B" w:rsidP="002D451F">
            <w:pPr>
              <w:pStyle w:val="TableText"/>
              <w:rPr>
                <w:rFonts w:ascii="Calibri" w:hAnsi="Calibri" w:cs="Tahoma"/>
                <w:color w:val="000000"/>
                <w:szCs w:val="16"/>
              </w:rPr>
            </w:pPr>
            <w:r w:rsidRPr="009017D4">
              <w:rPr>
                <w:rFonts w:ascii="Calibri" w:hAnsi="Calibri" w:cs="Tahoma"/>
                <w:color w:val="000000"/>
                <w:szCs w:val="16"/>
              </w:rPr>
              <w:t>VSG</w:t>
            </w:r>
          </w:p>
        </w:tc>
        <w:tc>
          <w:tcPr>
            <w:tcW w:w="3985" w:type="pct"/>
          </w:tcPr>
          <w:p w14:paraId="796E5A7A" w14:textId="77777777" w:rsidR="00082B2B" w:rsidRPr="00440BE7" w:rsidRDefault="00082B2B" w:rsidP="002D451F">
            <w:pPr>
              <w:pStyle w:val="TableText"/>
              <w:rPr>
                <w:rFonts w:ascii="Calibri" w:hAnsi="Calibri" w:cs="Tahoma"/>
                <w:color w:val="000000"/>
                <w:szCs w:val="16"/>
              </w:rPr>
            </w:pPr>
            <w:r w:rsidRPr="009017D4">
              <w:rPr>
                <w:rFonts w:ascii="Calibri" w:hAnsi="Calibri" w:cs="Tahoma"/>
                <w:color w:val="000000"/>
                <w:szCs w:val="16"/>
              </w:rPr>
              <w:t>Vector Signal Gener</w:t>
            </w:r>
            <w:r w:rsidRPr="00440BE7">
              <w:rPr>
                <w:rFonts w:ascii="Calibri" w:hAnsi="Calibri" w:cs="Tahoma"/>
                <w:color w:val="000000"/>
                <w:szCs w:val="16"/>
              </w:rPr>
              <w:t>ator</w:t>
            </w:r>
          </w:p>
        </w:tc>
      </w:tr>
      <w:tr w:rsidR="00082B2B" w:rsidRPr="005368AC" w14:paraId="0B37EC22" w14:textId="77777777" w:rsidTr="008B631E">
        <w:trPr>
          <w:cantSplit/>
          <w:jc w:val="center"/>
        </w:trPr>
        <w:tc>
          <w:tcPr>
            <w:tcW w:w="1015" w:type="pct"/>
          </w:tcPr>
          <w:p w14:paraId="119AC91D" w14:textId="77777777" w:rsidR="00082B2B" w:rsidRPr="009017D4" w:rsidRDefault="00082B2B" w:rsidP="002D451F">
            <w:pPr>
              <w:pStyle w:val="TableText"/>
              <w:rPr>
                <w:rFonts w:ascii="Calibri" w:hAnsi="Calibri" w:cs="Tahoma"/>
                <w:color w:val="000000"/>
                <w:szCs w:val="16"/>
              </w:rPr>
            </w:pPr>
            <w:r w:rsidRPr="009017D4">
              <w:rPr>
                <w:rFonts w:ascii="Calibri" w:hAnsi="Calibri" w:cs="Tahoma"/>
                <w:color w:val="000000"/>
                <w:szCs w:val="16"/>
              </w:rPr>
              <w:t>WDS</w:t>
            </w:r>
          </w:p>
        </w:tc>
        <w:tc>
          <w:tcPr>
            <w:tcW w:w="3985" w:type="pct"/>
          </w:tcPr>
          <w:p w14:paraId="7A2226D0" w14:textId="77777777" w:rsidR="00082B2B" w:rsidRPr="00440BE7" w:rsidRDefault="00082B2B" w:rsidP="002D451F">
            <w:pPr>
              <w:pStyle w:val="TableText"/>
              <w:rPr>
                <w:rFonts w:ascii="Calibri" w:hAnsi="Calibri" w:cs="Tahoma"/>
                <w:color w:val="000000"/>
                <w:szCs w:val="16"/>
              </w:rPr>
            </w:pPr>
            <w:r w:rsidRPr="009017D4">
              <w:rPr>
                <w:rFonts w:ascii="Calibri" w:hAnsi="Calibri" w:cs="Tahoma"/>
                <w:color w:val="000000"/>
                <w:szCs w:val="16"/>
              </w:rPr>
              <w:t>Wave Design Studio</w:t>
            </w:r>
          </w:p>
        </w:tc>
      </w:tr>
    </w:tbl>
    <w:p w14:paraId="3408A9A1" w14:textId="77777777" w:rsidR="005224A5" w:rsidRPr="001B1539" w:rsidRDefault="005224A5" w:rsidP="001B1539">
      <w:pPr>
        <w:pStyle w:val="Title3"/>
      </w:pPr>
      <w:bookmarkStart w:id="6" w:name="_Toc143012314"/>
      <w:bookmarkStart w:id="7" w:name="_Toc92321272"/>
      <w:bookmarkStart w:id="8" w:name="_Toc328328553"/>
      <w:bookmarkStart w:id="9" w:name="_Toc328468415"/>
      <w:r w:rsidRPr="001B1539">
        <w:lastRenderedPageBreak/>
        <w:t>Contents</w:t>
      </w:r>
      <w:bookmarkEnd w:id="6"/>
    </w:p>
    <w:p w14:paraId="342AFA2D" w14:textId="16896011" w:rsidR="00FC53A9" w:rsidRDefault="005224A5">
      <w:pPr>
        <w:pStyle w:val="TOC1"/>
        <w:rPr>
          <w:rFonts w:asciiTheme="minorHAnsi" w:eastAsiaTheme="minorEastAsia" w:hAnsiTheme="minorHAnsi" w:cstheme="minorBidi"/>
          <w:b w:val="0"/>
          <w:bCs w:val="0"/>
          <w:noProof/>
          <w:kern w:val="2"/>
          <w:lang w:bidi="he-IL"/>
          <w14:ligatures w14:val="standardContextual"/>
        </w:rPr>
      </w:pPr>
      <w:r w:rsidRPr="004079BE">
        <w:rPr>
          <w:rStyle w:val="Hyperlink"/>
          <w:noProof w:val="0"/>
        </w:rPr>
        <w:fldChar w:fldCharType="begin"/>
      </w:r>
      <w:r w:rsidRPr="004079BE">
        <w:rPr>
          <w:rStyle w:val="Hyperlink"/>
          <w:noProof w:val="0"/>
        </w:rPr>
        <w:instrText xml:space="preserve"> TOC \o "1-3" \h \z \u </w:instrText>
      </w:r>
      <w:r w:rsidRPr="004079BE">
        <w:rPr>
          <w:rStyle w:val="Hyperlink"/>
          <w:noProof w:val="0"/>
        </w:rPr>
        <w:fldChar w:fldCharType="separate"/>
      </w:r>
      <w:hyperlink w:anchor="_Toc143012312" w:history="1">
        <w:r w:rsidR="00FC53A9" w:rsidRPr="00BF3BC7">
          <w:rPr>
            <w:rStyle w:val="Hyperlink"/>
          </w:rPr>
          <w:t>Document Revision History</w:t>
        </w:r>
        <w:r w:rsidR="00FC53A9">
          <w:rPr>
            <w:noProof/>
            <w:webHidden/>
          </w:rPr>
          <w:tab/>
        </w:r>
        <w:r w:rsidR="00FC53A9">
          <w:rPr>
            <w:noProof/>
            <w:webHidden/>
          </w:rPr>
          <w:fldChar w:fldCharType="begin"/>
        </w:r>
        <w:r w:rsidR="00FC53A9">
          <w:rPr>
            <w:noProof/>
            <w:webHidden/>
          </w:rPr>
          <w:instrText xml:space="preserve"> PAGEREF _Toc143012312 \h </w:instrText>
        </w:r>
        <w:r w:rsidR="00FC53A9">
          <w:rPr>
            <w:noProof/>
            <w:webHidden/>
          </w:rPr>
        </w:r>
        <w:r w:rsidR="00FC53A9">
          <w:rPr>
            <w:noProof/>
            <w:webHidden/>
          </w:rPr>
          <w:fldChar w:fldCharType="separate"/>
        </w:r>
        <w:r w:rsidR="00FC53A9">
          <w:rPr>
            <w:noProof/>
            <w:webHidden/>
          </w:rPr>
          <w:t>3</w:t>
        </w:r>
        <w:r w:rsidR="00FC53A9">
          <w:rPr>
            <w:noProof/>
            <w:webHidden/>
          </w:rPr>
          <w:fldChar w:fldCharType="end"/>
        </w:r>
      </w:hyperlink>
    </w:p>
    <w:p w14:paraId="6FCC5787" w14:textId="6F8FA94E" w:rsidR="00FC53A9" w:rsidRDefault="00FC53A9">
      <w:pPr>
        <w:pStyle w:val="TOC1"/>
        <w:rPr>
          <w:rFonts w:asciiTheme="minorHAnsi" w:eastAsiaTheme="minorEastAsia" w:hAnsiTheme="minorHAnsi" w:cstheme="minorBidi"/>
          <w:b w:val="0"/>
          <w:bCs w:val="0"/>
          <w:noProof/>
          <w:kern w:val="2"/>
          <w:lang w:bidi="he-IL"/>
          <w14:ligatures w14:val="standardContextual"/>
        </w:rPr>
      </w:pPr>
      <w:hyperlink w:anchor="_Toc143012313" w:history="1">
        <w:r w:rsidRPr="00BF3BC7">
          <w:rPr>
            <w:rStyle w:val="Hyperlink"/>
          </w:rPr>
          <w:t>Acronyms &amp; Abbreviations</w:t>
        </w:r>
        <w:r>
          <w:rPr>
            <w:noProof/>
            <w:webHidden/>
          </w:rPr>
          <w:tab/>
        </w:r>
        <w:r>
          <w:rPr>
            <w:noProof/>
            <w:webHidden/>
          </w:rPr>
          <w:fldChar w:fldCharType="begin"/>
        </w:r>
        <w:r>
          <w:rPr>
            <w:noProof/>
            <w:webHidden/>
          </w:rPr>
          <w:instrText xml:space="preserve"> PAGEREF _Toc143012313 \h </w:instrText>
        </w:r>
        <w:r>
          <w:rPr>
            <w:noProof/>
            <w:webHidden/>
          </w:rPr>
        </w:r>
        <w:r>
          <w:rPr>
            <w:noProof/>
            <w:webHidden/>
          </w:rPr>
          <w:fldChar w:fldCharType="separate"/>
        </w:r>
        <w:r>
          <w:rPr>
            <w:noProof/>
            <w:webHidden/>
          </w:rPr>
          <w:t>3</w:t>
        </w:r>
        <w:r>
          <w:rPr>
            <w:noProof/>
            <w:webHidden/>
          </w:rPr>
          <w:fldChar w:fldCharType="end"/>
        </w:r>
      </w:hyperlink>
    </w:p>
    <w:p w14:paraId="0D46C551" w14:textId="596E7C09" w:rsidR="00FC53A9" w:rsidRDefault="00FC53A9">
      <w:pPr>
        <w:pStyle w:val="TOC1"/>
        <w:rPr>
          <w:rFonts w:asciiTheme="minorHAnsi" w:eastAsiaTheme="minorEastAsia" w:hAnsiTheme="minorHAnsi" w:cstheme="minorBidi"/>
          <w:b w:val="0"/>
          <w:bCs w:val="0"/>
          <w:noProof/>
          <w:kern w:val="2"/>
          <w:lang w:bidi="he-IL"/>
          <w14:ligatures w14:val="standardContextual"/>
        </w:rPr>
      </w:pPr>
      <w:hyperlink w:anchor="_Toc143012314" w:history="1">
        <w:r w:rsidRPr="00BF3BC7">
          <w:rPr>
            <w:rStyle w:val="Hyperlink"/>
          </w:rPr>
          <w:t>Contents</w:t>
        </w:r>
        <w:r>
          <w:rPr>
            <w:noProof/>
            <w:webHidden/>
          </w:rPr>
          <w:tab/>
        </w:r>
        <w:r>
          <w:rPr>
            <w:noProof/>
            <w:webHidden/>
          </w:rPr>
          <w:fldChar w:fldCharType="begin"/>
        </w:r>
        <w:r>
          <w:rPr>
            <w:noProof/>
            <w:webHidden/>
          </w:rPr>
          <w:instrText xml:space="preserve"> PAGEREF _Toc143012314 \h </w:instrText>
        </w:r>
        <w:r>
          <w:rPr>
            <w:noProof/>
            <w:webHidden/>
          </w:rPr>
        </w:r>
        <w:r>
          <w:rPr>
            <w:noProof/>
            <w:webHidden/>
          </w:rPr>
          <w:fldChar w:fldCharType="separate"/>
        </w:r>
        <w:r>
          <w:rPr>
            <w:noProof/>
            <w:webHidden/>
          </w:rPr>
          <w:t>5</w:t>
        </w:r>
        <w:r>
          <w:rPr>
            <w:noProof/>
            <w:webHidden/>
          </w:rPr>
          <w:fldChar w:fldCharType="end"/>
        </w:r>
      </w:hyperlink>
    </w:p>
    <w:p w14:paraId="6F0C5DDC" w14:textId="5C49F679" w:rsidR="00FC53A9" w:rsidRDefault="00FC53A9">
      <w:pPr>
        <w:pStyle w:val="TOC1"/>
        <w:rPr>
          <w:rFonts w:asciiTheme="minorHAnsi" w:eastAsiaTheme="minorEastAsia" w:hAnsiTheme="minorHAnsi" w:cstheme="minorBidi"/>
          <w:b w:val="0"/>
          <w:bCs w:val="0"/>
          <w:noProof/>
          <w:kern w:val="2"/>
          <w:lang w:bidi="he-IL"/>
          <w14:ligatures w14:val="standardContextual"/>
        </w:rPr>
      </w:pPr>
      <w:hyperlink w:anchor="_Toc143012315" w:history="1">
        <w:r w:rsidRPr="00BF3BC7">
          <w:rPr>
            <w:rStyle w:val="Hyperlink"/>
          </w:rPr>
          <w:t>Figures</w:t>
        </w:r>
        <w:r>
          <w:rPr>
            <w:noProof/>
            <w:webHidden/>
          </w:rPr>
          <w:tab/>
        </w:r>
        <w:r>
          <w:rPr>
            <w:noProof/>
            <w:webHidden/>
          </w:rPr>
          <w:fldChar w:fldCharType="begin"/>
        </w:r>
        <w:r>
          <w:rPr>
            <w:noProof/>
            <w:webHidden/>
          </w:rPr>
          <w:instrText xml:space="preserve"> PAGEREF _Toc143012315 \h </w:instrText>
        </w:r>
        <w:r>
          <w:rPr>
            <w:noProof/>
            <w:webHidden/>
          </w:rPr>
        </w:r>
        <w:r>
          <w:rPr>
            <w:noProof/>
            <w:webHidden/>
          </w:rPr>
          <w:fldChar w:fldCharType="separate"/>
        </w:r>
        <w:r>
          <w:rPr>
            <w:noProof/>
            <w:webHidden/>
          </w:rPr>
          <w:t>6</w:t>
        </w:r>
        <w:r>
          <w:rPr>
            <w:noProof/>
            <w:webHidden/>
          </w:rPr>
          <w:fldChar w:fldCharType="end"/>
        </w:r>
      </w:hyperlink>
    </w:p>
    <w:p w14:paraId="4879ABEB" w14:textId="2E0A82FC" w:rsidR="00FC53A9" w:rsidRDefault="00FC53A9">
      <w:pPr>
        <w:pStyle w:val="TOC1"/>
        <w:rPr>
          <w:rFonts w:asciiTheme="minorHAnsi" w:eastAsiaTheme="minorEastAsia" w:hAnsiTheme="minorHAnsi" w:cstheme="minorBidi"/>
          <w:b w:val="0"/>
          <w:bCs w:val="0"/>
          <w:noProof/>
          <w:kern w:val="2"/>
          <w:lang w:bidi="he-IL"/>
          <w14:ligatures w14:val="standardContextual"/>
        </w:rPr>
      </w:pPr>
      <w:hyperlink w:anchor="_Toc143012316" w:history="1">
        <w:r w:rsidRPr="00BF3BC7">
          <w:rPr>
            <w:rStyle w:val="Hyperlink"/>
          </w:rPr>
          <w:t>Tables</w:t>
        </w:r>
        <w:r>
          <w:rPr>
            <w:noProof/>
            <w:webHidden/>
          </w:rPr>
          <w:tab/>
        </w:r>
        <w:r>
          <w:rPr>
            <w:noProof/>
            <w:webHidden/>
          </w:rPr>
          <w:fldChar w:fldCharType="begin"/>
        </w:r>
        <w:r>
          <w:rPr>
            <w:noProof/>
            <w:webHidden/>
          </w:rPr>
          <w:instrText xml:space="preserve"> PAGEREF _Toc143012316 \h </w:instrText>
        </w:r>
        <w:r>
          <w:rPr>
            <w:noProof/>
            <w:webHidden/>
          </w:rPr>
        </w:r>
        <w:r>
          <w:rPr>
            <w:noProof/>
            <w:webHidden/>
          </w:rPr>
          <w:fldChar w:fldCharType="separate"/>
        </w:r>
        <w:r>
          <w:rPr>
            <w:noProof/>
            <w:webHidden/>
          </w:rPr>
          <w:t>6</w:t>
        </w:r>
        <w:r>
          <w:rPr>
            <w:noProof/>
            <w:webHidden/>
          </w:rPr>
          <w:fldChar w:fldCharType="end"/>
        </w:r>
      </w:hyperlink>
    </w:p>
    <w:p w14:paraId="7EC53EE4" w14:textId="6201B0EF" w:rsidR="00FC53A9" w:rsidRDefault="00FC53A9">
      <w:pPr>
        <w:pStyle w:val="TOC1"/>
        <w:rPr>
          <w:rFonts w:asciiTheme="minorHAnsi" w:eastAsiaTheme="minorEastAsia" w:hAnsiTheme="minorHAnsi" w:cstheme="minorBidi"/>
          <w:b w:val="0"/>
          <w:bCs w:val="0"/>
          <w:noProof/>
          <w:kern w:val="2"/>
          <w:lang w:bidi="he-IL"/>
          <w14:ligatures w14:val="standardContextual"/>
        </w:rPr>
      </w:pPr>
      <w:hyperlink w:anchor="_Toc143012317" w:history="1">
        <w:r w:rsidRPr="00BF3BC7">
          <w:rPr>
            <w:rStyle w:val="Hyperlink"/>
            <w:rFonts w:ascii="Montserrat" w:hAnsi="Montserrat"/>
          </w:rPr>
          <w:t>1</w:t>
        </w:r>
        <w:r>
          <w:rPr>
            <w:rFonts w:asciiTheme="minorHAnsi" w:eastAsiaTheme="minorEastAsia" w:hAnsiTheme="minorHAnsi" w:cstheme="minorBidi"/>
            <w:b w:val="0"/>
            <w:bCs w:val="0"/>
            <w:noProof/>
            <w:kern w:val="2"/>
            <w:lang w:bidi="he-IL"/>
            <w14:ligatures w14:val="standardContextual"/>
          </w:rPr>
          <w:tab/>
        </w:r>
        <w:r w:rsidRPr="00BF3BC7">
          <w:rPr>
            <w:rStyle w:val="Hyperlink"/>
          </w:rPr>
          <w:t>Introduction</w:t>
        </w:r>
        <w:r>
          <w:rPr>
            <w:noProof/>
            <w:webHidden/>
          </w:rPr>
          <w:tab/>
        </w:r>
        <w:r>
          <w:rPr>
            <w:noProof/>
            <w:webHidden/>
          </w:rPr>
          <w:fldChar w:fldCharType="begin"/>
        </w:r>
        <w:r>
          <w:rPr>
            <w:noProof/>
            <w:webHidden/>
          </w:rPr>
          <w:instrText xml:space="preserve"> PAGEREF _Toc143012317 \h </w:instrText>
        </w:r>
        <w:r>
          <w:rPr>
            <w:noProof/>
            <w:webHidden/>
          </w:rPr>
        </w:r>
        <w:r>
          <w:rPr>
            <w:noProof/>
            <w:webHidden/>
          </w:rPr>
          <w:fldChar w:fldCharType="separate"/>
        </w:r>
        <w:r>
          <w:rPr>
            <w:noProof/>
            <w:webHidden/>
          </w:rPr>
          <w:t>7</w:t>
        </w:r>
        <w:r>
          <w:rPr>
            <w:noProof/>
            <w:webHidden/>
          </w:rPr>
          <w:fldChar w:fldCharType="end"/>
        </w:r>
      </w:hyperlink>
    </w:p>
    <w:p w14:paraId="700ABFF0" w14:textId="39E29FF2" w:rsidR="00FC53A9" w:rsidRDefault="00FC53A9">
      <w:pPr>
        <w:pStyle w:val="TOC2"/>
        <w:rPr>
          <w:rFonts w:asciiTheme="minorHAnsi" w:eastAsiaTheme="minorEastAsia" w:hAnsiTheme="minorHAnsi" w:cstheme="minorBidi"/>
          <w:noProof/>
          <w:kern w:val="2"/>
          <w:lang w:bidi="he-IL"/>
          <w14:ligatures w14:val="standardContextual"/>
        </w:rPr>
      </w:pPr>
      <w:hyperlink w:anchor="_Toc143012318" w:history="1">
        <w:r w:rsidRPr="00BF3BC7">
          <w:rPr>
            <w:rStyle w:val="Hyperlink"/>
            <w:rFonts w:asciiTheme="minorBidi" w:hAnsiTheme="minorBidi"/>
            <w:snapToGrid w:val="0"/>
          </w:rPr>
          <w:t>1.1</w:t>
        </w:r>
        <w:r>
          <w:rPr>
            <w:rFonts w:asciiTheme="minorHAnsi" w:eastAsiaTheme="minorEastAsia" w:hAnsiTheme="minorHAnsi" w:cstheme="minorBidi"/>
            <w:noProof/>
            <w:kern w:val="2"/>
            <w:lang w:bidi="he-IL"/>
            <w14:ligatures w14:val="standardContextual"/>
          </w:rPr>
          <w:tab/>
        </w:r>
        <w:r w:rsidRPr="00BF3BC7">
          <w:rPr>
            <w:rStyle w:val="Hyperlink"/>
            <w:rFonts w:asciiTheme="minorBidi" w:hAnsiTheme="minorBidi"/>
            <w:snapToGrid w:val="0"/>
          </w:rPr>
          <w:t>Lucid Series Devices</w:t>
        </w:r>
        <w:r>
          <w:rPr>
            <w:noProof/>
            <w:webHidden/>
          </w:rPr>
          <w:tab/>
        </w:r>
        <w:r>
          <w:rPr>
            <w:noProof/>
            <w:webHidden/>
          </w:rPr>
          <w:fldChar w:fldCharType="begin"/>
        </w:r>
        <w:r>
          <w:rPr>
            <w:noProof/>
            <w:webHidden/>
          </w:rPr>
          <w:instrText xml:space="preserve"> PAGEREF _Toc143012318 \h </w:instrText>
        </w:r>
        <w:r>
          <w:rPr>
            <w:noProof/>
            <w:webHidden/>
          </w:rPr>
        </w:r>
        <w:r>
          <w:rPr>
            <w:noProof/>
            <w:webHidden/>
          </w:rPr>
          <w:fldChar w:fldCharType="separate"/>
        </w:r>
        <w:r>
          <w:rPr>
            <w:noProof/>
            <w:webHidden/>
          </w:rPr>
          <w:t>8</w:t>
        </w:r>
        <w:r>
          <w:rPr>
            <w:noProof/>
            <w:webHidden/>
          </w:rPr>
          <w:fldChar w:fldCharType="end"/>
        </w:r>
      </w:hyperlink>
    </w:p>
    <w:p w14:paraId="677257FD" w14:textId="26C13EE5" w:rsidR="00FC53A9" w:rsidRDefault="00FC53A9">
      <w:pPr>
        <w:pStyle w:val="TOC2"/>
        <w:rPr>
          <w:rFonts w:asciiTheme="minorHAnsi" w:eastAsiaTheme="minorEastAsia" w:hAnsiTheme="minorHAnsi" w:cstheme="minorBidi"/>
          <w:noProof/>
          <w:kern w:val="2"/>
          <w:lang w:bidi="he-IL"/>
          <w14:ligatures w14:val="standardContextual"/>
        </w:rPr>
      </w:pPr>
      <w:hyperlink w:anchor="_Toc143012319" w:history="1">
        <w:r w:rsidRPr="00BF3BC7">
          <w:rPr>
            <w:rStyle w:val="Hyperlink"/>
            <w:rFonts w:asciiTheme="minorBidi" w:hAnsiTheme="minorBidi"/>
            <w:snapToGrid w:val="0"/>
          </w:rPr>
          <w:t>1.2</w:t>
        </w:r>
        <w:r>
          <w:rPr>
            <w:rFonts w:asciiTheme="minorHAnsi" w:eastAsiaTheme="minorEastAsia" w:hAnsiTheme="minorHAnsi" w:cstheme="minorBidi"/>
            <w:noProof/>
            <w:kern w:val="2"/>
            <w:lang w:bidi="he-IL"/>
            <w14:ligatures w14:val="standardContextual"/>
          </w:rPr>
          <w:tab/>
        </w:r>
        <w:r w:rsidRPr="00BF3BC7">
          <w:rPr>
            <w:rStyle w:val="Hyperlink"/>
            <w:rFonts w:asciiTheme="minorBidi" w:hAnsiTheme="minorBidi"/>
            <w:snapToGrid w:val="0"/>
          </w:rPr>
          <w:t>Qualification Procedure</w:t>
        </w:r>
        <w:r>
          <w:rPr>
            <w:noProof/>
            <w:webHidden/>
          </w:rPr>
          <w:tab/>
        </w:r>
        <w:r>
          <w:rPr>
            <w:noProof/>
            <w:webHidden/>
          </w:rPr>
          <w:fldChar w:fldCharType="begin"/>
        </w:r>
        <w:r>
          <w:rPr>
            <w:noProof/>
            <w:webHidden/>
          </w:rPr>
          <w:instrText xml:space="preserve"> PAGEREF _Toc143012319 \h </w:instrText>
        </w:r>
        <w:r>
          <w:rPr>
            <w:noProof/>
            <w:webHidden/>
          </w:rPr>
        </w:r>
        <w:r>
          <w:rPr>
            <w:noProof/>
            <w:webHidden/>
          </w:rPr>
          <w:fldChar w:fldCharType="separate"/>
        </w:r>
        <w:r>
          <w:rPr>
            <w:noProof/>
            <w:webHidden/>
          </w:rPr>
          <w:t>9</w:t>
        </w:r>
        <w:r>
          <w:rPr>
            <w:noProof/>
            <w:webHidden/>
          </w:rPr>
          <w:fldChar w:fldCharType="end"/>
        </w:r>
      </w:hyperlink>
    </w:p>
    <w:p w14:paraId="28A68437" w14:textId="53213376" w:rsidR="00FC53A9" w:rsidRDefault="00FC53A9">
      <w:pPr>
        <w:pStyle w:val="TOC2"/>
        <w:rPr>
          <w:rFonts w:asciiTheme="minorHAnsi" w:eastAsiaTheme="minorEastAsia" w:hAnsiTheme="minorHAnsi" w:cstheme="minorBidi"/>
          <w:noProof/>
          <w:kern w:val="2"/>
          <w:lang w:bidi="he-IL"/>
          <w14:ligatures w14:val="standardContextual"/>
        </w:rPr>
      </w:pPr>
      <w:hyperlink w:anchor="_Toc143012320" w:history="1">
        <w:r w:rsidRPr="00BF3BC7">
          <w:rPr>
            <w:rStyle w:val="Hyperlink"/>
            <w:rFonts w:asciiTheme="minorBidi" w:hAnsiTheme="minorBidi"/>
            <w:snapToGrid w:val="0"/>
          </w:rPr>
          <w:t>1.3</w:t>
        </w:r>
        <w:r>
          <w:rPr>
            <w:rFonts w:asciiTheme="minorHAnsi" w:eastAsiaTheme="minorEastAsia" w:hAnsiTheme="minorHAnsi" w:cstheme="minorBidi"/>
            <w:noProof/>
            <w:kern w:val="2"/>
            <w:lang w:bidi="he-IL"/>
            <w14:ligatures w14:val="standardContextual"/>
          </w:rPr>
          <w:tab/>
        </w:r>
        <w:r w:rsidRPr="00BF3BC7">
          <w:rPr>
            <w:rStyle w:val="Hyperlink"/>
            <w:rFonts w:asciiTheme="minorBidi" w:hAnsiTheme="minorBidi"/>
            <w:snapToGrid w:val="0"/>
          </w:rPr>
          <w:t>Environmental Conditions</w:t>
        </w:r>
        <w:r>
          <w:rPr>
            <w:noProof/>
            <w:webHidden/>
          </w:rPr>
          <w:tab/>
        </w:r>
        <w:r>
          <w:rPr>
            <w:noProof/>
            <w:webHidden/>
          </w:rPr>
          <w:fldChar w:fldCharType="begin"/>
        </w:r>
        <w:r>
          <w:rPr>
            <w:noProof/>
            <w:webHidden/>
          </w:rPr>
          <w:instrText xml:space="preserve"> PAGEREF _Toc143012320 \h </w:instrText>
        </w:r>
        <w:r>
          <w:rPr>
            <w:noProof/>
            <w:webHidden/>
          </w:rPr>
        </w:r>
        <w:r>
          <w:rPr>
            <w:noProof/>
            <w:webHidden/>
          </w:rPr>
          <w:fldChar w:fldCharType="separate"/>
        </w:r>
        <w:r>
          <w:rPr>
            <w:noProof/>
            <w:webHidden/>
          </w:rPr>
          <w:t>10</w:t>
        </w:r>
        <w:r>
          <w:rPr>
            <w:noProof/>
            <w:webHidden/>
          </w:rPr>
          <w:fldChar w:fldCharType="end"/>
        </w:r>
      </w:hyperlink>
    </w:p>
    <w:p w14:paraId="172AFCC3" w14:textId="52EADBA1" w:rsidR="00FC53A9" w:rsidRDefault="00FC53A9">
      <w:pPr>
        <w:pStyle w:val="TOC2"/>
        <w:rPr>
          <w:rFonts w:asciiTheme="minorHAnsi" w:eastAsiaTheme="minorEastAsia" w:hAnsiTheme="minorHAnsi" w:cstheme="minorBidi"/>
          <w:noProof/>
          <w:kern w:val="2"/>
          <w:lang w:bidi="he-IL"/>
          <w14:ligatures w14:val="standardContextual"/>
        </w:rPr>
      </w:pPr>
      <w:hyperlink w:anchor="_Toc143012321" w:history="1">
        <w:r w:rsidRPr="00BF3BC7">
          <w:rPr>
            <w:rStyle w:val="Hyperlink"/>
            <w:rFonts w:asciiTheme="minorBidi" w:hAnsiTheme="minorBidi"/>
            <w:snapToGrid w:val="0"/>
          </w:rPr>
          <w:t>1.4</w:t>
        </w:r>
        <w:r>
          <w:rPr>
            <w:rFonts w:asciiTheme="minorHAnsi" w:eastAsiaTheme="minorEastAsia" w:hAnsiTheme="minorHAnsi" w:cstheme="minorBidi"/>
            <w:noProof/>
            <w:kern w:val="2"/>
            <w:lang w:bidi="he-IL"/>
            <w14:ligatures w14:val="standardContextual"/>
          </w:rPr>
          <w:tab/>
        </w:r>
        <w:r w:rsidRPr="00BF3BC7">
          <w:rPr>
            <w:rStyle w:val="Hyperlink"/>
            <w:rFonts w:asciiTheme="minorBidi" w:hAnsiTheme="minorBidi"/>
            <w:snapToGrid w:val="0"/>
          </w:rPr>
          <w:t>Warm-up Period</w:t>
        </w:r>
        <w:r>
          <w:rPr>
            <w:noProof/>
            <w:webHidden/>
          </w:rPr>
          <w:tab/>
        </w:r>
        <w:r>
          <w:rPr>
            <w:noProof/>
            <w:webHidden/>
          </w:rPr>
          <w:fldChar w:fldCharType="begin"/>
        </w:r>
        <w:r>
          <w:rPr>
            <w:noProof/>
            <w:webHidden/>
          </w:rPr>
          <w:instrText xml:space="preserve"> PAGEREF _Toc143012321 \h </w:instrText>
        </w:r>
        <w:r>
          <w:rPr>
            <w:noProof/>
            <w:webHidden/>
          </w:rPr>
        </w:r>
        <w:r>
          <w:rPr>
            <w:noProof/>
            <w:webHidden/>
          </w:rPr>
          <w:fldChar w:fldCharType="separate"/>
        </w:r>
        <w:r>
          <w:rPr>
            <w:noProof/>
            <w:webHidden/>
          </w:rPr>
          <w:t>10</w:t>
        </w:r>
        <w:r>
          <w:rPr>
            <w:noProof/>
            <w:webHidden/>
          </w:rPr>
          <w:fldChar w:fldCharType="end"/>
        </w:r>
      </w:hyperlink>
    </w:p>
    <w:p w14:paraId="672F82F4" w14:textId="5BA73FEC" w:rsidR="00FC53A9" w:rsidRDefault="00FC53A9">
      <w:pPr>
        <w:pStyle w:val="TOC2"/>
        <w:rPr>
          <w:rFonts w:asciiTheme="minorHAnsi" w:eastAsiaTheme="minorEastAsia" w:hAnsiTheme="minorHAnsi" w:cstheme="minorBidi"/>
          <w:noProof/>
          <w:kern w:val="2"/>
          <w:lang w:bidi="he-IL"/>
          <w14:ligatures w14:val="standardContextual"/>
        </w:rPr>
      </w:pPr>
      <w:hyperlink w:anchor="_Toc143012322" w:history="1">
        <w:r w:rsidRPr="00BF3BC7">
          <w:rPr>
            <w:rStyle w:val="Hyperlink"/>
          </w:rPr>
          <w:t>1.5</w:t>
        </w:r>
        <w:r>
          <w:rPr>
            <w:rFonts w:asciiTheme="minorHAnsi" w:eastAsiaTheme="minorEastAsia" w:hAnsiTheme="minorHAnsi" w:cstheme="minorBidi"/>
            <w:noProof/>
            <w:kern w:val="2"/>
            <w:lang w:bidi="he-IL"/>
            <w14:ligatures w14:val="standardContextual"/>
          </w:rPr>
          <w:tab/>
        </w:r>
        <w:r w:rsidRPr="00BF3BC7">
          <w:rPr>
            <w:rStyle w:val="Hyperlink"/>
            <w:rFonts w:asciiTheme="minorBidi" w:hAnsiTheme="minorBidi"/>
            <w:snapToGrid w:val="0"/>
          </w:rPr>
          <w:t>Initial Instrument Setting</w:t>
        </w:r>
        <w:r>
          <w:rPr>
            <w:noProof/>
            <w:webHidden/>
          </w:rPr>
          <w:tab/>
        </w:r>
        <w:r>
          <w:rPr>
            <w:noProof/>
            <w:webHidden/>
          </w:rPr>
          <w:fldChar w:fldCharType="begin"/>
        </w:r>
        <w:r>
          <w:rPr>
            <w:noProof/>
            <w:webHidden/>
          </w:rPr>
          <w:instrText xml:space="preserve"> PAGEREF _Toc143012322 \h </w:instrText>
        </w:r>
        <w:r>
          <w:rPr>
            <w:noProof/>
            <w:webHidden/>
          </w:rPr>
        </w:r>
        <w:r>
          <w:rPr>
            <w:noProof/>
            <w:webHidden/>
          </w:rPr>
          <w:fldChar w:fldCharType="separate"/>
        </w:r>
        <w:r>
          <w:rPr>
            <w:noProof/>
            <w:webHidden/>
          </w:rPr>
          <w:t>10</w:t>
        </w:r>
        <w:r>
          <w:rPr>
            <w:noProof/>
            <w:webHidden/>
          </w:rPr>
          <w:fldChar w:fldCharType="end"/>
        </w:r>
      </w:hyperlink>
    </w:p>
    <w:p w14:paraId="24BFBABC" w14:textId="16E33136" w:rsidR="00FC53A9" w:rsidRDefault="00FC53A9">
      <w:pPr>
        <w:pStyle w:val="TOC2"/>
        <w:rPr>
          <w:rFonts w:asciiTheme="minorHAnsi" w:eastAsiaTheme="minorEastAsia" w:hAnsiTheme="minorHAnsi" w:cstheme="minorBidi"/>
          <w:noProof/>
          <w:kern w:val="2"/>
          <w:lang w:bidi="he-IL"/>
          <w14:ligatures w14:val="standardContextual"/>
        </w:rPr>
      </w:pPr>
      <w:hyperlink w:anchor="_Toc143012323" w:history="1">
        <w:r w:rsidRPr="00BF3BC7">
          <w:rPr>
            <w:rStyle w:val="Hyperlink"/>
            <w:snapToGrid w:val="0"/>
          </w:rPr>
          <w:t>1.6</w:t>
        </w:r>
        <w:r>
          <w:rPr>
            <w:rFonts w:asciiTheme="minorHAnsi" w:eastAsiaTheme="minorEastAsia" w:hAnsiTheme="minorHAnsi" w:cstheme="minorBidi"/>
            <w:noProof/>
            <w:kern w:val="2"/>
            <w:lang w:bidi="he-IL"/>
            <w14:ligatures w14:val="standardContextual"/>
          </w:rPr>
          <w:tab/>
        </w:r>
        <w:r w:rsidRPr="00BF3BC7">
          <w:rPr>
            <w:rStyle w:val="Hyperlink"/>
            <w:snapToGrid w:val="0"/>
          </w:rPr>
          <w:t>Recommended Test Equipment</w:t>
        </w:r>
        <w:r>
          <w:rPr>
            <w:noProof/>
            <w:webHidden/>
          </w:rPr>
          <w:tab/>
        </w:r>
        <w:r>
          <w:rPr>
            <w:noProof/>
            <w:webHidden/>
          </w:rPr>
          <w:fldChar w:fldCharType="begin"/>
        </w:r>
        <w:r>
          <w:rPr>
            <w:noProof/>
            <w:webHidden/>
          </w:rPr>
          <w:instrText xml:space="preserve"> PAGEREF _Toc143012323 \h </w:instrText>
        </w:r>
        <w:r>
          <w:rPr>
            <w:noProof/>
            <w:webHidden/>
          </w:rPr>
        </w:r>
        <w:r>
          <w:rPr>
            <w:noProof/>
            <w:webHidden/>
          </w:rPr>
          <w:fldChar w:fldCharType="separate"/>
        </w:r>
        <w:r>
          <w:rPr>
            <w:noProof/>
            <w:webHidden/>
          </w:rPr>
          <w:t>10</w:t>
        </w:r>
        <w:r>
          <w:rPr>
            <w:noProof/>
            <w:webHidden/>
          </w:rPr>
          <w:fldChar w:fldCharType="end"/>
        </w:r>
      </w:hyperlink>
    </w:p>
    <w:p w14:paraId="6A6B8DF2" w14:textId="4D344106" w:rsidR="00FC53A9" w:rsidRDefault="00FC53A9">
      <w:pPr>
        <w:pStyle w:val="TOC2"/>
        <w:rPr>
          <w:rFonts w:asciiTheme="minorHAnsi" w:eastAsiaTheme="minorEastAsia" w:hAnsiTheme="minorHAnsi" w:cstheme="minorBidi"/>
          <w:noProof/>
          <w:kern w:val="2"/>
          <w:lang w:bidi="he-IL"/>
          <w14:ligatures w14:val="standardContextual"/>
        </w:rPr>
      </w:pPr>
      <w:hyperlink w:anchor="_Toc143012324" w:history="1">
        <w:r w:rsidRPr="00BF3BC7">
          <w:rPr>
            <w:rStyle w:val="Hyperlink"/>
            <w:snapToGrid w:val="0"/>
          </w:rPr>
          <w:t>1.7</w:t>
        </w:r>
        <w:r>
          <w:rPr>
            <w:rFonts w:asciiTheme="minorHAnsi" w:eastAsiaTheme="minorEastAsia" w:hAnsiTheme="minorHAnsi" w:cstheme="minorBidi"/>
            <w:noProof/>
            <w:kern w:val="2"/>
            <w:lang w:bidi="he-IL"/>
            <w14:ligatures w14:val="standardContextual"/>
          </w:rPr>
          <w:tab/>
        </w:r>
        <w:r w:rsidRPr="00BF3BC7">
          <w:rPr>
            <w:rStyle w:val="Hyperlink"/>
            <w:snapToGrid w:val="0"/>
          </w:rPr>
          <w:t>Test Procedures</w:t>
        </w:r>
        <w:r>
          <w:rPr>
            <w:noProof/>
            <w:webHidden/>
          </w:rPr>
          <w:tab/>
        </w:r>
        <w:r>
          <w:rPr>
            <w:noProof/>
            <w:webHidden/>
          </w:rPr>
          <w:fldChar w:fldCharType="begin"/>
        </w:r>
        <w:r>
          <w:rPr>
            <w:noProof/>
            <w:webHidden/>
          </w:rPr>
          <w:instrText xml:space="preserve"> PAGEREF _Toc143012324 \h </w:instrText>
        </w:r>
        <w:r>
          <w:rPr>
            <w:noProof/>
            <w:webHidden/>
          </w:rPr>
        </w:r>
        <w:r>
          <w:rPr>
            <w:noProof/>
            <w:webHidden/>
          </w:rPr>
          <w:fldChar w:fldCharType="separate"/>
        </w:r>
        <w:r>
          <w:rPr>
            <w:noProof/>
            <w:webHidden/>
          </w:rPr>
          <w:t>10</w:t>
        </w:r>
        <w:r>
          <w:rPr>
            <w:noProof/>
            <w:webHidden/>
          </w:rPr>
          <w:fldChar w:fldCharType="end"/>
        </w:r>
      </w:hyperlink>
    </w:p>
    <w:p w14:paraId="3B3159FA" w14:textId="2C22C862" w:rsidR="00FC53A9" w:rsidRDefault="00FC53A9">
      <w:pPr>
        <w:pStyle w:val="TOC2"/>
        <w:rPr>
          <w:rFonts w:asciiTheme="minorHAnsi" w:eastAsiaTheme="minorEastAsia" w:hAnsiTheme="minorHAnsi" w:cstheme="minorBidi"/>
          <w:noProof/>
          <w:kern w:val="2"/>
          <w:lang w:bidi="he-IL"/>
          <w14:ligatures w14:val="standardContextual"/>
        </w:rPr>
      </w:pPr>
      <w:hyperlink w:anchor="_Toc143012325" w:history="1">
        <w:r w:rsidRPr="00BF3BC7">
          <w:rPr>
            <w:rStyle w:val="Hyperlink"/>
            <w:snapToGrid w:val="0"/>
          </w:rPr>
          <w:t>1.8</w:t>
        </w:r>
        <w:r>
          <w:rPr>
            <w:rFonts w:asciiTheme="minorHAnsi" w:eastAsiaTheme="minorEastAsia" w:hAnsiTheme="minorHAnsi" w:cstheme="minorBidi"/>
            <w:noProof/>
            <w:kern w:val="2"/>
            <w:lang w:bidi="he-IL"/>
            <w14:ligatures w14:val="standardContextual"/>
          </w:rPr>
          <w:tab/>
        </w:r>
        <w:r w:rsidRPr="00BF3BC7">
          <w:rPr>
            <w:rStyle w:val="Hyperlink"/>
            <w:snapToGrid w:val="0"/>
          </w:rPr>
          <w:t>Default Setup</w:t>
        </w:r>
        <w:r>
          <w:rPr>
            <w:noProof/>
            <w:webHidden/>
          </w:rPr>
          <w:tab/>
        </w:r>
        <w:r>
          <w:rPr>
            <w:noProof/>
            <w:webHidden/>
          </w:rPr>
          <w:fldChar w:fldCharType="begin"/>
        </w:r>
        <w:r>
          <w:rPr>
            <w:noProof/>
            <w:webHidden/>
          </w:rPr>
          <w:instrText xml:space="preserve"> PAGEREF _Toc143012325 \h </w:instrText>
        </w:r>
        <w:r>
          <w:rPr>
            <w:noProof/>
            <w:webHidden/>
          </w:rPr>
        </w:r>
        <w:r>
          <w:rPr>
            <w:noProof/>
            <w:webHidden/>
          </w:rPr>
          <w:fldChar w:fldCharType="separate"/>
        </w:r>
        <w:r>
          <w:rPr>
            <w:noProof/>
            <w:webHidden/>
          </w:rPr>
          <w:t>10</w:t>
        </w:r>
        <w:r>
          <w:rPr>
            <w:noProof/>
            <w:webHidden/>
          </w:rPr>
          <w:fldChar w:fldCharType="end"/>
        </w:r>
      </w:hyperlink>
    </w:p>
    <w:p w14:paraId="6F559639" w14:textId="1720D117" w:rsidR="00FC53A9" w:rsidRDefault="00FC53A9">
      <w:pPr>
        <w:pStyle w:val="TOC2"/>
        <w:rPr>
          <w:rFonts w:asciiTheme="minorHAnsi" w:eastAsiaTheme="minorEastAsia" w:hAnsiTheme="minorHAnsi" w:cstheme="minorBidi"/>
          <w:noProof/>
          <w:kern w:val="2"/>
          <w:lang w:bidi="he-IL"/>
          <w14:ligatures w14:val="standardContextual"/>
        </w:rPr>
      </w:pPr>
      <w:hyperlink w:anchor="_Toc143012326" w:history="1">
        <w:r w:rsidRPr="00BF3BC7">
          <w:rPr>
            <w:rStyle w:val="Hyperlink"/>
          </w:rPr>
          <w:t>1.9</w:t>
        </w:r>
        <w:r>
          <w:rPr>
            <w:rFonts w:asciiTheme="minorHAnsi" w:eastAsiaTheme="minorEastAsia" w:hAnsiTheme="minorHAnsi" w:cstheme="minorBidi"/>
            <w:noProof/>
            <w:kern w:val="2"/>
            <w:lang w:bidi="he-IL"/>
            <w14:ligatures w14:val="standardContextual"/>
          </w:rPr>
          <w:tab/>
        </w:r>
        <w:r w:rsidRPr="00BF3BC7">
          <w:rPr>
            <w:rStyle w:val="Hyperlink"/>
          </w:rPr>
          <w:t>Related Documentation</w:t>
        </w:r>
        <w:r>
          <w:rPr>
            <w:noProof/>
            <w:webHidden/>
          </w:rPr>
          <w:tab/>
        </w:r>
        <w:r>
          <w:rPr>
            <w:noProof/>
            <w:webHidden/>
          </w:rPr>
          <w:fldChar w:fldCharType="begin"/>
        </w:r>
        <w:r>
          <w:rPr>
            <w:noProof/>
            <w:webHidden/>
          </w:rPr>
          <w:instrText xml:space="preserve"> PAGEREF _Toc143012326 \h </w:instrText>
        </w:r>
        <w:r>
          <w:rPr>
            <w:noProof/>
            <w:webHidden/>
          </w:rPr>
        </w:r>
        <w:r>
          <w:rPr>
            <w:noProof/>
            <w:webHidden/>
          </w:rPr>
          <w:fldChar w:fldCharType="separate"/>
        </w:r>
        <w:r>
          <w:rPr>
            <w:noProof/>
            <w:webHidden/>
          </w:rPr>
          <w:t>12</w:t>
        </w:r>
        <w:r>
          <w:rPr>
            <w:noProof/>
            <w:webHidden/>
          </w:rPr>
          <w:fldChar w:fldCharType="end"/>
        </w:r>
      </w:hyperlink>
    </w:p>
    <w:p w14:paraId="4170F0B5" w14:textId="2657558A" w:rsidR="00FC53A9" w:rsidRDefault="00FC53A9">
      <w:pPr>
        <w:pStyle w:val="TOC1"/>
        <w:rPr>
          <w:rFonts w:asciiTheme="minorHAnsi" w:eastAsiaTheme="minorEastAsia" w:hAnsiTheme="minorHAnsi" w:cstheme="minorBidi"/>
          <w:b w:val="0"/>
          <w:bCs w:val="0"/>
          <w:noProof/>
          <w:kern w:val="2"/>
          <w:lang w:bidi="he-IL"/>
          <w14:ligatures w14:val="standardContextual"/>
        </w:rPr>
      </w:pPr>
      <w:hyperlink w:anchor="_Toc143012327" w:history="1">
        <w:r w:rsidRPr="00BF3BC7">
          <w:rPr>
            <w:rStyle w:val="Hyperlink"/>
            <w:rFonts w:ascii="Montserrat" w:hAnsi="Montserrat"/>
          </w:rPr>
          <w:t>2</w:t>
        </w:r>
        <w:r>
          <w:rPr>
            <w:rFonts w:asciiTheme="minorHAnsi" w:eastAsiaTheme="minorEastAsia" w:hAnsiTheme="minorHAnsi" w:cstheme="minorBidi"/>
            <w:b w:val="0"/>
            <w:bCs w:val="0"/>
            <w:noProof/>
            <w:kern w:val="2"/>
            <w:lang w:bidi="he-IL"/>
            <w14:ligatures w14:val="standardContextual"/>
          </w:rPr>
          <w:tab/>
        </w:r>
        <w:r w:rsidRPr="00BF3BC7">
          <w:rPr>
            <w:rStyle w:val="Hyperlink"/>
          </w:rPr>
          <w:t>Test Plan</w:t>
        </w:r>
        <w:r>
          <w:rPr>
            <w:noProof/>
            <w:webHidden/>
          </w:rPr>
          <w:tab/>
        </w:r>
        <w:r>
          <w:rPr>
            <w:noProof/>
            <w:webHidden/>
          </w:rPr>
          <w:fldChar w:fldCharType="begin"/>
        </w:r>
        <w:r>
          <w:rPr>
            <w:noProof/>
            <w:webHidden/>
          </w:rPr>
          <w:instrText xml:space="preserve"> PAGEREF _Toc143012327 \h </w:instrText>
        </w:r>
        <w:r>
          <w:rPr>
            <w:noProof/>
            <w:webHidden/>
          </w:rPr>
        </w:r>
        <w:r>
          <w:rPr>
            <w:noProof/>
            <w:webHidden/>
          </w:rPr>
          <w:fldChar w:fldCharType="separate"/>
        </w:r>
        <w:r>
          <w:rPr>
            <w:noProof/>
            <w:webHidden/>
          </w:rPr>
          <w:t>13</w:t>
        </w:r>
        <w:r>
          <w:rPr>
            <w:noProof/>
            <w:webHidden/>
          </w:rPr>
          <w:fldChar w:fldCharType="end"/>
        </w:r>
      </w:hyperlink>
    </w:p>
    <w:p w14:paraId="24CF2E17" w14:textId="6A19EB0C" w:rsidR="00FC53A9" w:rsidRDefault="00FC53A9">
      <w:pPr>
        <w:pStyle w:val="TOC2"/>
        <w:rPr>
          <w:rFonts w:asciiTheme="minorHAnsi" w:eastAsiaTheme="minorEastAsia" w:hAnsiTheme="minorHAnsi" w:cstheme="minorBidi"/>
          <w:noProof/>
          <w:kern w:val="2"/>
          <w:lang w:bidi="he-IL"/>
          <w14:ligatures w14:val="standardContextual"/>
        </w:rPr>
      </w:pPr>
      <w:hyperlink w:anchor="_Toc143012328" w:history="1">
        <w:r w:rsidRPr="00BF3BC7">
          <w:rPr>
            <w:rStyle w:val="Hyperlink"/>
          </w:rPr>
          <w:t>2.1</w:t>
        </w:r>
        <w:r>
          <w:rPr>
            <w:rFonts w:asciiTheme="minorHAnsi" w:eastAsiaTheme="minorEastAsia" w:hAnsiTheme="minorHAnsi" w:cstheme="minorBidi"/>
            <w:noProof/>
            <w:kern w:val="2"/>
            <w:lang w:bidi="he-IL"/>
            <w14:ligatures w14:val="standardContextual"/>
          </w:rPr>
          <w:tab/>
        </w:r>
        <w:r w:rsidRPr="00BF3BC7">
          <w:rPr>
            <w:rStyle w:val="Hyperlink"/>
          </w:rPr>
          <w:t>Frequency Accuracy</w:t>
        </w:r>
        <w:r>
          <w:rPr>
            <w:noProof/>
            <w:webHidden/>
          </w:rPr>
          <w:tab/>
        </w:r>
        <w:r>
          <w:rPr>
            <w:noProof/>
            <w:webHidden/>
          </w:rPr>
          <w:fldChar w:fldCharType="begin"/>
        </w:r>
        <w:r>
          <w:rPr>
            <w:noProof/>
            <w:webHidden/>
          </w:rPr>
          <w:instrText xml:space="preserve"> PAGEREF _Toc143012328 \h </w:instrText>
        </w:r>
        <w:r>
          <w:rPr>
            <w:noProof/>
            <w:webHidden/>
          </w:rPr>
        </w:r>
        <w:r>
          <w:rPr>
            <w:noProof/>
            <w:webHidden/>
          </w:rPr>
          <w:fldChar w:fldCharType="separate"/>
        </w:r>
        <w:r>
          <w:rPr>
            <w:noProof/>
            <w:webHidden/>
          </w:rPr>
          <w:t>13</w:t>
        </w:r>
        <w:r>
          <w:rPr>
            <w:noProof/>
            <w:webHidden/>
          </w:rPr>
          <w:fldChar w:fldCharType="end"/>
        </w:r>
      </w:hyperlink>
    </w:p>
    <w:p w14:paraId="3B27F622" w14:textId="67248AAC" w:rsidR="00FC53A9" w:rsidRDefault="00FC53A9">
      <w:pPr>
        <w:pStyle w:val="TOC2"/>
        <w:rPr>
          <w:rFonts w:asciiTheme="minorHAnsi" w:eastAsiaTheme="minorEastAsia" w:hAnsiTheme="minorHAnsi" w:cstheme="minorBidi"/>
          <w:noProof/>
          <w:kern w:val="2"/>
          <w:lang w:bidi="he-IL"/>
          <w14:ligatures w14:val="standardContextual"/>
        </w:rPr>
      </w:pPr>
      <w:hyperlink w:anchor="_Toc143012329" w:history="1">
        <w:r w:rsidRPr="00BF3BC7">
          <w:rPr>
            <w:rStyle w:val="Hyperlink"/>
          </w:rPr>
          <w:t>2.2</w:t>
        </w:r>
        <w:r>
          <w:rPr>
            <w:rFonts w:asciiTheme="minorHAnsi" w:eastAsiaTheme="minorEastAsia" w:hAnsiTheme="minorHAnsi" w:cstheme="minorBidi"/>
            <w:noProof/>
            <w:kern w:val="2"/>
            <w:lang w:bidi="he-IL"/>
            <w14:ligatures w14:val="standardContextual"/>
          </w:rPr>
          <w:tab/>
        </w:r>
        <w:r w:rsidRPr="00BF3BC7">
          <w:rPr>
            <w:rStyle w:val="Hyperlink"/>
          </w:rPr>
          <w:t>Frequency Resolution</w:t>
        </w:r>
        <w:r>
          <w:rPr>
            <w:noProof/>
            <w:webHidden/>
          </w:rPr>
          <w:tab/>
        </w:r>
        <w:r>
          <w:rPr>
            <w:noProof/>
            <w:webHidden/>
          </w:rPr>
          <w:fldChar w:fldCharType="begin"/>
        </w:r>
        <w:r>
          <w:rPr>
            <w:noProof/>
            <w:webHidden/>
          </w:rPr>
          <w:instrText xml:space="preserve"> PAGEREF _Toc143012329 \h </w:instrText>
        </w:r>
        <w:r>
          <w:rPr>
            <w:noProof/>
            <w:webHidden/>
          </w:rPr>
        </w:r>
        <w:r>
          <w:rPr>
            <w:noProof/>
            <w:webHidden/>
          </w:rPr>
          <w:fldChar w:fldCharType="separate"/>
        </w:r>
        <w:r>
          <w:rPr>
            <w:noProof/>
            <w:webHidden/>
          </w:rPr>
          <w:t>14</w:t>
        </w:r>
        <w:r>
          <w:rPr>
            <w:noProof/>
            <w:webHidden/>
          </w:rPr>
          <w:fldChar w:fldCharType="end"/>
        </w:r>
      </w:hyperlink>
    </w:p>
    <w:p w14:paraId="071A3EA9" w14:textId="23958C3C" w:rsidR="00FC53A9" w:rsidRDefault="00FC53A9">
      <w:pPr>
        <w:pStyle w:val="TOC2"/>
        <w:rPr>
          <w:rFonts w:asciiTheme="minorHAnsi" w:eastAsiaTheme="minorEastAsia" w:hAnsiTheme="minorHAnsi" w:cstheme="minorBidi"/>
          <w:noProof/>
          <w:kern w:val="2"/>
          <w:lang w:bidi="he-IL"/>
          <w14:ligatures w14:val="standardContextual"/>
        </w:rPr>
      </w:pPr>
      <w:hyperlink w:anchor="_Toc143012330" w:history="1">
        <w:r w:rsidRPr="00BF3BC7">
          <w:rPr>
            <w:rStyle w:val="Hyperlink"/>
          </w:rPr>
          <w:t>2.3</w:t>
        </w:r>
        <w:r>
          <w:rPr>
            <w:rFonts w:asciiTheme="minorHAnsi" w:eastAsiaTheme="minorEastAsia" w:hAnsiTheme="minorHAnsi" w:cstheme="minorBidi"/>
            <w:noProof/>
            <w:kern w:val="2"/>
            <w:lang w:bidi="he-IL"/>
            <w14:ligatures w14:val="standardContextual"/>
          </w:rPr>
          <w:tab/>
        </w:r>
        <w:r w:rsidRPr="00BF3BC7">
          <w:rPr>
            <w:rStyle w:val="Hyperlink"/>
          </w:rPr>
          <w:t>Output Power vs. Frequency</w:t>
        </w:r>
        <w:r>
          <w:rPr>
            <w:noProof/>
            <w:webHidden/>
          </w:rPr>
          <w:tab/>
        </w:r>
        <w:r>
          <w:rPr>
            <w:noProof/>
            <w:webHidden/>
          </w:rPr>
          <w:fldChar w:fldCharType="begin"/>
        </w:r>
        <w:r>
          <w:rPr>
            <w:noProof/>
            <w:webHidden/>
          </w:rPr>
          <w:instrText xml:space="preserve"> PAGEREF _Toc143012330 \h </w:instrText>
        </w:r>
        <w:r>
          <w:rPr>
            <w:noProof/>
            <w:webHidden/>
          </w:rPr>
        </w:r>
        <w:r>
          <w:rPr>
            <w:noProof/>
            <w:webHidden/>
          </w:rPr>
          <w:fldChar w:fldCharType="separate"/>
        </w:r>
        <w:r>
          <w:rPr>
            <w:noProof/>
            <w:webHidden/>
          </w:rPr>
          <w:t>15</w:t>
        </w:r>
        <w:r>
          <w:rPr>
            <w:noProof/>
            <w:webHidden/>
          </w:rPr>
          <w:fldChar w:fldCharType="end"/>
        </w:r>
      </w:hyperlink>
    </w:p>
    <w:p w14:paraId="14E297BD" w14:textId="79ABE994" w:rsidR="00FC53A9" w:rsidRDefault="00FC53A9">
      <w:pPr>
        <w:pStyle w:val="TOC2"/>
        <w:rPr>
          <w:rFonts w:asciiTheme="minorHAnsi" w:eastAsiaTheme="minorEastAsia" w:hAnsiTheme="minorHAnsi" w:cstheme="minorBidi"/>
          <w:noProof/>
          <w:kern w:val="2"/>
          <w:lang w:bidi="he-IL"/>
          <w14:ligatures w14:val="standardContextual"/>
        </w:rPr>
      </w:pPr>
      <w:hyperlink w:anchor="_Toc143012331" w:history="1">
        <w:r w:rsidRPr="00BF3BC7">
          <w:rPr>
            <w:rStyle w:val="Hyperlink"/>
          </w:rPr>
          <w:t>2.4</w:t>
        </w:r>
        <w:r>
          <w:rPr>
            <w:rFonts w:asciiTheme="minorHAnsi" w:eastAsiaTheme="minorEastAsia" w:hAnsiTheme="minorHAnsi" w:cstheme="minorBidi"/>
            <w:noProof/>
            <w:kern w:val="2"/>
            <w:lang w:bidi="he-IL"/>
            <w14:ligatures w14:val="standardContextual"/>
          </w:rPr>
          <w:tab/>
        </w:r>
        <w:r w:rsidRPr="00BF3BC7">
          <w:rPr>
            <w:rStyle w:val="Hyperlink"/>
          </w:rPr>
          <w:t>Ref In</w:t>
        </w:r>
        <w:r>
          <w:rPr>
            <w:noProof/>
            <w:webHidden/>
          </w:rPr>
          <w:tab/>
        </w:r>
        <w:r>
          <w:rPr>
            <w:noProof/>
            <w:webHidden/>
          </w:rPr>
          <w:fldChar w:fldCharType="begin"/>
        </w:r>
        <w:r>
          <w:rPr>
            <w:noProof/>
            <w:webHidden/>
          </w:rPr>
          <w:instrText xml:space="preserve"> PAGEREF _Toc143012331 \h </w:instrText>
        </w:r>
        <w:r>
          <w:rPr>
            <w:noProof/>
            <w:webHidden/>
          </w:rPr>
        </w:r>
        <w:r>
          <w:rPr>
            <w:noProof/>
            <w:webHidden/>
          </w:rPr>
          <w:fldChar w:fldCharType="separate"/>
        </w:r>
        <w:r>
          <w:rPr>
            <w:noProof/>
            <w:webHidden/>
          </w:rPr>
          <w:t>16</w:t>
        </w:r>
        <w:r>
          <w:rPr>
            <w:noProof/>
            <w:webHidden/>
          </w:rPr>
          <w:fldChar w:fldCharType="end"/>
        </w:r>
      </w:hyperlink>
    </w:p>
    <w:p w14:paraId="53E3E5EE" w14:textId="778F9DE4" w:rsidR="00FC53A9" w:rsidRDefault="00FC53A9">
      <w:pPr>
        <w:pStyle w:val="TOC2"/>
        <w:rPr>
          <w:rFonts w:asciiTheme="minorHAnsi" w:eastAsiaTheme="minorEastAsia" w:hAnsiTheme="minorHAnsi" w:cstheme="minorBidi"/>
          <w:noProof/>
          <w:kern w:val="2"/>
          <w:lang w:bidi="he-IL"/>
          <w14:ligatures w14:val="standardContextual"/>
        </w:rPr>
      </w:pPr>
      <w:hyperlink w:anchor="_Toc143012332" w:history="1">
        <w:r w:rsidRPr="00BF3BC7">
          <w:rPr>
            <w:rStyle w:val="Hyperlink"/>
          </w:rPr>
          <w:t>2.5</w:t>
        </w:r>
        <w:r>
          <w:rPr>
            <w:rFonts w:asciiTheme="minorHAnsi" w:eastAsiaTheme="minorEastAsia" w:hAnsiTheme="minorHAnsi" w:cstheme="minorBidi"/>
            <w:noProof/>
            <w:kern w:val="2"/>
            <w:lang w:bidi="he-IL"/>
            <w14:ligatures w14:val="standardContextual"/>
          </w:rPr>
          <w:tab/>
        </w:r>
        <w:r w:rsidRPr="00BF3BC7">
          <w:rPr>
            <w:rStyle w:val="Hyperlink"/>
          </w:rPr>
          <w:t>Ref Out</w:t>
        </w:r>
        <w:r>
          <w:rPr>
            <w:noProof/>
            <w:webHidden/>
          </w:rPr>
          <w:tab/>
        </w:r>
        <w:r>
          <w:rPr>
            <w:noProof/>
            <w:webHidden/>
          </w:rPr>
          <w:fldChar w:fldCharType="begin"/>
        </w:r>
        <w:r>
          <w:rPr>
            <w:noProof/>
            <w:webHidden/>
          </w:rPr>
          <w:instrText xml:space="preserve"> PAGEREF _Toc143012332 \h </w:instrText>
        </w:r>
        <w:r>
          <w:rPr>
            <w:noProof/>
            <w:webHidden/>
          </w:rPr>
        </w:r>
        <w:r>
          <w:rPr>
            <w:noProof/>
            <w:webHidden/>
          </w:rPr>
          <w:fldChar w:fldCharType="separate"/>
        </w:r>
        <w:r>
          <w:rPr>
            <w:noProof/>
            <w:webHidden/>
          </w:rPr>
          <w:t>17</w:t>
        </w:r>
        <w:r>
          <w:rPr>
            <w:noProof/>
            <w:webHidden/>
          </w:rPr>
          <w:fldChar w:fldCharType="end"/>
        </w:r>
      </w:hyperlink>
    </w:p>
    <w:p w14:paraId="68F8C51C" w14:textId="061B3EA0" w:rsidR="00FC53A9" w:rsidRDefault="00FC53A9">
      <w:pPr>
        <w:pStyle w:val="TOC2"/>
        <w:rPr>
          <w:rFonts w:asciiTheme="minorHAnsi" w:eastAsiaTheme="minorEastAsia" w:hAnsiTheme="minorHAnsi" w:cstheme="minorBidi"/>
          <w:noProof/>
          <w:kern w:val="2"/>
          <w:lang w:bidi="he-IL"/>
          <w14:ligatures w14:val="standardContextual"/>
        </w:rPr>
      </w:pPr>
      <w:hyperlink w:anchor="_Toc143012333" w:history="1">
        <w:r w:rsidRPr="00BF3BC7">
          <w:rPr>
            <w:rStyle w:val="Hyperlink"/>
          </w:rPr>
          <w:t>2.6</w:t>
        </w:r>
        <w:r>
          <w:rPr>
            <w:rFonts w:asciiTheme="minorHAnsi" w:eastAsiaTheme="minorEastAsia" w:hAnsiTheme="minorHAnsi" w:cstheme="minorBidi"/>
            <w:noProof/>
            <w:kern w:val="2"/>
            <w:lang w:bidi="he-IL"/>
            <w14:ligatures w14:val="standardContextual"/>
          </w:rPr>
          <w:tab/>
        </w:r>
        <w:r w:rsidRPr="00BF3BC7">
          <w:rPr>
            <w:rStyle w:val="Hyperlink"/>
          </w:rPr>
          <w:t>Harmonic Distortion</w:t>
        </w:r>
        <w:r>
          <w:rPr>
            <w:noProof/>
            <w:webHidden/>
          </w:rPr>
          <w:tab/>
        </w:r>
        <w:r>
          <w:rPr>
            <w:noProof/>
            <w:webHidden/>
          </w:rPr>
          <w:fldChar w:fldCharType="begin"/>
        </w:r>
        <w:r>
          <w:rPr>
            <w:noProof/>
            <w:webHidden/>
          </w:rPr>
          <w:instrText xml:space="preserve"> PAGEREF _Toc143012333 \h </w:instrText>
        </w:r>
        <w:r>
          <w:rPr>
            <w:noProof/>
            <w:webHidden/>
          </w:rPr>
        </w:r>
        <w:r>
          <w:rPr>
            <w:noProof/>
            <w:webHidden/>
          </w:rPr>
          <w:fldChar w:fldCharType="separate"/>
        </w:r>
        <w:r>
          <w:rPr>
            <w:noProof/>
            <w:webHidden/>
          </w:rPr>
          <w:t>18</w:t>
        </w:r>
        <w:r>
          <w:rPr>
            <w:noProof/>
            <w:webHidden/>
          </w:rPr>
          <w:fldChar w:fldCharType="end"/>
        </w:r>
      </w:hyperlink>
    </w:p>
    <w:p w14:paraId="2AAEA15C" w14:textId="11AD9F5F" w:rsidR="00FC53A9" w:rsidRDefault="00FC53A9">
      <w:pPr>
        <w:pStyle w:val="TOC2"/>
        <w:rPr>
          <w:rFonts w:asciiTheme="minorHAnsi" w:eastAsiaTheme="minorEastAsia" w:hAnsiTheme="minorHAnsi" w:cstheme="minorBidi"/>
          <w:noProof/>
          <w:kern w:val="2"/>
          <w:lang w:bidi="he-IL"/>
          <w14:ligatures w14:val="standardContextual"/>
        </w:rPr>
      </w:pPr>
      <w:hyperlink w:anchor="_Toc143012334" w:history="1">
        <w:r w:rsidRPr="00BF3BC7">
          <w:rPr>
            <w:rStyle w:val="Hyperlink"/>
          </w:rPr>
          <w:t>2.7</w:t>
        </w:r>
        <w:r>
          <w:rPr>
            <w:rFonts w:asciiTheme="minorHAnsi" w:eastAsiaTheme="minorEastAsia" w:hAnsiTheme="minorHAnsi" w:cstheme="minorBidi"/>
            <w:noProof/>
            <w:kern w:val="2"/>
            <w:lang w:bidi="he-IL"/>
            <w14:ligatures w14:val="standardContextual"/>
          </w:rPr>
          <w:tab/>
        </w:r>
        <w:r w:rsidRPr="00BF3BC7">
          <w:rPr>
            <w:rStyle w:val="Hyperlink"/>
          </w:rPr>
          <w:t>Spurious In-Band Test</w:t>
        </w:r>
        <w:r>
          <w:rPr>
            <w:noProof/>
            <w:webHidden/>
          </w:rPr>
          <w:tab/>
        </w:r>
        <w:r>
          <w:rPr>
            <w:noProof/>
            <w:webHidden/>
          </w:rPr>
          <w:fldChar w:fldCharType="begin"/>
        </w:r>
        <w:r>
          <w:rPr>
            <w:noProof/>
            <w:webHidden/>
          </w:rPr>
          <w:instrText xml:space="preserve"> PAGEREF _Toc143012334 \h </w:instrText>
        </w:r>
        <w:r>
          <w:rPr>
            <w:noProof/>
            <w:webHidden/>
          </w:rPr>
        </w:r>
        <w:r>
          <w:rPr>
            <w:noProof/>
            <w:webHidden/>
          </w:rPr>
          <w:fldChar w:fldCharType="separate"/>
        </w:r>
        <w:r>
          <w:rPr>
            <w:noProof/>
            <w:webHidden/>
          </w:rPr>
          <w:t>19</w:t>
        </w:r>
        <w:r>
          <w:rPr>
            <w:noProof/>
            <w:webHidden/>
          </w:rPr>
          <w:fldChar w:fldCharType="end"/>
        </w:r>
      </w:hyperlink>
    </w:p>
    <w:p w14:paraId="08710644" w14:textId="27692035" w:rsidR="00FC53A9" w:rsidRDefault="00FC53A9">
      <w:pPr>
        <w:pStyle w:val="TOC2"/>
        <w:rPr>
          <w:rFonts w:asciiTheme="minorHAnsi" w:eastAsiaTheme="minorEastAsia" w:hAnsiTheme="minorHAnsi" w:cstheme="minorBidi"/>
          <w:noProof/>
          <w:kern w:val="2"/>
          <w:lang w:bidi="he-IL"/>
          <w14:ligatures w14:val="standardContextual"/>
        </w:rPr>
      </w:pPr>
      <w:hyperlink w:anchor="_Toc143012335" w:history="1">
        <w:r w:rsidRPr="00BF3BC7">
          <w:rPr>
            <w:rStyle w:val="Hyperlink"/>
          </w:rPr>
          <w:t>2.8</w:t>
        </w:r>
        <w:r>
          <w:rPr>
            <w:rFonts w:asciiTheme="minorHAnsi" w:eastAsiaTheme="minorEastAsia" w:hAnsiTheme="minorHAnsi" w:cstheme="minorBidi"/>
            <w:noProof/>
            <w:kern w:val="2"/>
            <w:lang w:bidi="he-IL"/>
            <w14:ligatures w14:val="standardContextual"/>
          </w:rPr>
          <w:tab/>
        </w:r>
        <w:r w:rsidRPr="00BF3BC7">
          <w:rPr>
            <w:rStyle w:val="Hyperlink"/>
          </w:rPr>
          <w:t>Spurious Next to Carrier</w:t>
        </w:r>
        <w:r>
          <w:rPr>
            <w:noProof/>
            <w:webHidden/>
          </w:rPr>
          <w:tab/>
        </w:r>
        <w:r>
          <w:rPr>
            <w:noProof/>
            <w:webHidden/>
          </w:rPr>
          <w:fldChar w:fldCharType="begin"/>
        </w:r>
        <w:r>
          <w:rPr>
            <w:noProof/>
            <w:webHidden/>
          </w:rPr>
          <w:instrText xml:space="preserve"> PAGEREF _Toc143012335 \h </w:instrText>
        </w:r>
        <w:r>
          <w:rPr>
            <w:noProof/>
            <w:webHidden/>
          </w:rPr>
        </w:r>
        <w:r>
          <w:rPr>
            <w:noProof/>
            <w:webHidden/>
          </w:rPr>
          <w:fldChar w:fldCharType="separate"/>
        </w:r>
        <w:r>
          <w:rPr>
            <w:noProof/>
            <w:webHidden/>
          </w:rPr>
          <w:t>20</w:t>
        </w:r>
        <w:r>
          <w:rPr>
            <w:noProof/>
            <w:webHidden/>
          </w:rPr>
          <w:fldChar w:fldCharType="end"/>
        </w:r>
      </w:hyperlink>
    </w:p>
    <w:p w14:paraId="730A08E3" w14:textId="7596ED23" w:rsidR="00FC53A9" w:rsidRDefault="00FC53A9">
      <w:pPr>
        <w:pStyle w:val="TOC2"/>
        <w:rPr>
          <w:rFonts w:asciiTheme="minorHAnsi" w:eastAsiaTheme="minorEastAsia" w:hAnsiTheme="minorHAnsi" w:cstheme="minorBidi"/>
          <w:noProof/>
          <w:kern w:val="2"/>
          <w:lang w:bidi="he-IL"/>
          <w14:ligatures w14:val="standardContextual"/>
        </w:rPr>
      </w:pPr>
      <w:hyperlink w:anchor="_Toc143012336" w:history="1">
        <w:r w:rsidRPr="00BF3BC7">
          <w:rPr>
            <w:rStyle w:val="Hyperlink"/>
          </w:rPr>
          <w:t>2.9</w:t>
        </w:r>
        <w:r>
          <w:rPr>
            <w:rFonts w:asciiTheme="minorHAnsi" w:eastAsiaTheme="minorEastAsia" w:hAnsiTheme="minorHAnsi" w:cstheme="minorBidi"/>
            <w:noProof/>
            <w:kern w:val="2"/>
            <w:lang w:bidi="he-IL"/>
            <w14:ligatures w14:val="standardContextual"/>
          </w:rPr>
          <w:tab/>
        </w:r>
        <w:r w:rsidRPr="00BF3BC7">
          <w:rPr>
            <w:rStyle w:val="Hyperlink"/>
          </w:rPr>
          <w:t>Phase Noise</w:t>
        </w:r>
        <w:r>
          <w:rPr>
            <w:noProof/>
            <w:webHidden/>
          </w:rPr>
          <w:tab/>
        </w:r>
        <w:r>
          <w:rPr>
            <w:noProof/>
            <w:webHidden/>
          </w:rPr>
          <w:fldChar w:fldCharType="begin"/>
        </w:r>
        <w:r>
          <w:rPr>
            <w:noProof/>
            <w:webHidden/>
          </w:rPr>
          <w:instrText xml:space="preserve"> PAGEREF _Toc143012336 \h </w:instrText>
        </w:r>
        <w:r>
          <w:rPr>
            <w:noProof/>
            <w:webHidden/>
          </w:rPr>
        </w:r>
        <w:r>
          <w:rPr>
            <w:noProof/>
            <w:webHidden/>
          </w:rPr>
          <w:fldChar w:fldCharType="separate"/>
        </w:r>
        <w:r>
          <w:rPr>
            <w:noProof/>
            <w:webHidden/>
          </w:rPr>
          <w:t>21</w:t>
        </w:r>
        <w:r>
          <w:rPr>
            <w:noProof/>
            <w:webHidden/>
          </w:rPr>
          <w:fldChar w:fldCharType="end"/>
        </w:r>
      </w:hyperlink>
    </w:p>
    <w:p w14:paraId="6303D06B" w14:textId="3A15FD30" w:rsidR="00FC53A9" w:rsidRDefault="00FC53A9">
      <w:pPr>
        <w:pStyle w:val="TOC2"/>
        <w:rPr>
          <w:rFonts w:asciiTheme="minorHAnsi" w:eastAsiaTheme="minorEastAsia" w:hAnsiTheme="minorHAnsi" w:cstheme="minorBidi"/>
          <w:noProof/>
          <w:kern w:val="2"/>
          <w:lang w:bidi="he-IL"/>
          <w14:ligatures w14:val="standardContextual"/>
        </w:rPr>
      </w:pPr>
      <w:hyperlink w:anchor="_Toc143012337" w:history="1">
        <w:r w:rsidRPr="00BF3BC7">
          <w:rPr>
            <w:rStyle w:val="Hyperlink"/>
          </w:rPr>
          <w:t>2.10</w:t>
        </w:r>
        <w:r>
          <w:rPr>
            <w:rFonts w:asciiTheme="minorHAnsi" w:eastAsiaTheme="minorEastAsia" w:hAnsiTheme="minorHAnsi" w:cstheme="minorBidi"/>
            <w:noProof/>
            <w:kern w:val="2"/>
            <w:lang w:bidi="he-IL"/>
            <w14:ligatures w14:val="standardContextual"/>
          </w:rPr>
          <w:tab/>
        </w:r>
        <w:r w:rsidRPr="00BF3BC7">
          <w:rPr>
            <w:rStyle w:val="Hyperlink"/>
          </w:rPr>
          <w:t>External Trigger Input</w:t>
        </w:r>
        <w:r>
          <w:rPr>
            <w:noProof/>
            <w:webHidden/>
          </w:rPr>
          <w:tab/>
        </w:r>
        <w:r>
          <w:rPr>
            <w:noProof/>
            <w:webHidden/>
          </w:rPr>
          <w:fldChar w:fldCharType="begin"/>
        </w:r>
        <w:r>
          <w:rPr>
            <w:noProof/>
            <w:webHidden/>
          </w:rPr>
          <w:instrText xml:space="preserve"> PAGEREF _Toc143012337 \h </w:instrText>
        </w:r>
        <w:r>
          <w:rPr>
            <w:noProof/>
            <w:webHidden/>
          </w:rPr>
        </w:r>
        <w:r>
          <w:rPr>
            <w:noProof/>
            <w:webHidden/>
          </w:rPr>
          <w:fldChar w:fldCharType="separate"/>
        </w:r>
        <w:r>
          <w:rPr>
            <w:noProof/>
            <w:webHidden/>
          </w:rPr>
          <w:t>22</w:t>
        </w:r>
        <w:r>
          <w:rPr>
            <w:noProof/>
            <w:webHidden/>
          </w:rPr>
          <w:fldChar w:fldCharType="end"/>
        </w:r>
      </w:hyperlink>
    </w:p>
    <w:p w14:paraId="245F7EB3" w14:textId="06C025F1" w:rsidR="00FC53A9" w:rsidRDefault="00FC53A9">
      <w:pPr>
        <w:pStyle w:val="TOC2"/>
        <w:rPr>
          <w:rFonts w:asciiTheme="minorHAnsi" w:eastAsiaTheme="minorEastAsia" w:hAnsiTheme="minorHAnsi" w:cstheme="minorBidi"/>
          <w:noProof/>
          <w:kern w:val="2"/>
          <w:lang w:bidi="he-IL"/>
          <w14:ligatures w14:val="standardContextual"/>
        </w:rPr>
      </w:pPr>
      <w:hyperlink w:anchor="_Toc143012338" w:history="1">
        <w:r w:rsidRPr="00BF3BC7">
          <w:rPr>
            <w:rStyle w:val="Hyperlink"/>
          </w:rPr>
          <w:t>2.11</w:t>
        </w:r>
        <w:r>
          <w:rPr>
            <w:rFonts w:asciiTheme="minorHAnsi" w:eastAsiaTheme="minorEastAsia" w:hAnsiTheme="minorHAnsi" w:cstheme="minorBidi"/>
            <w:noProof/>
            <w:kern w:val="2"/>
            <w:lang w:bidi="he-IL"/>
            <w14:ligatures w14:val="standardContextual"/>
          </w:rPr>
          <w:tab/>
        </w:r>
        <w:r w:rsidRPr="00BF3BC7">
          <w:rPr>
            <w:rStyle w:val="Hyperlink"/>
          </w:rPr>
          <w:t>Internal Trigger</w:t>
        </w:r>
        <w:r>
          <w:rPr>
            <w:noProof/>
            <w:webHidden/>
          </w:rPr>
          <w:tab/>
        </w:r>
        <w:r>
          <w:rPr>
            <w:noProof/>
            <w:webHidden/>
          </w:rPr>
          <w:fldChar w:fldCharType="begin"/>
        </w:r>
        <w:r>
          <w:rPr>
            <w:noProof/>
            <w:webHidden/>
          </w:rPr>
          <w:instrText xml:space="preserve"> PAGEREF _Toc143012338 \h </w:instrText>
        </w:r>
        <w:r>
          <w:rPr>
            <w:noProof/>
            <w:webHidden/>
          </w:rPr>
        </w:r>
        <w:r>
          <w:rPr>
            <w:noProof/>
            <w:webHidden/>
          </w:rPr>
          <w:fldChar w:fldCharType="separate"/>
        </w:r>
        <w:r>
          <w:rPr>
            <w:noProof/>
            <w:webHidden/>
          </w:rPr>
          <w:t>23</w:t>
        </w:r>
        <w:r>
          <w:rPr>
            <w:noProof/>
            <w:webHidden/>
          </w:rPr>
          <w:fldChar w:fldCharType="end"/>
        </w:r>
      </w:hyperlink>
    </w:p>
    <w:p w14:paraId="7E8C6D18" w14:textId="7CAAA779" w:rsidR="00FC53A9" w:rsidRDefault="00FC53A9">
      <w:pPr>
        <w:pStyle w:val="TOC2"/>
        <w:rPr>
          <w:rFonts w:asciiTheme="minorHAnsi" w:eastAsiaTheme="minorEastAsia" w:hAnsiTheme="minorHAnsi" w:cstheme="minorBidi"/>
          <w:noProof/>
          <w:kern w:val="2"/>
          <w:lang w:bidi="he-IL"/>
          <w14:ligatures w14:val="standardContextual"/>
        </w:rPr>
      </w:pPr>
      <w:hyperlink w:anchor="_Toc143012339" w:history="1">
        <w:r w:rsidRPr="00BF3BC7">
          <w:rPr>
            <w:rStyle w:val="Hyperlink"/>
          </w:rPr>
          <w:t>2.12</w:t>
        </w:r>
        <w:r>
          <w:rPr>
            <w:rFonts w:asciiTheme="minorHAnsi" w:eastAsiaTheme="minorEastAsia" w:hAnsiTheme="minorHAnsi" w:cstheme="minorBidi"/>
            <w:noProof/>
            <w:kern w:val="2"/>
            <w:lang w:bidi="he-IL"/>
            <w14:ligatures w14:val="standardContextual"/>
          </w:rPr>
          <w:tab/>
        </w:r>
        <w:r w:rsidRPr="00BF3BC7">
          <w:rPr>
            <w:rStyle w:val="Hyperlink"/>
          </w:rPr>
          <w:t>List Mode</w:t>
        </w:r>
        <w:r>
          <w:rPr>
            <w:noProof/>
            <w:webHidden/>
          </w:rPr>
          <w:tab/>
        </w:r>
        <w:r>
          <w:rPr>
            <w:noProof/>
            <w:webHidden/>
          </w:rPr>
          <w:fldChar w:fldCharType="begin"/>
        </w:r>
        <w:r>
          <w:rPr>
            <w:noProof/>
            <w:webHidden/>
          </w:rPr>
          <w:instrText xml:space="preserve"> PAGEREF _Toc143012339 \h </w:instrText>
        </w:r>
        <w:r>
          <w:rPr>
            <w:noProof/>
            <w:webHidden/>
          </w:rPr>
        </w:r>
        <w:r>
          <w:rPr>
            <w:noProof/>
            <w:webHidden/>
          </w:rPr>
          <w:fldChar w:fldCharType="separate"/>
        </w:r>
        <w:r>
          <w:rPr>
            <w:noProof/>
            <w:webHidden/>
          </w:rPr>
          <w:t>24</w:t>
        </w:r>
        <w:r>
          <w:rPr>
            <w:noProof/>
            <w:webHidden/>
          </w:rPr>
          <w:fldChar w:fldCharType="end"/>
        </w:r>
      </w:hyperlink>
    </w:p>
    <w:p w14:paraId="6C422A47" w14:textId="0AC805E4" w:rsidR="00FC53A9" w:rsidRDefault="00FC53A9">
      <w:pPr>
        <w:pStyle w:val="TOC2"/>
        <w:rPr>
          <w:rFonts w:asciiTheme="minorHAnsi" w:eastAsiaTheme="minorEastAsia" w:hAnsiTheme="minorHAnsi" w:cstheme="minorBidi"/>
          <w:noProof/>
          <w:kern w:val="2"/>
          <w:lang w:bidi="he-IL"/>
          <w14:ligatures w14:val="standardContextual"/>
        </w:rPr>
      </w:pPr>
      <w:hyperlink w:anchor="_Toc143012340" w:history="1">
        <w:r w:rsidRPr="00BF3BC7">
          <w:rPr>
            <w:rStyle w:val="Hyperlink"/>
          </w:rPr>
          <w:t>2.13</w:t>
        </w:r>
        <w:r>
          <w:rPr>
            <w:rFonts w:asciiTheme="minorHAnsi" w:eastAsiaTheme="minorEastAsia" w:hAnsiTheme="minorHAnsi" w:cstheme="minorBidi"/>
            <w:noProof/>
            <w:kern w:val="2"/>
            <w:lang w:bidi="he-IL"/>
            <w14:ligatures w14:val="standardContextual"/>
          </w:rPr>
          <w:tab/>
        </w:r>
        <w:r w:rsidRPr="00BF3BC7">
          <w:rPr>
            <w:rStyle w:val="Hyperlink"/>
          </w:rPr>
          <w:t>Frequency Modulation</w:t>
        </w:r>
        <w:r>
          <w:rPr>
            <w:noProof/>
            <w:webHidden/>
          </w:rPr>
          <w:tab/>
        </w:r>
        <w:r>
          <w:rPr>
            <w:noProof/>
            <w:webHidden/>
          </w:rPr>
          <w:fldChar w:fldCharType="begin"/>
        </w:r>
        <w:r>
          <w:rPr>
            <w:noProof/>
            <w:webHidden/>
          </w:rPr>
          <w:instrText xml:space="preserve"> PAGEREF _Toc143012340 \h </w:instrText>
        </w:r>
        <w:r>
          <w:rPr>
            <w:noProof/>
            <w:webHidden/>
          </w:rPr>
        </w:r>
        <w:r>
          <w:rPr>
            <w:noProof/>
            <w:webHidden/>
          </w:rPr>
          <w:fldChar w:fldCharType="separate"/>
        </w:r>
        <w:r>
          <w:rPr>
            <w:noProof/>
            <w:webHidden/>
          </w:rPr>
          <w:t>25</w:t>
        </w:r>
        <w:r>
          <w:rPr>
            <w:noProof/>
            <w:webHidden/>
          </w:rPr>
          <w:fldChar w:fldCharType="end"/>
        </w:r>
      </w:hyperlink>
    </w:p>
    <w:p w14:paraId="415CC9AC" w14:textId="4BC7CC6A" w:rsidR="00FC53A9" w:rsidRDefault="00FC53A9">
      <w:pPr>
        <w:pStyle w:val="TOC2"/>
        <w:rPr>
          <w:rFonts w:asciiTheme="minorHAnsi" w:eastAsiaTheme="minorEastAsia" w:hAnsiTheme="minorHAnsi" w:cstheme="minorBidi"/>
          <w:noProof/>
          <w:kern w:val="2"/>
          <w:lang w:bidi="he-IL"/>
          <w14:ligatures w14:val="standardContextual"/>
        </w:rPr>
      </w:pPr>
      <w:hyperlink w:anchor="_Toc143012341" w:history="1">
        <w:r w:rsidRPr="00BF3BC7">
          <w:rPr>
            <w:rStyle w:val="Hyperlink"/>
          </w:rPr>
          <w:t>2.14</w:t>
        </w:r>
        <w:r>
          <w:rPr>
            <w:rFonts w:asciiTheme="minorHAnsi" w:eastAsiaTheme="minorEastAsia" w:hAnsiTheme="minorHAnsi" w:cstheme="minorBidi"/>
            <w:noProof/>
            <w:kern w:val="2"/>
            <w:lang w:bidi="he-IL"/>
            <w14:ligatures w14:val="standardContextual"/>
          </w:rPr>
          <w:tab/>
        </w:r>
        <w:r w:rsidRPr="00BF3BC7">
          <w:rPr>
            <w:rStyle w:val="Hyperlink"/>
          </w:rPr>
          <w:t>Amplitude Modulation</w:t>
        </w:r>
        <w:r>
          <w:rPr>
            <w:noProof/>
            <w:webHidden/>
          </w:rPr>
          <w:tab/>
        </w:r>
        <w:r>
          <w:rPr>
            <w:noProof/>
            <w:webHidden/>
          </w:rPr>
          <w:fldChar w:fldCharType="begin"/>
        </w:r>
        <w:r>
          <w:rPr>
            <w:noProof/>
            <w:webHidden/>
          </w:rPr>
          <w:instrText xml:space="preserve"> PAGEREF _Toc143012341 \h </w:instrText>
        </w:r>
        <w:r>
          <w:rPr>
            <w:noProof/>
            <w:webHidden/>
          </w:rPr>
        </w:r>
        <w:r>
          <w:rPr>
            <w:noProof/>
            <w:webHidden/>
          </w:rPr>
          <w:fldChar w:fldCharType="separate"/>
        </w:r>
        <w:r>
          <w:rPr>
            <w:noProof/>
            <w:webHidden/>
          </w:rPr>
          <w:t>26</w:t>
        </w:r>
        <w:r>
          <w:rPr>
            <w:noProof/>
            <w:webHidden/>
          </w:rPr>
          <w:fldChar w:fldCharType="end"/>
        </w:r>
      </w:hyperlink>
    </w:p>
    <w:p w14:paraId="1FB1AA45" w14:textId="7068E36C" w:rsidR="00FC53A9" w:rsidRDefault="00FC53A9">
      <w:pPr>
        <w:pStyle w:val="TOC2"/>
        <w:rPr>
          <w:rFonts w:asciiTheme="minorHAnsi" w:eastAsiaTheme="minorEastAsia" w:hAnsiTheme="minorHAnsi" w:cstheme="minorBidi"/>
          <w:noProof/>
          <w:kern w:val="2"/>
          <w:lang w:bidi="he-IL"/>
          <w14:ligatures w14:val="standardContextual"/>
        </w:rPr>
      </w:pPr>
      <w:hyperlink w:anchor="_Toc143012342" w:history="1">
        <w:r w:rsidRPr="00BF3BC7">
          <w:rPr>
            <w:rStyle w:val="Hyperlink"/>
          </w:rPr>
          <w:t>2.15</w:t>
        </w:r>
        <w:r>
          <w:rPr>
            <w:rFonts w:asciiTheme="minorHAnsi" w:eastAsiaTheme="minorEastAsia" w:hAnsiTheme="minorHAnsi" w:cstheme="minorBidi"/>
            <w:noProof/>
            <w:kern w:val="2"/>
            <w:lang w:bidi="he-IL"/>
            <w14:ligatures w14:val="standardContextual"/>
          </w:rPr>
          <w:tab/>
        </w:r>
        <w:r w:rsidRPr="00BF3BC7">
          <w:rPr>
            <w:rStyle w:val="Hyperlink"/>
          </w:rPr>
          <w:t>Pulse Modulation</w:t>
        </w:r>
        <w:r>
          <w:rPr>
            <w:noProof/>
            <w:webHidden/>
          </w:rPr>
          <w:tab/>
        </w:r>
        <w:r>
          <w:rPr>
            <w:noProof/>
            <w:webHidden/>
          </w:rPr>
          <w:fldChar w:fldCharType="begin"/>
        </w:r>
        <w:r>
          <w:rPr>
            <w:noProof/>
            <w:webHidden/>
          </w:rPr>
          <w:instrText xml:space="preserve"> PAGEREF _Toc143012342 \h </w:instrText>
        </w:r>
        <w:r>
          <w:rPr>
            <w:noProof/>
            <w:webHidden/>
          </w:rPr>
        </w:r>
        <w:r>
          <w:rPr>
            <w:noProof/>
            <w:webHidden/>
          </w:rPr>
          <w:fldChar w:fldCharType="separate"/>
        </w:r>
        <w:r>
          <w:rPr>
            <w:noProof/>
            <w:webHidden/>
          </w:rPr>
          <w:t>27</w:t>
        </w:r>
        <w:r>
          <w:rPr>
            <w:noProof/>
            <w:webHidden/>
          </w:rPr>
          <w:fldChar w:fldCharType="end"/>
        </w:r>
      </w:hyperlink>
    </w:p>
    <w:p w14:paraId="7DDDEA49" w14:textId="54503A4C" w:rsidR="00FC53A9" w:rsidRDefault="00FC53A9">
      <w:pPr>
        <w:pStyle w:val="TOC2"/>
        <w:rPr>
          <w:rFonts w:asciiTheme="minorHAnsi" w:eastAsiaTheme="minorEastAsia" w:hAnsiTheme="minorHAnsi" w:cstheme="minorBidi"/>
          <w:noProof/>
          <w:kern w:val="2"/>
          <w:lang w:bidi="he-IL"/>
          <w14:ligatures w14:val="standardContextual"/>
        </w:rPr>
      </w:pPr>
      <w:hyperlink w:anchor="_Toc143012343" w:history="1">
        <w:r w:rsidRPr="00BF3BC7">
          <w:rPr>
            <w:rStyle w:val="Hyperlink"/>
          </w:rPr>
          <w:t>2.16</w:t>
        </w:r>
        <w:r>
          <w:rPr>
            <w:rFonts w:asciiTheme="minorHAnsi" w:eastAsiaTheme="minorEastAsia" w:hAnsiTheme="minorHAnsi" w:cstheme="minorBidi"/>
            <w:noProof/>
            <w:kern w:val="2"/>
            <w:lang w:bidi="he-IL"/>
            <w14:ligatures w14:val="standardContextual"/>
          </w:rPr>
          <w:tab/>
        </w:r>
        <w:r w:rsidRPr="00BF3BC7">
          <w:rPr>
            <w:rStyle w:val="Hyperlink"/>
          </w:rPr>
          <w:t>EPR Option - Output Power vs Frequency</w:t>
        </w:r>
        <w:r>
          <w:rPr>
            <w:noProof/>
            <w:webHidden/>
          </w:rPr>
          <w:tab/>
        </w:r>
        <w:r>
          <w:rPr>
            <w:noProof/>
            <w:webHidden/>
          </w:rPr>
          <w:fldChar w:fldCharType="begin"/>
        </w:r>
        <w:r>
          <w:rPr>
            <w:noProof/>
            <w:webHidden/>
          </w:rPr>
          <w:instrText xml:space="preserve"> PAGEREF _Toc143012343 \h </w:instrText>
        </w:r>
        <w:r>
          <w:rPr>
            <w:noProof/>
            <w:webHidden/>
          </w:rPr>
        </w:r>
        <w:r>
          <w:rPr>
            <w:noProof/>
            <w:webHidden/>
          </w:rPr>
          <w:fldChar w:fldCharType="separate"/>
        </w:r>
        <w:r>
          <w:rPr>
            <w:noProof/>
            <w:webHidden/>
          </w:rPr>
          <w:t>28</w:t>
        </w:r>
        <w:r>
          <w:rPr>
            <w:noProof/>
            <w:webHidden/>
          </w:rPr>
          <w:fldChar w:fldCharType="end"/>
        </w:r>
      </w:hyperlink>
    </w:p>
    <w:p w14:paraId="6BBDB56C" w14:textId="4571EED3" w:rsidR="005224A5" w:rsidRPr="004079BE" w:rsidRDefault="005224A5" w:rsidP="00932B7F">
      <w:pPr>
        <w:pStyle w:val="BodyText"/>
      </w:pPr>
      <w:r w:rsidRPr="004079BE">
        <w:fldChar w:fldCharType="end"/>
      </w:r>
    </w:p>
    <w:p w14:paraId="67E5D862" w14:textId="17680726" w:rsidR="005224A5" w:rsidRPr="004079BE" w:rsidRDefault="005224A5" w:rsidP="00F34668">
      <w:pPr>
        <w:pStyle w:val="Title3"/>
        <w:pageBreakBefore/>
      </w:pPr>
      <w:bookmarkStart w:id="10" w:name="_Toc143012315"/>
      <w:r w:rsidRPr="004079BE">
        <w:lastRenderedPageBreak/>
        <w:t>Figures</w:t>
      </w:r>
      <w:bookmarkEnd w:id="10"/>
    </w:p>
    <w:p w14:paraId="4EF96FC2" w14:textId="43DD4882" w:rsidR="00FC53A9" w:rsidRDefault="005224A5">
      <w:pPr>
        <w:pStyle w:val="TableofFigures"/>
        <w:rPr>
          <w:rFonts w:asciiTheme="minorHAnsi" w:eastAsiaTheme="minorEastAsia" w:hAnsiTheme="minorHAnsi" w:cstheme="minorBidi"/>
          <w:noProof/>
          <w:kern w:val="2"/>
          <w:lang w:bidi="he-IL"/>
          <w14:ligatures w14:val="standardContextual"/>
        </w:rPr>
      </w:pPr>
      <w:r w:rsidRPr="00F07CBC">
        <w:rPr>
          <w:rStyle w:val="Hyperlink"/>
          <w:rFonts w:ascii="Calibri" w:hAnsi="Calibri" w:cs="Times New Roman"/>
          <w:noProof w:val="0"/>
          <w:color w:val="auto"/>
          <w:u w:val="none"/>
        </w:rPr>
        <w:fldChar w:fldCharType="begin"/>
      </w:r>
      <w:r w:rsidRPr="00F07CBC">
        <w:rPr>
          <w:rStyle w:val="Hyperlink"/>
          <w:rFonts w:ascii="Calibri" w:hAnsi="Calibri" w:cs="Times New Roman"/>
          <w:noProof w:val="0"/>
          <w:color w:val="auto"/>
          <w:u w:val="none"/>
        </w:rPr>
        <w:instrText xml:space="preserve"> TOC \h \z \c "Figure" </w:instrText>
      </w:r>
      <w:r w:rsidRPr="00F07CBC">
        <w:rPr>
          <w:rStyle w:val="Hyperlink"/>
          <w:rFonts w:ascii="Calibri" w:hAnsi="Calibri" w:cs="Times New Roman"/>
          <w:noProof w:val="0"/>
          <w:color w:val="auto"/>
          <w:u w:val="none"/>
        </w:rPr>
        <w:fldChar w:fldCharType="separate"/>
      </w:r>
      <w:hyperlink w:anchor="_Toc143012344" w:history="1">
        <w:r w:rsidR="00FC53A9" w:rsidRPr="00A1109C">
          <w:rPr>
            <w:rStyle w:val="Hyperlink"/>
          </w:rPr>
          <w:t xml:space="preserve">Figure </w:t>
        </w:r>
        <w:r w:rsidR="00FC53A9" w:rsidRPr="00A1109C">
          <w:rPr>
            <w:rStyle w:val="Hyperlink"/>
            <w:cs/>
          </w:rPr>
          <w:t>‎</w:t>
        </w:r>
        <w:r w:rsidR="00FC53A9" w:rsidRPr="00A1109C">
          <w:rPr>
            <w:rStyle w:val="Hyperlink"/>
          </w:rPr>
          <w:t>1.1 LS1294B – 12GHz Four Channel RF Analog Signal Generator Benchtop</w:t>
        </w:r>
        <w:r w:rsidR="00FC53A9">
          <w:rPr>
            <w:noProof/>
            <w:webHidden/>
          </w:rPr>
          <w:tab/>
        </w:r>
        <w:r w:rsidR="00FC53A9">
          <w:rPr>
            <w:noProof/>
            <w:webHidden/>
          </w:rPr>
          <w:fldChar w:fldCharType="begin"/>
        </w:r>
        <w:r w:rsidR="00FC53A9">
          <w:rPr>
            <w:noProof/>
            <w:webHidden/>
          </w:rPr>
          <w:instrText xml:space="preserve"> PAGEREF _Toc143012344 \h </w:instrText>
        </w:r>
        <w:r w:rsidR="00FC53A9">
          <w:rPr>
            <w:noProof/>
            <w:webHidden/>
          </w:rPr>
        </w:r>
        <w:r w:rsidR="00FC53A9">
          <w:rPr>
            <w:noProof/>
            <w:webHidden/>
          </w:rPr>
          <w:fldChar w:fldCharType="separate"/>
        </w:r>
        <w:r w:rsidR="00FC53A9">
          <w:rPr>
            <w:noProof/>
            <w:webHidden/>
          </w:rPr>
          <w:t>7</w:t>
        </w:r>
        <w:r w:rsidR="00FC53A9">
          <w:rPr>
            <w:noProof/>
            <w:webHidden/>
          </w:rPr>
          <w:fldChar w:fldCharType="end"/>
        </w:r>
      </w:hyperlink>
    </w:p>
    <w:p w14:paraId="52413DAB" w14:textId="36422CE0" w:rsidR="00FC53A9" w:rsidRDefault="00FC53A9">
      <w:pPr>
        <w:pStyle w:val="TableofFigures"/>
        <w:rPr>
          <w:rFonts w:asciiTheme="minorHAnsi" w:eastAsiaTheme="minorEastAsia" w:hAnsiTheme="minorHAnsi" w:cstheme="minorBidi"/>
          <w:noProof/>
          <w:kern w:val="2"/>
          <w:lang w:bidi="he-IL"/>
          <w14:ligatures w14:val="standardContextual"/>
        </w:rPr>
      </w:pPr>
      <w:hyperlink w:anchor="_Toc143012345" w:history="1">
        <w:r w:rsidRPr="00A1109C">
          <w:rPr>
            <w:rStyle w:val="Hyperlink"/>
          </w:rPr>
          <w:t xml:space="preserve">Figure </w:t>
        </w:r>
        <w:r w:rsidRPr="00A1109C">
          <w:rPr>
            <w:rStyle w:val="Hyperlink"/>
            <w:cs/>
          </w:rPr>
          <w:t>‎</w:t>
        </w:r>
        <w:r w:rsidRPr="00A1109C">
          <w:rPr>
            <w:rStyle w:val="Hyperlink"/>
          </w:rPr>
          <w:t xml:space="preserve">1.2 </w:t>
        </w:r>
        <w:r w:rsidR="002B4A13">
          <w:rPr>
            <w:rStyle w:val="Hyperlink"/>
          </w:rPr>
          <w:t>LSX4091</w:t>
        </w:r>
        <w:r w:rsidRPr="00A1109C">
          <w:rPr>
            <w:rStyle w:val="Hyperlink"/>
          </w:rPr>
          <w:t>D – 12GHz RF Analog Signal Generator Desktop</w:t>
        </w:r>
        <w:r>
          <w:rPr>
            <w:noProof/>
            <w:webHidden/>
          </w:rPr>
          <w:tab/>
        </w:r>
        <w:r>
          <w:rPr>
            <w:noProof/>
            <w:webHidden/>
          </w:rPr>
          <w:fldChar w:fldCharType="begin"/>
        </w:r>
        <w:r>
          <w:rPr>
            <w:noProof/>
            <w:webHidden/>
          </w:rPr>
          <w:instrText xml:space="preserve"> PAGEREF _Toc143012345 \h </w:instrText>
        </w:r>
        <w:r>
          <w:rPr>
            <w:noProof/>
            <w:webHidden/>
          </w:rPr>
        </w:r>
        <w:r>
          <w:rPr>
            <w:noProof/>
            <w:webHidden/>
          </w:rPr>
          <w:fldChar w:fldCharType="separate"/>
        </w:r>
        <w:r>
          <w:rPr>
            <w:noProof/>
            <w:webHidden/>
          </w:rPr>
          <w:t>7</w:t>
        </w:r>
        <w:r>
          <w:rPr>
            <w:noProof/>
            <w:webHidden/>
          </w:rPr>
          <w:fldChar w:fldCharType="end"/>
        </w:r>
      </w:hyperlink>
    </w:p>
    <w:p w14:paraId="2BE79AF2" w14:textId="2551C10E" w:rsidR="00FC53A9" w:rsidRDefault="00FC53A9">
      <w:pPr>
        <w:pStyle w:val="TableofFigures"/>
        <w:rPr>
          <w:rFonts w:asciiTheme="minorHAnsi" w:eastAsiaTheme="minorEastAsia" w:hAnsiTheme="minorHAnsi" w:cstheme="minorBidi"/>
          <w:noProof/>
          <w:kern w:val="2"/>
          <w:lang w:bidi="he-IL"/>
          <w14:ligatures w14:val="standardContextual"/>
        </w:rPr>
      </w:pPr>
      <w:hyperlink w:anchor="_Toc143012346" w:history="1">
        <w:r w:rsidRPr="00A1109C">
          <w:rPr>
            <w:rStyle w:val="Hyperlink"/>
          </w:rPr>
          <w:t xml:space="preserve">Figure </w:t>
        </w:r>
        <w:r w:rsidRPr="00A1109C">
          <w:rPr>
            <w:rStyle w:val="Hyperlink"/>
            <w:cs/>
          </w:rPr>
          <w:t>‎</w:t>
        </w:r>
        <w:r w:rsidRPr="00A1109C">
          <w:rPr>
            <w:rStyle w:val="Hyperlink"/>
          </w:rPr>
          <w:t xml:space="preserve">1.3 </w:t>
        </w:r>
        <w:r w:rsidR="002B4A13">
          <w:rPr>
            <w:rStyle w:val="Hyperlink"/>
          </w:rPr>
          <w:t>LSX4091</w:t>
        </w:r>
        <w:r w:rsidRPr="00A1109C">
          <w:rPr>
            <w:rStyle w:val="Hyperlink"/>
          </w:rPr>
          <w:t>P – 12GHz One Channel RF Analog Signal Generator Portable</w:t>
        </w:r>
        <w:r>
          <w:rPr>
            <w:noProof/>
            <w:webHidden/>
          </w:rPr>
          <w:tab/>
        </w:r>
        <w:r>
          <w:rPr>
            <w:noProof/>
            <w:webHidden/>
          </w:rPr>
          <w:fldChar w:fldCharType="begin"/>
        </w:r>
        <w:r>
          <w:rPr>
            <w:noProof/>
            <w:webHidden/>
          </w:rPr>
          <w:instrText xml:space="preserve"> PAGEREF _Toc143012346 \h </w:instrText>
        </w:r>
        <w:r>
          <w:rPr>
            <w:noProof/>
            <w:webHidden/>
          </w:rPr>
        </w:r>
        <w:r>
          <w:rPr>
            <w:noProof/>
            <w:webHidden/>
          </w:rPr>
          <w:fldChar w:fldCharType="separate"/>
        </w:r>
        <w:r>
          <w:rPr>
            <w:noProof/>
            <w:webHidden/>
          </w:rPr>
          <w:t>8</w:t>
        </w:r>
        <w:r>
          <w:rPr>
            <w:noProof/>
            <w:webHidden/>
          </w:rPr>
          <w:fldChar w:fldCharType="end"/>
        </w:r>
      </w:hyperlink>
    </w:p>
    <w:p w14:paraId="6F2FF6E0" w14:textId="1CE4D159" w:rsidR="00FC53A9" w:rsidRDefault="00FC53A9">
      <w:pPr>
        <w:pStyle w:val="TableofFigures"/>
        <w:rPr>
          <w:rFonts w:asciiTheme="minorHAnsi" w:eastAsiaTheme="minorEastAsia" w:hAnsiTheme="minorHAnsi" w:cstheme="minorBidi"/>
          <w:noProof/>
          <w:kern w:val="2"/>
          <w:lang w:bidi="he-IL"/>
          <w14:ligatures w14:val="standardContextual"/>
        </w:rPr>
      </w:pPr>
      <w:hyperlink w:anchor="_Toc143012347" w:history="1">
        <w:r w:rsidRPr="00A1109C">
          <w:rPr>
            <w:rStyle w:val="Hyperlink"/>
          </w:rPr>
          <w:t xml:space="preserve">Figure </w:t>
        </w:r>
        <w:r w:rsidRPr="00A1109C">
          <w:rPr>
            <w:rStyle w:val="Hyperlink"/>
            <w:cs/>
          </w:rPr>
          <w:t>‎</w:t>
        </w:r>
        <w:r w:rsidRPr="00A1109C">
          <w:rPr>
            <w:rStyle w:val="Hyperlink"/>
          </w:rPr>
          <w:t>1.4 LS1294R – 12GHz Four Channel RF Analog Signal Generator Rackmount</w:t>
        </w:r>
        <w:r>
          <w:rPr>
            <w:noProof/>
            <w:webHidden/>
          </w:rPr>
          <w:tab/>
        </w:r>
        <w:r>
          <w:rPr>
            <w:noProof/>
            <w:webHidden/>
          </w:rPr>
          <w:fldChar w:fldCharType="begin"/>
        </w:r>
        <w:r>
          <w:rPr>
            <w:noProof/>
            <w:webHidden/>
          </w:rPr>
          <w:instrText xml:space="preserve"> PAGEREF _Toc143012347 \h </w:instrText>
        </w:r>
        <w:r>
          <w:rPr>
            <w:noProof/>
            <w:webHidden/>
          </w:rPr>
        </w:r>
        <w:r>
          <w:rPr>
            <w:noProof/>
            <w:webHidden/>
          </w:rPr>
          <w:fldChar w:fldCharType="separate"/>
        </w:r>
        <w:r>
          <w:rPr>
            <w:noProof/>
            <w:webHidden/>
          </w:rPr>
          <w:t>8</w:t>
        </w:r>
        <w:r>
          <w:rPr>
            <w:noProof/>
            <w:webHidden/>
          </w:rPr>
          <w:fldChar w:fldCharType="end"/>
        </w:r>
      </w:hyperlink>
    </w:p>
    <w:p w14:paraId="792BFDA6" w14:textId="1E1EDBB9" w:rsidR="005224A5" w:rsidRPr="004079BE" w:rsidRDefault="005224A5" w:rsidP="005E56B8">
      <w:pPr>
        <w:pStyle w:val="BodyText"/>
      </w:pPr>
      <w:r w:rsidRPr="00F07CBC">
        <w:fldChar w:fldCharType="end"/>
      </w:r>
    </w:p>
    <w:p w14:paraId="27AEB0A2" w14:textId="4AC1E83F" w:rsidR="005224A5" w:rsidRPr="003B1991" w:rsidRDefault="005224A5" w:rsidP="00F14353">
      <w:pPr>
        <w:pStyle w:val="Title3"/>
      </w:pPr>
      <w:bookmarkStart w:id="11" w:name="_Toc143012316"/>
      <w:r w:rsidRPr="004079BE">
        <w:t>Tables</w:t>
      </w:r>
      <w:bookmarkEnd w:id="11"/>
    </w:p>
    <w:p w14:paraId="6ED6849F" w14:textId="5EA9EC56" w:rsidR="00FC53A9" w:rsidRDefault="005224A5">
      <w:pPr>
        <w:pStyle w:val="TableofFigures"/>
        <w:rPr>
          <w:rFonts w:asciiTheme="minorHAnsi" w:eastAsiaTheme="minorEastAsia" w:hAnsiTheme="minorHAnsi" w:cstheme="minorBidi"/>
          <w:noProof/>
          <w:kern w:val="2"/>
          <w:lang w:bidi="he-IL"/>
          <w14:ligatures w14:val="standardContextual"/>
        </w:rPr>
      </w:pPr>
      <w:r w:rsidRPr="003B1991">
        <w:rPr>
          <w:rFonts w:eastAsia="Times New Roman"/>
        </w:rPr>
        <w:fldChar w:fldCharType="begin"/>
      </w:r>
      <w:r w:rsidRPr="003B1991">
        <w:instrText xml:space="preserve"> TOC \h \z \c "Table" </w:instrText>
      </w:r>
      <w:r w:rsidRPr="003B1991">
        <w:rPr>
          <w:rFonts w:eastAsia="Times New Roman"/>
        </w:rPr>
        <w:fldChar w:fldCharType="separate"/>
      </w:r>
      <w:hyperlink w:anchor="_Toc143012348" w:history="1">
        <w:r w:rsidR="00FC53A9" w:rsidRPr="007B4816">
          <w:rPr>
            <w:rStyle w:val="Hyperlink"/>
          </w:rPr>
          <w:t xml:space="preserve">Table </w:t>
        </w:r>
        <w:r w:rsidR="00FC53A9" w:rsidRPr="007B4816">
          <w:rPr>
            <w:rStyle w:val="Hyperlink"/>
            <w:cs/>
          </w:rPr>
          <w:t>‎</w:t>
        </w:r>
        <w:r w:rsidR="00FC53A9" w:rsidRPr="007B4816">
          <w:rPr>
            <w:rStyle w:val="Hyperlink"/>
          </w:rPr>
          <w:t>1.1 Validated Lucid Benchtop Devices</w:t>
        </w:r>
        <w:r w:rsidR="00FC53A9">
          <w:rPr>
            <w:noProof/>
            <w:webHidden/>
          </w:rPr>
          <w:tab/>
        </w:r>
        <w:r w:rsidR="00FC53A9">
          <w:rPr>
            <w:noProof/>
            <w:webHidden/>
          </w:rPr>
          <w:fldChar w:fldCharType="begin"/>
        </w:r>
        <w:r w:rsidR="00FC53A9">
          <w:rPr>
            <w:noProof/>
            <w:webHidden/>
          </w:rPr>
          <w:instrText xml:space="preserve"> PAGEREF _Toc143012348 \h </w:instrText>
        </w:r>
        <w:r w:rsidR="00FC53A9">
          <w:rPr>
            <w:noProof/>
            <w:webHidden/>
          </w:rPr>
        </w:r>
        <w:r w:rsidR="00FC53A9">
          <w:rPr>
            <w:noProof/>
            <w:webHidden/>
          </w:rPr>
          <w:fldChar w:fldCharType="separate"/>
        </w:r>
        <w:r w:rsidR="00FC53A9">
          <w:rPr>
            <w:noProof/>
            <w:webHidden/>
          </w:rPr>
          <w:t>8</w:t>
        </w:r>
        <w:r w:rsidR="00FC53A9">
          <w:rPr>
            <w:noProof/>
            <w:webHidden/>
          </w:rPr>
          <w:fldChar w:fldCharType="end"/>
        </w:r>
      </w:hyperlink>
    </w:p>
    <w:p w14:paraId="36AAAD84" w14:textId="1F887307" w:rsidR="00FC53A9" w:rsidRDefault="00FC53A9">
      <w:pPr>
        <w:pStyle w:val="TableofFigures"/>
        <w:rPr>
          <w:rFonts w:asciiTheme="minorHAnsi" w:eastAsiaTheme="minorEastAsia" w:hAnsiTheme="minorHAnsi" w:cstheme="minorBidi"/>
          <w:noProof/>
          <w:kern w:val="2"/>
          <w:lang w:bidi="he-IL"/>
          <w14:ligatures w14:val="standardContextual"/>
        </w:rPr>
      </w:pPr>
      <w:hyperlink w:anchor="_Toc143012349" w:history="1">
        <w:r w:rsidRPr="007B4816">
          <w:rPr>
            <w:rStyle w:val="Hyperlink"/>
          </w:rPr>
          <w:t xml:space="preserve">Table </w:t>
        </w:r>
        <w:r w:rsidRPr="007B4816">
          <w:rPr>
            <w:rStyle w:val="Hyperlink"/>
            <w:cs/>
          </w:rPr>
          <w:t>‎</w:t>
        </w:r>
        <w:r w:rsidRPr="007B4816">
          <w:rPr>
            <w:rStyle w:val="Hyperlink"/>
          </w:rPr>
          <w:t>1.2 Validated Lucid Desktop Devices</w:t>
        </w:r>
        <w:r>
          <w:rPr>
            <w:noProof/>
            <w:webHidden/>
          </w:rPr>
          <w:tab/>
        </w:r>
        <w:r>
          <w:rPr>
            <w:noProof/>
            <w:webHidden/>
          </w:rPr>
          <w:fldChar w:fldCharType="begin"/>
        </w:r>
        <w:r>
          <w:rPr>
            <w:noProof/>
            <w:webHidden/>
          </w:rPr>
          <w:instrText xml:space="preserve"> PAGEREF _Toc143012349 \h </w:instrText>
        </w:r>
        <w:r>
          <w:rPr>
            <w:noProof/>
            <w:webHidden/>
          </w:rPr>
        </w:r>
        <w:r>
          <w:rPr>
            <w:noProof/>
            <w:webHidden/>
          </w:rPr>
          <w:fldChar w:fldCharType="separate"/>
        </w:r>
        <w:r>
          <w:rPr>
            <w:noProof/>
            <w:webHidden/>
          </w:rPr>
          <w:t>9</w:t>
        </w:r>
        <w:r>
          <w:rPr>
            <w:noProof/>
            <w:webHidden/>
          </w:rPr>
          <w:fldChar w:fldCharType="end"/>
        </w:r>
      </w:hyperlink>
    </w:p>
    <w:p w14:paraId="4CCF6E34" w14:textId="48E2B677" w:rsidR="00FC53A9" w:rsidRDefault="00FC53A9">
      <w:pPr>
        <w:pStyle w:val="TableofFigures"/>
        <w:rPr>
          <w:rFonts w:asciiTheme="minorHAnsi" w:eastAsiaTheme="minorEastAsia" w:hAnsiTheme="minorHAnsi" w:cstheme="minorBidi"/>
          <w:noProof/>
          <w:kern w:val="2"/>
          <w:lang w:bidi="he-IL"/>
          <w14:ligatures w14:val="standardContextual"/>
        </w:rPr>
      </w:pPr>
      <w:hyperlink w:anchor="_Toc143012350" w:history="1">
        <w:r w:rsidRPr="007B4816">
          <w:rPr>
            <w:rStyle w:val="Hyperlink"/>
          </w:rPr>
          <w:t xml:space="preserve">Table </w:t>
        </w:r>
        <w:r w:rsidRPr="007B4816">
          <w:rPr>
            <w:rStyle w:val="Hyperlink"/>
            <w:cs/>
          </w:rPr>
          <w:t>‎</w:t>
        </w:r>
        <w:r w:rsidRPr="007B4816">
          <w:rPr>
            <w:rStyle w:val="Hyperlink"/>
          </w:rPr>
          <w:t>1.3 Validated Lucid Portable Devices</w:t>
        </w:r>
        <w:r>
          <w:rPr>
            <w:noProof/>
            <w:webHidden/>
          </w:rPr>
          <w:tab/>
        </w:r>
        <w:r>
          <w:rPr>
            <w:noProof/>
            <w:webHidden/>
          </w:rPr>
          <w:fldChar w:fldCharType="begin"/>
        </w:r>
        <w:r>
          <w:rPr>
            <w:noProof/>
            <w:webHidden/>
          </w:rPr>
          <w:instrText xml:space="preserve"> PAGEREF _Toc143012350 \h </w:instrText>
        </w:r>
        <w:r>
          <w:rPr>
            <w:noProof/>
            <w:webHidden/>
          </w:rPr>
        </w:r>
        <w:r>
          <w:rPr>
            <w:noProof/>
            <w:webHidden/>
          </w:rPr>
          <w:fldChar w:fldCharType="separate"/>
        </w:r>
        <w:r>
          <w:rPr>
            <w:noProof/>
            <w:webHidden/>
          </w:rPr>
          <w:t>9</w:t>
        </w:r>
        <w:r>
          <w:rPr>
            <w:noProof/>
            <w:webHidden/>
          </w:rPr>
          <w:fldChar w:fldCharType="end"/>
        </w:r>
      </w:hyperlink>
    </w:p>
    <w:p w14:paraId="4CC3A525" w14:textId="69E3E24F" w:rsidR="00FC53A9" w:rsidRDefault="00FC53A9">
      <w:pPr>
        <w:pStyle w:val="TableofFigures"/>
        <w:rPr>
          <w:rFonts w:asciiTheme="minorHAnsi" w:eastAsiaTheme="minorEastAsia" w:hAnsiTheme="minorHAnsi" w:cstheme="minorBidi"/>
          <w:noProof/>
          <w:kern w:val="2"/>
          <w:lang w:bidi="he-IL"/>
          <w14:ligatures w14:val="standardContextual"/>
        </w:rPr>
      </w:pPr>
      <w:hyperlink w:anchor="_Toc143012351" w:history="1">
        <w:r w:rsidRPr="007B4816">
          <w:rPr>
            <w:rStyle w:val="Hyperlink"/>
          </w:rPr>
          <w:t xml:space="preserve">Table </w:t>
        </w:r>
        <w:r w:rsidRPr="007B4816">
          <w:rPr>
            <w:rStyle w:val="Hyperlink"/>
            <w:cs/>
          </w:rPr>
          <w:t>‎</w:t>
        </w:r>
        <w:r w:rsidRPr="007B4816">
          <w:rPr>
            <w:rStyle w:val="Hyperlink"/>
          </w:rPr>
          <w:t>1.4 Validated Lucid Rackmount Devices</w:t>
        </w:r>
        <w:r>
          <w:rPr>
            <w:noProof/>
            <w:webHidden/>
          </w:rPr>
          <w:tab/>
        </w:r>
        <w:r>
          <w:rPr>
            <w:noProof/>
            <w:webHidden/>
          </w:rPr>
          <w:fldChar w:fldCharType="begin"/>
        </w:r>
        <w:r>
          <w:rPr>
            <w:noProof/>
            <w:webHidden/>
          </w:rPr>
          <w:instrText xml:space="preserve"> PAGEREF _Toc143012351 \h </w:instrText>
        </w:r>
        <w:r>
          <w:rPr>
            <w:noProof/>
            <w:webHidden/>
          </w:rPr>
        </w:r>
        <w:r>
          <w:rPr>
            <w:noProof/>
            <w:webHidden/>
          </w:rPr>
          <w:fldChar w:fldCharType="separate"/>
        </w:r>
        <w:r>
          <w:rPr>
            <w:noProof/>
            <w:webHidden/>
          </w:rPr>
          <w:t>9</w:t>
        </w:r>
        <w:r>
          <w:rPr>
            <w:noProof/>
            <w:webHidden/>
          </w:rPr>
          <w:fldChar w:fldCharType="end"/>
        </w:r>
      </w:hyperlink>
    </w:p>
    <w:p w14:paraId="08A357A2" w14:textId="20B47721" w:rsidR="00FC53A9" w:rsidRDefault="00FC53A9">
      <w:pPr>
        <w:pStyle w:val="TableofFigures"/>
        <w:rPr>
          <w:rFonts w:asciiTheme="minorHAnsi" w:eastAsiaTheme="minorEastAsia" w:hAnsiTheme="minorHAnsi" w:cstheme="minorBidi"/>
          <w:noProof/>
          <w:kern w:val="2"/>
          <w:lang w:bidi="he-IL"/>
          <w14:ligatures w14:val="standardContextual"/>
        </w:rPr>
      </w:pPr>
      <w:hyperlink w:anchor="_Toc143012352" w:history="1">
        <w:r w:rsidRPr="007B4816">
          <w:rPr>
            <w:rStyle w:val="Hyperlink"/>
          </w:rPr>
          <w:t xml:space="preserve">Table </w:t>
        </w:r>
        <w:r w:rsidRPr="007B4816">
          <w:rPr>
            <w:rStyle w:val="Hyperlink"/>
            <w:cs/>
          </w:rPr>
          <w:t>‎</w:t>
        </w:r>
        <w:r w:rsidRPr="007B4816">
          <w:rPr>
            <w:rStyle w:val="Hyperlink"/>
          </w:rPr>
          <w:t>1.5 Validated Lucid Module Devices</w:t>
        </w:r>
        <w:r>
          <w:rPr>
            <w:noProof/>
            <w:webHidden/>
          </w:rPr>
          <w:tab/>
        </w:r>
        <w:r>
          <w:rPr>
            <w:noProof/>
            <w:webHidden/>
          </w:rPr>
          <w:fldChar w:fldCharType="begin"/>
        </w:r>
        <w:r>
          <w:rPr>
            <w:noProof/>
            <w:webHidden/>
          </w:rPr>
          <w:instrText xml:space="preserve"> PAGEREF _Toc143012352 \h </w:instrText>
        </w:r>
        <w:r>
          <w:rPr>
            <w:noProof/>
            <w:webHidden/>
          </w:rPr>
        </w:r>
        <w:r>
          <w:rPr>
            <w:noProof/>
            <w:webHidden/>
          </w:rPr>
          <w:fldChar w:fldCharType="separate"/>
        </w:r>
        <w:r>
          <w:rPr>
            <w:noProof/>
            <w:webHidden/>
          </w:rPr>
          <w:t>9</w:t>
        </w:r>
        <w:r>
          <w:rPr>
            <w:noProof/>
            <w:webHidden/>
          </w:rPr>
          <w:fldChar w:fldCharType="end"/>
        </w:r>
      </w:hyperlink>
    </w:p>
    <w:p w14:paraId="7D65977F" w14:textId="44AB6335" w:rsidR="00FC53A9" w:rsidRDefault="00FC53A9">
      <w:pPr>
        <w:pStyle w:val="TableofFigures"/>
        <w:rPr>
          <w:rFonts w:asciiTheme="minorHAnsi" w:eastAsiaTheme="minorEastAsia" w:hAnsiTheme="minorHAnsi" w:cstheme="minorBidi"/>
          <w:noProof/>
          <w:kern w:val="2"/>
          <w:lang w:bidi="he-IL"/>
          <w14:ligatures w14:val="standardContextual"/>
        </w:rPr>
      </w:pPr>
      <w:hyperlink w:anchor="_Toc143012353" w:history="1">
        <w:r w:rsidRPr="007B4816">
          <w:rPr>
            <w:rStyle w:val="Hyperlink"/>
          </w:rPr>
          <w:t xml:space="preserve">Table </w:t>
        </w:r>
        <w:r w:rsidRPr="007B4816">
          <w:rPr>
            <w:rStyle w:val="Hyperlink"/>
            <w:cs/>
          </w:rPr>
          <w:t>‎</w:t>
        </w:r>
        <w:r w:rsidRPr="007B4816">
          <w:rPr>
            <w:rStyle w:val="Hyperlink"/>
          </w:rPr>
          <w:t>1.6 Recommended Test Equipment</w:t>
        </w:r>
        <w:r>
          <w:rPr>
            <w:noProof/>
            <w:webHidden/>
          </w:rPr>
          <w:tab/>
        </w:r>
        <w:r>
          <w:rPr>
            <w:noProof/>
            <w:webHidden/>
          </w:rPr>
          <w:fldChar w:fldCharType="begin"/>
        </w:r>
        <w:r>
          <w:rPr>
            <w:noProof/>
            <w:webHidden/>
          </w:rPr>
          <w:instrText xml:space="preserve"> PAGEREF _Toc143012353 \h </w:instrText>
        </w:r>
        <w:r>
          <w:rPr>
            <w:noProof/>
            <w:webHidden/>
          </w:rPr>
        </w:r>
        <w:r>
          <w:rPr>
            <w:noProof/>
            <w:webHidden/>
          </w:rPr>
          <w:fldChar w:fldCharType="separate"/>
        </w:r>
        <w:r>
          <w:rPr>
            <w:noProof/>
            <w:webHidden/>
          </w:rPr>
          <w:t>10</w:t>
        </w:r>
        <w:r>
          <w:rPr>
            <w:noProof/>
            <w:webHidden/>
          </w:rPr>
          <w:fldChar w:fldCharType="end"/>
        </w:r>
      </w:hyperlink>
    </w:p>
    <w:p w14:paraId="3D71E570" w14:textId="595C0DE3" w:rsidR="00FC53A9" w:rsidRDefault="00FC53A9">
      <w:pPr>
        <w:pStyle w:val="TableofFigures"/>
        <w:rPr>
          <w:rFonts w:asciiTheme="minorHAnsi" w:eastAsiaTheme="minorEastAsia" w:hAnsiTheme="minorHAnsi" w:cstheme="minorBidi"/>
          <w:noProof/>
          <w:kern w:val="2"/>
          <w:lang w:bidi="he-IL"/>
          <w14:ligatures w14:val="standardContextual"/>
        </w:rPr>
      </w:pPr>
      <w:hyperlink w:anchor="_Toc143012354" w:history="1">
        <w:r w:rsidRPr="007B4816">
          <w:rPr>
            <w:rStyle w:val="Hyperlink"/>
          </w:rPr>
          <w:t xml:space="preserve">Table </w:t>
        </w:r>
        <w:r w:rsidRPr="007B4816">
          <w:rPr>
            <w:rStyle w:val="Hyperlink"/>
            <w:cs/>
          </w:rPr>
          <w:t>‎</w:t>
        </w:r>
        <w:r w:rsidRPr="007B4816">
          <w:rPr>
            <w:rStyle w:val="Hyperlink"/>
          </w:rPr>
          <w:t>2.1 Frequency Accuracy</w:t>
        </w:r>
        <w:r>
          <w:rPr>
            <w:noProof/>
            <w:webHidden/>
          </w:rPr>
          <w:tab/>
        </w:r>
        <w:r>
          <w:rPr>
            <w:noProof/>
            <w:webHidden/>
          </w:rPr>
          <w:fldChar w:fldCharType="begin"/>
        </w:r>
        <w:r>
          <w:rPr>
            <w:noProof/>
            <w:webHidden/>
          </w:rPr>
          <w:instrText xml:space="preserve"> PAGEREF _Toc143012354 \h </w:instrText>
        </w:r>
        <w:r>
          <w:rPr>
            <w:noProof/>
            <w:webHidden/>
          </w:rPr>
        </w:r>
        <w:r>
          <w:rPr>
            <w:noProof/>
            <w:webHidden/>
          </w:rPr>
          <w:fldChar w:fldCharType="separate"/>
        </w:r>
        <w:r>
          <w:rPr>
            <w:noProof/>
            <w:webHidden/>
          </w:rPr>
          <w:t>13</w:t>
        </w:r>
        <w:r>
          <w:rPr>
            <w:noProof/>
            <w:webHidden/>
          </w:rPr>
          <w:fldChar w:fldCharType="end"/>
        </w:r>
      </w:hyperlink>
    </w:p>
    <w:p w14:paraId="557BCEBB" w14:textId="43A7495A" w:rsidR="00FC53A9" w:rsidRDefault="00FC53A9">
      <w:pPr>
        <w:pStyle w:val="TableofFigures"/>
        <w:rPr>
          <w:rFonts w:asciiTheme="minorHAnsi" w:eastAsiaTheme="minorEastAsia" w:hAnsiTheme="minorHAnsi" w:cstheme="minorBidi"/>
          <w:noProof/>
          <w:kern w:val="2"/>
          <w:lang w:bidi="he-IL"/>
          <w14:ligatures w14:val="standardContextual"/>
        </w:rPr>
      </w:pPr>
      <w:hyperlink w:anchor="_Toc143012355" w:history="1">
        <w:r w:rsidRPr="007B4816">
          <w:rPr>
            <w:rStyle w:val="Hyperlink"/>
          </w:rPr>
          <w:t xml:space="preserve">Table </w:t>
        </w:r>
        <w:r w:rsidRPr="007B4816">
          <w:rPr>
            <w:rStyle w:val="Hyperlink"/>
            <w:cs/>
          </w:rPr>
          <w:t>‎</w:t>
        </w:r>
        <w:r w:rsidRPr="007B4816">
          <w:rPr>
            <w:rStyle w:val="Hyperlink"/>
          </w:rPr>
          <w:t xml:space="preserve">2.2 </w:t>
        </w:r>
        <w:r w:rsidRPr="007B4816">
          <w:rPr>
            <w:rStyle w:val="Hyperlink"/>
            <w:iCs/>
          </w:rPr>
          <w:t>Frequency Accuracy</w:t>
        </w:r>
        <w:r>
          <w:rPr>
            <w:noProof/>
            <w:webHidden/>
          </w:rPr>
          <w:tab/>
        </w:r>
        <w:r>
          <w:rPr>
            <w:noProof/>
            <w:webHidden/>
          </w:rPr>
          <w:fldChar w:fldCharType="begin"/>
        </w:r>
        <w:r>
          <w:rPr>
            <w:noProof/>
            <w:webHidden/>
          </w:rPr>
          <w:instrText xml:space="preserve"> PAGEREF _Toc143012355 \h </w:instrText>
        </w:r>
        <w:r>
          <w:rPr>
            <w:noProof/>
            <w:webHidden/>
          </w:rPr>
        </w:r>
        <w:r>
          <w:rPr>
            <w:noProof/>
            <w:webHidden/>
          </w:rPr>
          <w:fldChar w:fldCharType="separate"/>
        </w:r>
        <w:r>
          <w:rPr>
            <w:noProof/>
            <w:webHidden/>
          </w:rPr>
          <w:t>14</w:t>
        </w:r>
        <w:r>
          <w:rPr>
            <w:noProof/>
            <w:webHidden/>
          </w:rPr>
          <w:fldChar w:fldCharType="end"/>
        </w:r>
      </w:hyperlink>
    </w:p>
    <w:p w14:paraId="09B6BBFF" w14:textId="70BFBEF1" w:rsidR="00FC53A9" w:rsidRDefault="00FC53A9">
      <w:pPr>
        <w:pStyle w:val="TableofFigures"/>
        <w:rPr>
          <w:rFonts w:asciiTheme="minorHAnsi" w:eastAsiaTheme="minorEastAsia" w:hAnsiTheme="minorHAnsi" w:cstheme="minorBidi"/>
          <w:noProof/>
          <w:kern w:val="2"/>
          <w:lang w:bidi="he-IL"/>
          <w14:ligatures w14:val="standardContextual"/>
        </w:rPr>
      </w:pPr>
      <w:hyperlink w:anchor="_Toc143012356" w:history="1">
        <w:r w:rsidRPr="007B4816">
          <w:rPr>
            <w:rStyle w:val="Hyperlink"/>
          </w:rPr>
          <w:t xml:space="preserve">Table </w:t>
        </w:r>
        <w:r w:rsidRPr="007B4816">
          <w:rPr>
            <w:rStyle w:val="Hyperlink"/>
            <w:cs/>
          </w:rPr>
          <w:t>‎</w:t>
        </w:r>
        <w:r w:rsidRPr="007B4816">
          <w:rPr>
            <w:rStyle w:val="Hyperlink"/>
          </w:rPr>
          <w:t>2.3 Power vs. Frequency</w:t>
        </w:r>
        <w:r>
          <w:rPr>
            <w:noProof/>
            <w:webHidden/>
          </w:rPr>
          <w:tab/>
        </w:r>
        <w:r>
          <w:rPr>
            <w:noProof/>
            <w:webHidden/>
          </w:rPr>
          <w:fldChar w:fldCharType="begin"/>
        </w:r>
        <w:r>
          <w:rPr>
            <w:noProof/>
            <w:webHidden/>
          </w:rPr>
          <w:instrText xml:space="preserve"> PAGEREF _Toc143012356 \h </w:instrText>
        </w:r>
        <w:r>
          <w:rPr>
            <w:noProof/>
            <w:webHidden/>
          </w:rPr>
        </w:r>
        <w:r>
          <w:rPr>
            <w:noProof/>
            <w:webHidden/>
          </w:rPr>
          <w:fldChar w:fldCharType="separate"/>
        </w:r>
        <w:r>
          <w:rPr>
            <w:noProof/>
            <w:webHidden/>
          </w:rPr>
          <w:t>15</w:t>
        </w:r>
        <w:r>
          <w:rPr>
            <w:noProof/>
            <w:webHidden/>
          </w:rPr>
          <w:fldChar w:fldCharType="end"/>
        </w:r>
      </w:hyperlink>
    </w:p>
    <w:p w14:paraId="4256D3DE" w14:textId="1C4A0A12" w:rsidR="00FC53A9" w:rsidRDefault="00FC53A9">
      <w:pPr>
        <w:pStyle w:val="TableofFigures"/>
        <w:rPr>
          <w:rFonts w:asciiTheme="minorHAnsi" w:eastAsiaTheme="minorEastAsia" w:hAnsiTheme="minorHAnsi" w:cstheme="minorBidi"/>
          <w:noProof/>
          <w:kern w:val="2"/>
          <w:lang w:bidi="he-IL"/>
          <w14:ligatures w14:val="standardContextual"/>
        </w:rPr>
      </w:pPr>
      <w:hyperlink w:anchor="_Toc143012357" w:history="1">
        <w:r w:rsidRPr="007B4816">
          <w:rPr>
            <w:rStyle w:val="Hyperlink"/>
          </w:rPr>
          <w:t xml:space="preserve">Table </w:t>
        </w:r>
        <w:r w:rsidRPr="007B4816">
          <w:rPr>
            <w:rStyle w:val="Hyperlink"/>
            <w:cs/>
          </w:rPr>
          <w:t>‎</w:t>
        </w:r>
        <w:r w:rsidRPr="007B4816">
          <w:rPr>
            <w:rStyle w:val="Hyperlink"/>
          </w:rPr>
          <w:t>2.4 Ref In</w:t>
        </w:r>
        <w:r>
          <w:rPr>
            <w:noProof/>
            <w:webHidden/>
          </w:rPr>
          <w:tab/>
        </w:r>
        <w:r>
          <w:rPr>
            <w:noProof/>
            <w:webHidden/>
          </w:rPr>
          <w:fldChar w:fldCharType="begin"/>
        </w:r>
        <w:r>
          <w:rPr>
            <w:noProof/>
            <w:webHidden/>
          </w:rPr>
          <w:instrText xml:space="preserve"> PAGEREF _Toc143012357 \h </w:instrText>
        </w:r>
        <w:r>
          <w:rPr>
            <w:noProof/>
            <w:webHidden/>
          </w:rPr>
        </w:r>
        <w:r>
          <w:rPr>
            <w:noProof/>
            <w:webHidden/>
          </w:rPr>
          <w:fldChar w:fldCharType="separate"/>
        </w:r>
        <w:r>
          <w:rPr>
            <w:noProof/>
            <w:webHidden/>
          </w:rPr>
          <w:t>16</w:t>
        </w:r>
        <w:r>
          <w:rPr>
            <w:noProof/>
            <w:webHidden/>
          </w:rPr>
          <w:fldChar w:fldCharType="end"/>
        </w:r>
      </w:hyperlink>
    </w:p>
    <w:p w14:paraId="180AC843" w14:textId="12D3BF02" w:rsidR="00FC53A9" w:rsidRDefault="00FC53A9">
      <w:pPr>
        <w:pStyle w:val="TableofFigures"/>
        <w:rPr>
          <w:rFonts w:asciiTheme="minorHAnsi" w:eastAsiaTheme="minorEastAsia" w:hAnsiTheme="minorHAnsi" w:cstheme="minorBidi"/>
          <w:noProof/>
          <w:kern w:val="2"/>
          <w:lang w:bidi="he-IL"/>
          <w14:ligatures w14:val="standardContextual"/>
        </w:rPr>
      </w:pPr>
      <w:hyperlink w:anchor="_Toc143012358" w:history="1">
        <w:r w:rsidRPr="007B4816">
          <w:rPr>
            <w:rStyle w:val="Hyperlink"/>
          </w:rPr>
          <w:t xml:space="preserve">Table </w:t>
        </w:r>
        <w:r w:rsidRPr="007B4816">
          <w:rPr>
            <w:rStyle w:val="Hyperlink"/>
            <w:cs/>
          </w:rPr>
          <w:t>‎</w:t>
        </w:r>
        <w:r w:rsidRPr="007B4816">
          <w:rPr>
            <w:rStyle w:val="Hyperlink"/>
          </w:rPr>
          <w:t>2.5 RefClkOut</w:t>
        </w:r>
        <w:r>
          <w:rPr>
            <w:noProof/>
            <w:webHidden/>
          </w:rPr>
          <w:tab/>
        </w:r>
        <w:r>
          <w:rPr>
            <w:noProof/>
            <w:webHidden/>
          </w:rPr>
          <w:fldChar w:fldCharType="begin"/>
        </w:r>
        <w:r>
          <w:rPr>
            <w:noProof/>
            <w:webHidden/>
          </w:rPr>
          <w:instrText xml:space="preserve"> PAGEREF _Toc143012358 \h </w:instrText>
        </w:r>
        <w:r>
          <w:rPr>
            <w:noProof/>
            <w:webHidden/>
          </w:rPr>
        </w:r>
        <w:r>
          <w:rPr>
            <w:noProof/>
            <w:webHidden/>
          </w:rPr>
          <w:fldChar w:fldCharType="separate"/>
        </w:r>
        <w:r>
          <w:rPr>
            <w:noProof/>
            <w:webHidden/>
          </w:rPr>
          <w:t>17</w:t>
        </w:r>
        <w:r>
          <w:rPr>
            <w:noProof/>
            <w:webHidden/>
          </w:rPr>
          <w:fldChar w:fldCharType="end"/>
        </w:r>
      </w:hyperlink>
    </w:p>
    <w:p w14:paraId="70B1794B" w14:textId="7E13C564" w:rsidR="00FC53A9" w:rsidRDefault="00FC53A9">
      <w:pPr>
        <w:pStyle w:val="TableofFigures"/>
        <w:rPr>
          <w:rFonts w:asciiTheme="minorHAnsi" w:eastAsiaTheme="minorEastAsia" w:hAnsiTheme="minorHAnsi" w:cstheme="minorBidi"/>
          <w:noProof/>
          <w:kern w:val="2"/>
          <w:lang w:bidi="he-IL"/>
          <w14:ligatures w14:val="standardContextual"/>
        </w:rPr>
      </w:pPr>
      <w:hyperlink w:anchor="_Toc143012359" w:history="1">
        <w:r w:rsidRPr="007B4816">
          <w:rPr>
            <w:rStyle w:val="Hyperlink"/>
          </w:rPr>
          <w:t xml:space="preserve">Table </w:t>
        </w:r>
        <w:r w:rsidRPr="007B4816">
          <w:rPr>
            <w:rStyle w:val="Hyperlink"/>
            <w:cs/>
          </w:rPr>
          <w:t>‎</w:t>
        </w:r>
        <w:r w:rsidRPr="007B4816">
          <w:rPr>
            <w:rStyle w:val="Hyperlink"/>
          </w:rPr>
          <w:t>2.6 Harmonic Distortion</w:t>
        </w:r>
        <w:r>
          <w:rPr>
            <w:noProof/>
            <w:webHidden/>
          </w:rPr>
          <w:tab/>
        </w:r>
        <w:r>
          <w:rPr>
            <w:noProof/>
            <w:webHidden/>
          </w:rPr>
          <w:fldChar w:fldCharType="begin"/>
        </w:r>
        <w:r>
          <w:rPr>
            <w:noProof/>
            <w:webHidden/>
          </w:rPr>
          <w:instrText xml:space="preserve"> PAGEREF _Toc143012359 \h </w:instrText>
        </w:r>
        <w:r>
          <w:rPr>
            <w:noProof/>
            <w:webHidden/>
          </w:rPr>
        </w:r>
        <w:r>
          <w:rPr>
            <w:noProof/>
            <w:webHidden/>
          </w:rPr>
          <w:fldChar w:fldCharType="separate"/>
        </w:r>
        <w:r>
          <w:rPr>
            <w:noProof/>
            <w:webHidden/>
          </w:rPr>
          <w:t>18</w:t>
        </w:r>
        <w:r>
          <w:rPr>
            <w:noProof/>
            <w:webHidden/>
          </w:rPr>
          <w:fldChar w:fldCharType="end"/>
        </w:r>
      </w:hyperlink>
    </w:p>
    <w:p w14:paraId="638732F9" w14:textId="2A96A428" w:rsidR="00FC53A9" w:rsidRDefault="00FC53A9">
      <w:pPr>
        <w:pStyle w:val="TableofFigures"/>
        <w:rPr>
          <w:rFonts w:asciiTheme="minorHAnsi" w:eastAsiaTheme="minorEastAsia" w:hAnsiTheme="minorHAnsi" w:cstheme="minorBidi"/>
          <w:noProof/>
          <w:kern w:val="2"/>
          <w:lang w:bidi="he-IL"/>
          <w14:ligatures w14:val="standardContextual"/>
        </w:rPr>
      </w:pPr>
      <w:hyperlink w:anchor="_Toc143012360" w:history="1">
        <w:r w:rsidRPr="007B4816">
          <w:rPr>
            <w:rStyle w:val="Hyperlink"/>
          </w:rPr>
          <w:t xml:space="preserve">Table </w:t>
        </w:r>
        <w:r w:rsidRPr="007B4816">
          <w:rPr>
            <w:rStyle w:val="Hyperlink"/>
            <w:cs/>
          </w:rPr>
          <w:t>‎</w:t>
        </w:r>
        <w:r w:rsidRPr="007B4816">
          <w:rPr>
            <w:rStyle w:val="Hyperlink"/>
          </w:rPr>
          <w:t>2.7 Spurious</w:t>
        </w:r>
        <w:r>
          <w:rPr>
            <w:noProof/>
            <w:webHidden/>
          </w:rPr>
          <w:tab/>
        </w:r>
        <w:r>
          <w:rPr>
            <w:noProof/>
            <w:webHidden/>
          </w:rPr>
          <w:fldChar w:fldCharType="begin"/>
        </w:r>
        <w:r>
          <w:rPr>
            <w:noProof/>
            <w:webHidden/>
          </w:rPr>
          <w:instrText xml:space="preserve"> PAGEREF _Toc143012360 \h </w:instrText>
        </w:r>
        <w:r>
          <w:rPr>
            <w:noProof/>
            <w:webHidden/>
          </w:rPr>
        </w:r>
        <w:r>
          <w:rPr>
            <w:noProof/>
            <w:webHidden/>
          </w:rPr>
          <w:fldChar w:fldCharType="separate"/>
        </w:r>
        <w:r>
          <w:rPr>
            <w:noProof/>
            <w:webHidden/>
          </w:rPr>
          <w:t>19</w:t>
        </w:r>
        <w:r>
          <w:rPr>
            <w:noProof/>
            <w:webHidden/>
          </w:rPr>
          <w:fldChar w:fldCharType="end"/>
        </w:r>
      </w:hyperlink>
    </w:p>
    <w:p w14:paraId="54BB56B1" w14:textId="3BE91D87" w:rsidR="00FC53A9" w:rsidRDefault="00FC53A9">
      <w:pPr>
        <w:pStyle w:val="TableofFigures"/>
        <w:rPr>
          <w:rFonts w:asciiTheme="minorHAnsi" w:eastAsiaTheme="minorEastAsia" w:hAnsiTheme="minorHAnsi" w:cstheme="minorBidi"/>
          <w:noProof/>
          <w:kern w:val="2"/>
          <w:lang w:bidi="he-IL"/>
          <w14:ligatures w14:val="standardContextual"/>
        </w:rPr>
      </w:pPr>
      <w:hyperlink w:anchor="_Toc143012361" w:history="1">
        <w:r w:rsidRPr="007B4816">
          <w:rPr>
            <w:rStyle w:val="Hyperlink"/>
          </w:rPr>
          <w:t xml:space="preserve">Table </w:t>
        </w:r>
        <w:r w:rsidRPr="007B4816">
          <w:rPr>
            <w:rStyle w:val="Hyperlink"/>
            <w:cs/>
          </w:rPr>
          <w:t>‎</w:t>
        </w:r>
        <w:r w:rsidRPr="007B4816">
          <w:rPr>
            <w:rStyle w:val="Hyperlink"/>
          </w:rPr>
          <w:t>2.8 Spurious</w:t>
        </w:r>
        <w:r>
          <w:rPr>
            <w:noProof/>
            <w:webHidden/>
          </w:rPr>
          <w:tab/>
        </w:r>
        <w:r>
          <w:rPr>
            <w:noProof/>
            <w:webHidden/>
          </w:rPr>
          <w:fldChar w:fldCharType="begin"/>
        </w:r>
        <w:r>
          <w:rPr>
            <w:noProof/>
            <w:webHidden/>
          </w:rPr>
          <w:instrText xml:space="preserve"> PAGEREF _Toc143012361 \h </w:instrText>
        </w:r>
        <w:r>
          <w:rPr>
            <w:noProof/>
            <w:webHidden/>
          </w:rPr>
        </w:r>
        <w:r>
          <w:rPr>
            <w:noProof/>
            <w:webHidden/>
          </w:rPr>
          <w:fldChar w:fldCharType="separate"/>
        </w:r>
        <w:r>
          <w:rPr>
            <w:noProof/>
            <w:webHidden/>
          </w:rPr>
          <w:t>20</w:t>
        </w:r>
        <w:r>
          <w:rPr>
            <w:noProof/>
            <w:webHidden/>
          </w:rPr>
          <w:fldChar w:fldCharType="end"/>
        </w:r>
      </w:hyperlink>
    </w:p>
    <w:p w14:paraId="31F9B525" w14:textId="248510D4" w:rsidR="00FC53A9" w:rsidRDefault="00FC53A9">
      <w:pPr>
        <w:pStyle w:val="TableofFigures"/>
        <w:rPr>
          <w:rFonts w:asciiTheme="minorHAnsi" w:eastAsiaTheme="minorEastAsia" w:hAnsiTheme="minorHAnsi" w:cstheme="minorBidi"/>
          <w:noProof/>
          <w:kern w:val="2"/>
          <w:lang w:bidi="he-IL"/>
          <w14:ligatures w14:val="standardContextual"/>
        </w:rPr>
      </w:pPr>
      <w:hyperlink w:anchor="_Toc143012362" w:history="1">
        <w:r w:rsidRPr="007B4816">
          <w:rPr>
            <w:rStyle w:val="Hyperlink"/>
          </w:rPr>
          <w:t xml:space="preserve">Table </w:t>
        </w:r>
        <w:r w:rsidRPr="007B4816">
          <w:rPr>
            <w:rStyle w:val="Hyperlink"/>
            <w:cs/>
          </w:rPr>
          <w:t>‎</w:t>
        </w:r>
        <w:r w:rsidRPr="007B4816">
          <w:rPr>
            <w:rStyle w:val="Hyperlink"/>
          </w:rPr>
          <w:t>2.9 Phase Noise</w:t>
        </w:r>
        <w:r>
          <w:rPr>
            <w:noProof/>
            <w:webHidden/>
          </w:rPr>
          <w:tab/>
        </w:r>
        <w:r>
          <w:rPr>
            <w:noProof/>
            <w:webHidden/>
          </w:rPr>
          <w:fldChar w:fldCharType="begin"/>
        </w:r>
        <w:r>
          <w:rPr>
            <w:noProof/>
            <w:webHidden/>
          </w:rPr>
          <w:instrText xml:space="preserve"> PAGEREF _Toc143012362 \h </w:instrText>
        </w:r>
        <w:r>
          <w:rPr>
            <w:noProof/>
            <w:webHidden/>
          </w:rPr>
        </w:r>
        <w:r>
          <w:rPr>
            <w:noProof/>
            <w:webHidden/>
          </w:rPr>
          <w:fldChar w:fldCharType="separate"/>
        </w:r>
        <w:r>
          <w:rPr>
            <w:noProof/>
            <w:webHidden/>
          </w:rPr>
          <w:t>21</w:t>
        </w:r>
        <w:r>
          <w:rPr>
            <w:noProof/>
            <w:webHidden/>
          </w:rPr>
          <w:fldChar w:fldCharType="end"/>
        </w:r>
      </w:hyperlink>
    </w:p>
    <w:p w14:paraId="53A7150C" w14:textId="72F29B4C" w:rsidR="00FC53A9" w:rsidRDefault="00FC53A9">
      <w:pPr>
        <w:pStyle w:val="TableofFigures"/>
        <w:rPr>
          <w:rFonts w:asciiTheme="minorHAnsi" w:eastAsiaTheme="minorEastAsia" w:hAnsiTheme="minorHAnsi" w:cstheme="minorBidi"/>
          <w:noProof/>
          <w:kern w:val="2"/>
          <w:lang w:bidi="he-IL"/>
          <w14:ligatures w14:val="standardContextual"/>
        </w:rPr>
      </w:pPr>
      <w:hyperlink w:anchor="_Toc143012363" w:history="1">
        <w:r w:rsidRPr="007B4816">
          <w:rPr>
            <w:rStyle w:val="Hyperlink"/>
          </w:rPr>
          <w:t xml:space="preserve">Table </w:t>
        </w:r>
        <w:r w:rsidRPr="007B4816">
          <w:rPr>
            <w:rStyle w:val="Hyperlink"/>
            <w:cs/>
          </w:rPr>
          <w:t>‎</w:t>
        </w:r>
        <w:r w:rsidRPr="007B4816">
          <w:rPr>
            <w:rStyle w:val="Hyperlink"/>
          </w:rPr>
          <w:t>2.10 External Trigger</w:t>
        </w:r>
        <w:r>
          <w:rPr>
            <w:noProof/>
            <w:webHidden/>
          </w:rPr>
          <w:tab/>
        </w:r>
        <w:r>
          <w:rPr>
            <w:noProof/>
            <w:webHidden/>
          </w:rPr>
          <w:fldChar w:fldCharType="begin"/>
        </w:r>
        <w:r>
          <w:rPr>
            <w:noProof/>
            <w:webHidden/>
          </w:rPr>
          <w:instrText xml:space="preserve"> PAGEREF _Toc143012363 \h </w:instrText>
        </w:r>
        <w:r>
          <w:rPr>
            <w:noProof/>
            <w:webHidden/>
          </w:rPr>
        </w:r>
        <w:r>
          <w:rPr>
            <w:noProof/>
            <w:webHidden/>
          </w:rPr>
          <w:fldChar w:fldCharType="separate"/>
        </w:r>
        <w:r>
          <w:rPr>
            <w:noProof/>
            <w:webHidden/>
          </w:rPr>
          <w:t>22</w:t>
        </w:r>
        <w:r>
          <w:rPr>
            <w:noProof/>
            <w:webHidden/>
          </w:rPr>
          <w:fldChar w:fldCharType="end"/>
        </w:r>
      </w:hyperlink>
    </w:p>
    <w:p w14:paraId="4BDF4793" w14:textId="11F57AB6" w:rsidR="00FC53A9" w:rsidRDefault="00FC53A9">
      <w:pPr>
        <w:pStyle w:val="TableofFigures"/>
        <w:rPr>
          <w:rFonts w:asciiTheme="minorHAnsi" w:eastAsiaTheme="minorEastAsia" w:hAnsiTheme="minorHAnsi" w:cstheme="minorBidi"/>
          <w:noProof/>
          <w:kern w:val="2"/>
          <w:lang w:bidi="he-IL"/>
          <w14:ligatures w14:val="standardContextual"/>
        </w:rPr>
      </w:pPr>
      <w:hyperlink w:anchor="_Toc143012364" w:history="1">
        <w:r w:rsidRPr="007B4816">
          <w:rPr>
            <w:rStyle w:val="Hyperlink"/>
          </w:rPr>
          <w:t xml:space="preserve">Table </w:t>
        </w:r>
        <w:r w:rsidRPr="007B4816">
          <w:rPr>
            <w:rStyle w:val="Hyperlink"/>
            <w:cs/>
          </w:rPr>
          <w:t>‎</w:t>
        </w:r>
        <w:r w:rsidRPr="007B4816">
          <w:rPr>
            <w:rStyle w:val="Hyperlink"/>
          </w:rPr>
          <w:t>2.11 Internal Trigger</w:t>
        </w:r>
        <w:r>
          <w:rPr>
            <w:noProof/>
            <w:webHidden/>
          </w:rPr>
          <w:tab/>
        </w:r>
        <w:r>
          <w:rPr>
            <w:noProof/>
            <w:webHidden/>
          </w:rPr>
          <w:fldChar w:fldCharType="begin"/>
        </w:r>
        <w:r>
          <w:rPr>
            <w:noProof/>
            <w:webHidden/>
          </w:rPr>
          <w:instrText xml:space="preserve"> PAGEREF _Toc143012364 \h </w:instrText>
        </w:r>
        <w:r>
          <w:rPr>
            <w:noProof/>
            <w:webHidden/>
          </w:rPr>
        </w:r>
        <w:r>
          <w:rPr>
            <w:noProof/>
            <w:webHidden/>
          </w:rPr>
          <w:fldChar w:fldCharType="separate"/>
        </w:r>
        <w:r>
          <w:rPr>
            <w:noProof/>
            <w:webHidden/>
          </w:rPr>
          <w:t>23</w:t>
        </w:r>
        <w:r>
          <w:rPr>
            <w:noProof/>
            <w:webHidden/>
          </w:rPr>
          <w:fldChar w:fldCharType="end"/>
        </w:r>
      </w:hyperlink>
    </w:p>
    <w:p w14:paraId="4FC9A08D" w14:textId="440EA523" w:rsidR="00FC53A9" w:rsidRDefault="00FC53A9">
      <w:pPr>
        <w:pStyle w:val="TableofFigures"/>
        <w:rPr>
          <w:rFonts w:asciiTheme="minorHAnsi" w:eastAsiaTheme="minorEastAsia" w:hAnsiTheme="minorHAnsi" w:cstheme="minorBidi"/>
          <w:noProof/>
          <w:kern w:val="2"/>
          <w:lang w:bidi="he-IL"/>
          <w14:ligatures w14:val="standardContextual"/>
        </w:rPr>
      </w:pPr>
      <w:hyperlink w:anchor="_Toc143012365" w:history="1">
        <w:r w:rsidRPr="007B4816">
          <w:rPr>
            <w:rStyle w:val="Hyperlink"/>
          </w:rPr>
          <w:t xml:space="preserve">Table </w:t>
        </w:r>
        <w:r w:rsidRPr="007B4816">
          <w:rPr>
            <w:rStyle w:val="Hyperlink"/>
            <w:cs/>
          </w:rPr>
          <w:t>‎</w:t>
        </w:r>
        <w:r w:rsidRPr="007B4816">
          <w:rPr>
            <w:rStyle w:val="Hyperlink"/>
          </w:rPr>
          <w:t>2.12 List Mode - Frequency Switching Speed</w:t>
        </w:r>
        <w:r>
          <w:rPr>
            <w:noProof/>
            <w:webHidden/>
          </w:rPr>
          <w:tab/>
        </w:r>
        <w:r>
          <w:rPr>
            <w:noProof/>
            <w:webHidden/>
          </w:rPr>
          <w:fldChar w:fldCharType="begin"/>
        </w:r>
        <w:r>
          <w:rPr>
            <w:noProof/>
            <w:webHidden/>
          </w:rPr>
          <w:instrText xml:space="preserve"> PAGEREF _Toc143012365 \h </w:instrText>
        </w:r>
        <w:r>
          <w:rPr>
            <w:noProof/>
            <w:webHidden/>
          </w:rPr>
        </w:r>
        <w:r>
          <w:rPr>
            <w:noProof/>
            <w:webHidden/>
          </w:rPr>
          <w:fldChar w:fldCharType="separate"/>
        </w:r>
        <w:r>
          <w:rPr>
            <w:noProof/>
            <w:webHidden/>
          </w:rPr>
          <w:t>24</w:t>
        </w:r>
        <w:r>
          <w:rPr>
            <w:noProof/>
            <w:webHidden/>
          </w:rPr>
          <w:fldChar w:fldCharType="end"/>
        </w:r>
      </w:hyperlink>
    </w:p>
    <w:p w14:paraId="05212C60" w14:textId="7CF3E2F7" w:rsidR="00FC53A9" w:rsidRDefault="00FC53A9">
      <w:pPr>
        <w:pStyle w:val="TableofFigures"/>
        <w:rPr>
          <w:rFonts w:asciiTheme="minorHAnsi" w:eastAsiaTheme="minorEastAsia" w:hAnsiTheme="minorHAnsi" w:cstheme="minorBidi"/>
          <w:noProof/>
          <w:kern w:val="2"/>
          <w:lang w:bidi="he-IL"/>
          <w14:ligatures w14:val="standardContextual"/>
        </w:rPr>
      </w:pPr>
      <w:hyperlink w:anchor="_Toc143012366" w:history="1">
        <w:r w:rsidRPr="007B4816">
          <w:rPr>
            <w:rStyle w:val="Hyperlink"/>
          </w:rPr>
          <w:t xml:space="preserve">Table </w:t>
        </w:r>
        <w:r w:rsidRPr="007B4816">
          <w:rPr>
            <w:rStyle w:val="Hyperlink"/>
            <w:cs/>
          </w:rPr>
          <w:t>‎</w:t>
        </w:r>
        <w:r w:rsidRPr="007B4816">
          <w:rPr>
            <w:rStyle w:val="Hyperlink"/>
          </w:rPr>
          <w:t>2.13 List Mode - Frequency</w:t>
        </w:r>
        <w:r>
          <w:rPr>
            <w:noProof/>
            <w:webHidden/>
          </w:rPr>
          <w:tab/>
        </w:r>
        <w:r>
          <w:rPr>
            <w:noProof/>
            <w:webHidden/>
          </w:rPr>
          <w:fldChar w:fldCharType="begin"/>
        </w:r>
        <w:r>
          <w:rPr>
            <w:noProof/>
            <w:webHidden/>
          </w:rPr>
          <w:instrText xml:space="preserve"> PAGEREF _Toc143012366 \h </w:instrText>
        </w:r>
        <w:r>
          <w:rPr>
            <w:noProof/>
            <w:webHidden/>
          </w:rPr>
        </w:r>
        <w:r>
          <w:rPr>
            <w:noProof/>
            <w:webHidden/>
          </w:rPr>
          <w:fldChar w:fldCharType="separate"/>
        </w:r>
        <w:r>
          <w:rPr>
            <w:noProof/>
            <w:webHidden/>
          </w:rPr>
          <w:t>24</w:t>
        </w:r>
        <w:r>
          <w:rPr>
            <w:noProof/>
            <w:webHidden/>
          </w:rPr>
          <w:fldChar w:fldCharType="end"/>
        </w:r>
      </w:hyperlink>
    </w:p>
    <w:p w14:paraId="64B0089C" w14:textId="31FE81B3" w:rsidR="00FC53A9" w:rsidRDefault="00FC53A9">
      <w:pPr>
        <w:pStyle w:val="TableofFigures"/>
        <w:rPr>
          <w:rFonts w:asciiTheme="minorHAnsi" w:eastAsiaTheme="minorEastAsia" w:hAnsiTheme="minorHAnsi" w:cstheme="minorBidi"/>
          <w:noProof/>
          <w:kern w:val="2"/>
          <w:lang w:bidi="he-IL"/>
          <w14:ligatures w14:val="standardContextual"/>
        </w:rPr>
      </w:pPr>
      <w:hyperlink w:anchor="_Toc143012367" w:history="1">
        <w:r w:rsidRPr="007B4816">
          <w:rPr>
            <w:rStyle w:val="Hyperlink"/>
          </w:rPr>
          <w:t xml:space="preserve">Table </w:t>
        </w:r>
        <w:r w:rsidRPr="007B4816">
          <w:rPr>
            <w:rStyle w:val="Hyperlink"/>
            <w:cs/>
          </w:rPr>
          <w:t>‎</w:t>
        </w:r>
        <w:r w:rsidRPr="007B4816">
          <w:rPr>
            <w:rStyle w:val="Hyperlink"/>
          </w:rPr>
          <w:t>2.14 Frequency Modulation</w:t>
        </w:r>
        <w:r w:rsidRPr="007B4816">
          <w:rPr>
            <w:rStyle w:val="Hyperlink"/>
            <w:iCs/>
          </w:rPr>
          <w:t xml:space="preserve"> – External Source</w:t>
        </w:r>
        <w:r>
          <w:rPr>
            <w:noProof/>
            <w:webHidden/>
          </w:rPr>
          <w:tab/>
        </w:r>
        <w:r>
          <w:rPr>
            <w:noProof/>
            <w:webHidden/>
          </w:rPr>
          <w:fldChar w:fldCharType="begin"/>
        </w:r>
        <w:r>
          <w:rPr>
            <w:noProof/>
            <w:webHidden/>
          </w:rPr>
          <w:instrText xml:space="preserve"> PAGEREF _Toc143012367 \h </w:instrText>
        </w:r>
        <w:r>
          <w:rPr>
            <w:noProof/>
            <w:webHidden/>
          </w:rPr>
        </w:r>
        <w:r>
          <w:rPr>
            <w:noProof/>
            <w:webHidden/>
          </w:rPr>
          <w:fldChar w:fldCharType="separate"/>
        </w:r>
        <w:r>
          <w:rPr>
            <w:noProof/>
            <w:webHidden/>
          </w:rPr>
          <w:t>25</w:t>
        </w:r>
        <w:r>
          <w:rPr>
            <w:noProof/>
            <w:webHidden/>
          </w:rPr>
          <w:fldChar w:fldCharType="end"/>
        </w:r>
      </w:hyperlink>
    </w:p>
    <w:p w14:paraId="5047292E" w14:textId="3CCBEDE3" w:rsidR="00FC53A9" w:rsidRDefault="00FC53A9">
      <w:pPr>
        <w:pStyle w:val="TableofFigures"/>
        <w:rPr>
          <w:rFonts w:asciiTheme="minorHAnsi" w:eastAsiaTheme="minorEastAsia" w:hAnsiTheme="minorHAnsi" w:cstheme="minorBidi"/>
          <w:noProof/>
          <w:kern w:val="2"/>
          <w:lang w:bidi="he-IL"/>
          <w14:ligatures w14:val="standardContextual"/>
        </w:rPr>
      </w:pPr>
      <w:hyperlink w:anchor="_Toc143012368" w:history="1">
        <w:r w:rsidRPr="007B4816">
          <w:rPr>
            <w:rStyle w:val="Hyperlink"/>
          </w:rPr>
          <w:t xml:space="preserve">Table </w:t>
        </w:r>
        <w:r w:rsidRPr="007B4816">
          <w:rPr>
            <w:rStyle w:val="Hyperlink"/>
            <w:cs/>
          </w:rPr>
          <w:t>‎</w:t>
        </w:r>
        <w:r w:rsidRPr="007B4816">
          <w:rPr>
            <w:rStyle w:val="Hyperlink"/>
          </w:rPr>
          <w:t>2.15 Frequency Modulation –Internal Source</w:t>
        </w:r>
        <w:r>
          <w:rPr>
            <w:noProof/>
            <w:webHidden/>
          </w:rPr>
          <w:tab/>
        </w:r>
        <w:r>
          <w:rPr>
            <w:noProof/>
            <w:webHidden/>
          </w:rPr>
          <w:fldChar w:fldCharType="begin"/>
        </w:r>
        <w:r>
          <w:rPr>
            <w:noProof/>
            <w:webHidden/>
          </w:rPr>
          <w:instrText xml:space="preserve"> PAGEREF _Toc143012368 \h </w:instrText>
        </w:r>
        <w:r>
          <w:rPr>
            <w:noProof/>
            <w:webHidden/>
          </w:rPr>
        </w:r>
        <w:r>
          <w:rPr>
            <w:noProof/>
            <w:webHidden/>
          </w:rPr>
          <w:fldChar w:fldCharType="separate"/>
        </w:r>
        <w:r>
          <w:rPr>
            <w:noProof/>
            <w:webHidden/>
          </w:rPr>
          <w:t>25</w:t>
        </w:r>
        <w:r>
          <w:rPr>
            <w:noProof/>
            <w:webHidden/>
          </w:rPr>
          <w:fldChar w:fldCharType="end"/>
        </w:r>
      </w:hyperlink>
    </w:p>
    <w:p w14:paraId="5503A1C0" w14:textId="0D1ADDA8" w:rsidR="00FC53A9" w:rsidRDefault="00FC53A9">
      <w:pPr>
        <w:pStyle w:val="TableofFigures"/>
        <w:rPr>
          <w:rFonts w:asciiTheme="minorHAnsi" w:eastAsiaTheme="minorEastAsia" w:hAnsiTheme="minorHAnsi" w:cstheme="minorBidi"/>
          <w:noProof/>
          <w:kern w:val="2"/>
          <w:lang w:bidi="he-IL"/>
          <w14:ligatures w14:val="standardContextual"/>
        </w:rPr>
      </w:pPr>
      <w:hyperlink w:anchor="_Toc143012369" w:history="1">
        <w:r w:rsidRPr="007B4816">
          <w:rPr>
            <w:rStyle w:val="Hyperlink"/>
          </w:rPr>
          <w:t xml:space="preserve">Table </w:t>
        </w:r>
        <w:r w:rsidRPr="007B4816">
          <w:rPr>
            <w:rStyle w:val="Hyperlink"/>
            <w:cs/>
          </w:rPr>
          <w:t>‎</w:t>
        </w:r>
        <w:r w:rsidRPr="007B4816">
          <w:rPr>
            <w:rStyle w:val="Hyperlink"/>
          </w:rPr>
          <w:t>2.16 Amplitude Modulation – External Source</w:t>
        </w:r>
        <w:r>
          <w:rPr>
            <w:noProof/>
            <w:webHidden/>
          </w:rPr>
          <w:tab/>
        </w:r>
        <w:r>
          <w:rPr>
            <w:noProof/>
            <w:webHidden/>
          </w:rPr>
          <w:fldChar w:fldCharType="begin"/>
        </w:r>
        <w:r>
          <w:rPr>
            <w:noProof/>
            <w:webHidden/>
          </w:rPr>
          <w:instrText xml:space="preserve"> PAGEREF _Toc143012369 \h </w:instrText>
        </w:r>
        <w:r>
          <w:rPr>
            <w:noProof/>
            <w:webHidden/>
          </w:rPr>
        </w:r>
        <w:r>
          <w:rPr>
            <w:noProof/>
            <w:webHidden/>
          </w:rPr>
          <w:fldChar w:fldCharType="separate"/>
        </w:r>
        <w:r>
          <w:rPr>
            <w:noProof/>
            <w:webHidden/>
          </w:rPr>
          <w:t>26</w:t>
        </w:r>
        <w:r>
          <w:rPr>
            <w:noProof/>
            <w:webHidden/>
          </w:rPr>
          <w:fldChar w:fldCharType="end"/>
        </w:r>
      </w:hyperlink>
    </w:p>
    <w:p w14:paraId="07612D01" w14:textId="1C6B4EFC" w:rsidR="00FC53A9" w:rsidRDefault="00FC53A9">
      <w:pPr>
        <w:pStyle w:val="TableofFigures"/>
        <w:rPr>
          <w:rFonts w:asciiTheme="minorHAnsi" w:eastAsiaTheme="minorEastAsia" w:hAnsiTheme="minorHAnsi" w:cstheme="minorBidi"/>
          <w:noProof/>
          <w:kern w:val="2"/>
          <w:lang w:bidi="he-IL"/>
          <w14:ligatures w14:val="standardContextual"/>
        </w:rPr>
      </w:pPr>
      <w:hyperlink w:anchor="_Toc143012370" w:history="1">
        <w:r w:rsidRPr="007B4816">
          <w:rPr>
            <w:rStyle w:val="Hyperlink"/>
          </w:rPr>
          <w:t xml:space="preserve">Table </w:t>
        </w:r>
        <w:r w:rsidRPr="007B4816">
          <w:rPr>
            <w:rStyle w:val="Hyperlink"/>
            <w:cs/>
          </w:rPr>
          <w:t>‎</w:t>
        </w:r>
        <w:r w:rsidRPr="007B4816">
          <w:rPr>
            <w:rStyle w:val="Hyperlink"/>
          </w:rPr>
          <w:t>2.17 Amplitude Modulation – Internal Source</w:t>
        </w:r>
        <w:r>
          <w:rPr>
            <w:noProof/>
            <w:webHidden/>
          </w:rPr>
          <w:tab/>
        </w:r>
        <w:r>
          <w:rPr>
            <w:noProof/>
            <w:webHidden/>
          </w:rPr>
          <w:fldChar w:fldCharType="begin"/>
        </w:r>
        <w:r>
          <w:rPr>
            <w:noProof/>
            <w:webHidden/>
          </w:rPr>
          <w:instrText xml:space="preserve"> PAGEREF _Toc143012370 \h </w:instrText>
        </w:r>
        <w:r>
          <w:rPr>
            <w:noProof/>
            <w:webHidden/>
          </w:rPr>
        </w:r>
        <w:r>
          <w:rPr>
            <w:noProof/>
            <w:webHidden/>
          </w:rPr>
          <w:fldChar w:fldCharType="separate"/>
        </w:r>
        <w:r>
          <w:rPr>
            <w:noProof/>
            <w:webHidden/>
          </w:rPr>
          <w:t>26</w:t>
        </w:r>
        <w:r>
          <w:rPr>
            <w:noProof/>
            <w:webHidden/>
          </w:rPr>
          <w:fldChar w:fldCharType="end"/>
        </w:r>
      </w:hyperlink>
    </w:p>
    <w:p w14:paraId="36082235" w14:textId="34CC31E3" w:rsidR="00FC53A9" w:rsidRDefault="00FC53A9">
      <w:pPr>
        <w:pStyle w:val="TableofFigures"/>
        <w:rPr>
          <w:rFonts w:asciiTheme="minorHAnsi" w:eastAsiaTheme="minorEastAsia" w:hAnsiTheme="minorHAnsi" w:cstheme="minorBidi"/>
          <w:noProof/>
          <w:kern w:val="2"/>
          <w:lang w:bidi="he-IL"/>
          <w14:ligatures w14:val="standardContextual"/>
        </w:rPr>
      </w:pPr>
      <w:hyperlink w:anchor="_Toc143012371" w:history="1">
        <w:r w:rsidRPr="007B4816">
          <w:rPr>
            <w:rStyle w:val="Hyperlink"/>
          </w:rPr>
          <w:t xml:space="preserve">Table </w:t>
        </w:r>
        <w:r w:rsidRPr="007B4816">
          <w:rPr>
            <w:rStyle w:val="Hyperlink"/>
            <w:cs/>
          </w:rPr>
          <w:t>‎</w:t>
        </w:r>
        <w:r w:rsidRPr="007B4816">
          <w:rPr>
            <w:rStyle w:val="Hyperlink"/>
          </w:rPr>
          <w:t>2.18 Pulse Modulation – External Source</w:t>
        </w:r>
        <w:r>
          <w:rPr>
            <w:noProof/>
            <w:webHidden/>
          </w:rPr>
          <w:tab/>
        </w:r>
        <w:r>
          <w:rPr>
            <w:noProof/>
            <w:webHidden/>
          </w:rPr>
          <w:fldChar w:fldCharType="begin"/>
        </w:r>
        <w:r>
          <w:rPr>
            <w:noProof/>
            <w:webHidden/>
          </w:rPr>
          <w:instrText xml:space="preserve"> PAGEREF _Toc143012371 \h </w:instrText>
        </w:r>
        <w:r>
          <w:rPr>
            <w:noProof/>
            <w:webHidden/>
          </w:rPr>
        </w:r>
        <w:r>
          <w:rPr>
            <w:noProof/>
            <w:webHidden/>
          </w:rPr>
          <w:fldChar w:fldCharType="separate"/>
        </w:r>
        <w:r>
          <w:rPr>
            <w:noProof/>
            <w:webHidden/>
          </w:rPr>
          <w:t>27</w:t>
        </w:r>
        <w:r>
          <w:rPr>
            <w:noProof/>
            <w:webHidden/>
          </w:rPr>
          <w:fldChar w:fldCharType="end"/>
        </w:r>
      </w:hyperlink>
    </w:p>
    <w:p w14:paraId="7115107C" w14:textId="32B26B19" w:rsidR="00FC53A9" w:rsidRDefault="00FC53A9">
      <w:pPr>
        <w:pStyle w:val="TableofFigures"/>
        <w:rPr>
          <w:rFonts w:asciiTheme="minorHAnsi" w:eastAsiaTheme="minorEastAsia" w:hAnsiTheme="minorHAnsi" w:cstheme="minorBidi"/>
          <w:noProof/>
          <w:kern w:val="2"/>
          <w:lang w:bidi="he-IL"/>
          <w14:ligatures w14:val="standardContextual"/>
        </w:rPr>
      </w:pPr>
      <w:hyperlink w:anchor="_Toc143012372" w:history="1">
        <w:r w:rsidRPr="007B4816">
          <w:rPr>
            <w:rStyle w:val="Hyperlink"/>
          </w:rPr>
          <w:t xml:space="preserve">Table </w:t>
        </w:r>
        <w:r w:rsidRPr="007B4816">
          <w:rPr>
            <w:rStyle w:val="Hyperlink"/>
            <w:cs/>
          </w:rPr>
          <w:t>‎</w:t>
        </w:r>
        <w:r w:rsidRPr="007B4816">
          <w:rPr>
            <w:rStyle w:val="Hyperlink"/>
          </w:rPr>
          <w:t>2.19 Pulse Modulation – Internal Source</w:t>
        </w:r>
        <w:r>
          <w:rPr>
            <w:noProof/>
            <w:webHidden/>
          </w:rPr>
          <w:tab/>
        </w:r>
        <w:r>
          <w:rPr>
            <w:noProof/>
            <w:webHidden/>
          </w:rPr>
          <w:fldChar w:fldCharType="begin"/>
        </w:r>
        <w:r>
          <w:rPr>
            <w:noProof/>
            <w:webHidden/>
          </w:rPr>
          <w:instrText xml:space="preserve"> PAGEREF _Toc143012372 \h </w:instrText>
        </w:r>
        <w:r>
          <w:rPr>
            <w:noProof/>
            <w:webHidden/>
          </w:rPr>
        </w:r>
        <w:r>
          <w:rPr>
            <w:noProof/>
            <w:webHidden/>
          </w:rPr>
          <w:fldChar w:fldCharType="separate"/>
        </w:r>
        <w:r>
          <w:rPr>
            <w:noProof/>
            <w:webHidden/>
          </w:rPr>
          <w:t>27</w:t>
        </w:r>
        <w:r>
          <w:rPr>
            <w:noProof/>
            <w:webHidden/>
          </w:rPr>
          <w:fldChar w:fldCharType="end"/>
        </w:r>
      </w:hyperlink>
    </w:p>
    <w:p w14:paraId="50265EF4" w14:textId="3F39144F" w:rsidR="00FC53A9" w:rsidRDefault="00FC53A9">
      <w:pPr>
        <w:pStyle w:val="TableofFigures"/>
        <w:rPr>
          <w:rFonts w:asciiTheme="minorHAnsi" w:eastAsiaTheme="minorEastAsia" w:hAnsiTheme="minorHAnsi" w:cstheme="minorBidi"/>
          <w:noProof/>
          <w:kern w:val="2"/>
          <w:lang w:bidi="he-IL"/>
          <w14:ligatures w14:val="standardContextual"/>
        </w:rPr>
      </w:pPr>
      <w:hyperlink w:anchor="_Toc143012373" w:history="1">
        <w:r w:rsidRPr="007B4816">
          <w:rPr>
            <w:rStyle w:val="Hyperlink"/>
          </w:rPr>
          <w:t xml:space="preserve">Table </w:t>
        </w:r>
        <w:r w:rsidRPr="007B4816">
          <w:rPr>
            <w:rStyle w:val="Hyperlink"/>
            <w:cs/>
          </w:rPr>
          <w:t>‎</w:t>
        </w:r>
        <w:r w:rsidRPr="007B4816">
          <w:rPr>
            <w:rStyle w:val="Hyperlink"/>
          </w:rPr>
          <w:t xml:space="preserve">2.20 </w:t>
        </w:r>
        <w:r w:rsidRPr="007B4816">
          <w:rPr>
            <w:rStyle w:val="Hyperlink"/>
            <w:iCs/>
          </w:rPr>
          <w:t>Power vs Frequency</w:t>
        </w:r>
        <w:r>
          <w:rPr>
            <w:noProof/>
            <w:webHidden/>
          </w:rPr>
          <w:tab/>
        </w:r>
        <w:r>
          <w:rPr>
            <w:noProof/>
            <w:webHidden/>
          </w:rPr>
          <w:fldChar w:fldCharType="begin"/>
        </w:r>
        <w:r>
          <w:rPr>
            <w:noProof/>
            <w:webHidden/>
          </w:rPr>
          <w:instrText xml:space="preserve"> PAGEREF _Toc143012373 \h </w:instrText>
        </w:r>
        <w:r>
          <w:rPr>
            <w:noProof/>
            <w:webHidden/>
          </w:rPr>
        </w:r>
        <w:r>
          <w:rPr>
            <w:noProof/>
            <w:webHidden/>
          </w:rPr>
          <w:fldChar w:fldCharType="separate"/>
        </w:r>
        <w:r>
          <w:rPr>
            <w:noProof/>
            <w:webHidden/>
          </w:rPr>
          <w:t>28</w:t>
        </w:r>
        <w:r>
          <w:rPr>
            <w:noProof/>
            <w:webHidden/>
          </w:rPr>
          <w:fldChar w:fldCharType="end"/>
        </w:r>
      </w:hyperlink>
    </w:p>
    <w:p w14:paraId="67854A1D" w14:textId="6B15A4DC" w:rsidR="005224A5" w:rsidRPr="004079BE" w:rsidRDefault="005224A5" w:rsidP="00932B7F">
      <w:pPr>
        <w:pStyle w:val="BodyText"/>
      </w:pPr>
      <w:r w:rsidRPr="003B1991">
        <w:fldChar w:fldCharType="end"/>
      </w:r>
    </w:p>
    <w:p w14:paraId="7F7921DC" w14:textId="6E761BE0" w:rsidR="00AD3CEB" w:rsidRDefault="00905A7E" w:rsidP="00771C8D">
      <w:pPr>
        <w:pStyle w:val="Heading1"/>
      </w:pPr>
      <w:bookmarkStart w:id="12" w:name="_Toc98261775"/>
      <w:bookmarkStart w:id="13" w:name="_Toc98261855"/>
      <w:bookmarkStart w:id="14" w:name="_Toc98264342"/>
      <w:bookmarkStart w:id="15" w:name="_Toc98261776"/>
      <w:bookmarkStart w:id="16" w:name="_Toc98261856"/>
      <w:bookmarkStart w:id="17" w:name="_Toc98264343"/>
      <w:bookmarkStart w:id="18" w:name="_Toc531268764"/>
      <w:bookmarkStart w:id="19" w:name="_Toc531268765"/>
      <w:bookmarkStart w:id="20" w:name="_Toc531268766"/>
      <w:bookmarkStart w:id="21" w:name="_Toc531268767"/>
      <w:bookmarkStart w:id="22" w:name="_Toc143012317"/>
      <w:bookmarkStart w:id="23" w:name="_Toc526361939"/>
      <w:bookmarkStart w:id="24" w:name="_Toc390698990"/>
      <w:bookmarkStart w:id="25" w:name="_Toc402083216"/>
      <w:bookmarkEnd w:id="7"/>
      <w:bookmarkEnd w:id="8"/>
      <w:bookmarkEnd w:id="9"/>
      <w:bookmarkEnd w:id="12"/>
      <w:bookmarkEnd w:id="13"/>
      <w:bookmarkEnd w:id="14"/>
      <w:bookmarkEnd w:id="15"/>
      <w:bookmarkEnd w:id="16"/>
      <w:bookmarkEnd w:id="17"/>
      <w:bookmarkEnd w:id="18"/>
      <w:bookmarkEnd w:id="19"/>
      <w:bookmarkEnd w:id="20"/>
      <w:bookmarkEnd w:id="21"/>
      <w:r>
        <w:lastRenderedPageBreak/>
        <w:t>Introduction</w:t>
      </w:r>
      <w:bookmarkEnd w:id="22"/>
    </w:p>
    <w:p w14:paraId="5ADDE6F5" w14:textId="4F66CCCC" w:rsidR="00903B5A" w:rsidRPr="003A1488" w:rsidRDefault="00D325F2" w:rsidP="00724E2E">
      <w:pPr>
        <w:pStyle w:val="BodyText"/>
      </w:pPr>
      <w:r w:rsidRPr="00D325F2">
        <w:rPr>
          <w:lang w:eastAsia="de-DE"/>
        </w:rPr>
        <w:t xml:space="preserve">This </w:t>
      </w:r>
      <w:r>
        <w:rPr>
          <w:lang w:eastAsia="de-DE"/>
        </w:rPr>
        <w:t>document</w:t>
      </w:r>
      <w:r w:rsidRPr="00D325F2">
        <w:rPr>
          <w:lang w:eastAsia="de-DE"/>
        </w:rPr>
        <w:t xml:space="preserve"> </w:t>
      </w:r>
      <w:r w:rsidR="00D3719C">
        <w:rPr>
          <w:lang w:eastAsia="de-DE"/>
        </w:rPr>
        <w:t>describes</w:t>
      </w:r>
      <w:r w:rsidRPr="00D325F2">
        <w:rPr>
          <w:lang w:eastAsia="de-DE"/>
        </w:rPr>
        <w:t xml:space="preserve"> </w:t>
      </w:r>
      <w:r w:rsidR="003D61D2">
        <w:rPr>
          <w:lang w:eastAsia="de-DE"/>
        </w:rPr>
        <w:t xml:space="preserve">the </w:t>
      </w:r>
      <w:r w:rsidR="001559FA" w:rsidRPr="00423AE4">
        <w:rPr>
          <w:lang w:eastAsia="de-DE"/>
        </w:rPr>
        <w:t>specifications and performance verification</w:t>
      </w:r>
      <w:r w:rsidR="001559FA">
        <w:rPr>
          <w:lang w:eastAsia="de-DE"/>
        </w:rPr>
        <w:t xml:space="preserve"> tests</w:t>
      </w:r>
      <w:r w:rsidRPr="00D325F2">
        <w:rPr>
          <w:lang w:eastAsia="de-DE"/>
        </w:rPr>
        <w:t xml:space="preserve"> necessary </w:t>
      </w:r>
      <w:r>
        <w:rPr>
          <w:lang w:eastAsia="de-DE"/>
        </w:rPr>
        <w:t>for</w:t>
      </w:r>
      <w:r w:rsidRPr="00D325F2">
        <w:rPr>
          <w:lang w:eastAsia="de-DE"/>
        </w:rPr>
        <w:t xml:space="preserve"> validat</w:t>
      </w:r>
      <w:r>
        <w:rPr>
          <w:lang w:eastAsia="de-DE"/>
        </w:rPr>
        <w:t>ing</w:t>
      </w:r>
      <w:r w:rsidRPr="00D325F2">
        <w:rPr>
          <w:lang w:eastAsia="de-DE"/>
        </w:rPr>
        <w:t xml:space="preserve"> the </w:t>
      </w:r>
      <w:r w:rsidR="00382D2A">
        <w:rPr>
          <w:lang w:eastAsia="de-DE"/>
        </w:rPr>
        <w:t>Lucid Series</w:t>
      </w:r>
      <w:r w:rsidRPr="00D325F2">
        <w:rPr>
          <w:lang w:eastAsia="de-DE"/>
        </w:rPr>
        <w:t xml:space="preserve"> Signal Generator.</w:t>
      </w:r>
    </w:p>
    <w:p w14:paraId="7BB0146B" w14:textId="3FF44833" w:rsidR="000F57B5" w:rsidRDefault="000F57B5" w:rsidP="000F57B5">
      <w:pPr>
        <w:pStyle w:val="FigureSpace"/>
      </w:pPr>
      <w:r>
        <w:drawing>
          <wp:inline distT="0" distB="0" distL="0" distR="0" wp14:anchorId="19829A88" wp14:editId="426F0A41">
            <wp:extent cx="5761355" cy="2522855"/>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1355" cy="2522855"/>
                    </a:xfrm>
                    <a:prstGeom prst="rect">
                      <a:avLst/>
                    </a:prstGeom>
                  </pic:spPr>
                </pic:pic>
              </a:graphicData>
            </a:graphic>
          </wp:inline>
        </w:drawing>
      </w:r>
    </w:p>
    <w:p w14:paraId="2D0C4B80" w14:textId="060642F7" w:rsidR="000F57B5" w:rsidRPr="00B91ADB" w:rsidRDefault="000F57B5" w:rsidP="00F34668">
      <w:pPr>
        <w:pStyle w:val="CaptionFigure"/>
      </w:pPr>
      <w:bookmarkStart w:id="26" w:name="_Toc71015531"/>
      <w:bookmarkStart w:id="27" w:name="_Toc143012344"/>
      <w:r w:rsidRPr="00B91ADB">
        <w:t xml:space="preserve">Figure </w:t>
      </w:r>
      <w:r>
        <w:fldChar w:fldCharType="begin"/>
      </w:r>
      <w:r>
        <w:instrText xml:space="preserve"> STYLEREF 1 \s </w:instrText>
      </w:r>
      <w:r>
        <w:fldChar w:fldCharType="separate"/>
      </w:r>
      <w:r w:rsidR="00FC53A9">
        <w:rPr>
          <w:cs/>
        </w:rPr>
        <w:t>‎</w:t>
      </w:r>
      <w:r w:rsidR="00FC53A9">
        <w:t>1</w:t>
      </w:r>
      <w:r>
        <w:fldChar w:fldCharType="end"/>
      </w:r>
      <w:r w:rsidRPr="00B91ADB">
        <w:t>.</w:t>
      </w:r>
      <w:r>
        <w:fldChar w:fldCharType="begin"/>
      </w:r>
      <w:r>
        <w:instrText xml:space="preserve"> SEQ Figure \* ARABIC \s 1 </w:instrText>
      </w:r>
      <w:r>
        <w:fldChar w:fldCharType="separate"/>
      </w:r>
      <w:r w:rsidR="00FC53A9">
        <w:t>1</w:t>
      </w:r>
      <w:r>
        <w:fldChar w:fldCharType="end"/>
      </w:r>
      <w:r w:rsidRPr="00B91ADB">
        <w:t xml:space="preserve"> </w:t>
      </w:r>
      <w:r w:rsidRPr="006155D2">
        <w:t>LS1294B</w:t>
      </w:r>
      <w:r w:rsidRPr="00B91ADB">
        <w:t xml:space="preserve"> – 12GHz Four Channel RF </w:t>
      </w:r>
      <w:r w:rsidRPr="00F34668">
        <w:t>Analog</w:t>
      </w:r>
      <w:r w:rsidRPr="00B91ADB">
        <w:t xml:space="preserve"> Signal Generator</w:t>
      </w:r>
      <w:bookmarkEnd w:id="26"/>
      <w:r w:rsidR="00F34057">
        <w:t xml:space="preserve"> Benchtop</w:t>
      </w:r>
      <w:bookmarkEnd w:id="27"/>
    </w:p>
    <w:p w14:paraId="3FBCD0AA" w14:textId="3A7DCCC0" w:rsidR="000F57B5" w:rsidRDefault="000F57B5" w:rsidP="000F57B5">
      <w:pPr>
        <w:pStyle w:val="FigureSpace"/>
      </w:pPr>
      <w:r>
        <w:drawing>
          <wp:inline distT="0" distB="0" distL="0" distR="0" wp14:anchorId="0724C2C9" wp14:editId="2851551D">
            <wp:extent cx="5205909" cy="3904575"/>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15765" cy="3911967"/>
                    </a:xfrm>
                    <a:prstGeom prst="rect">
                      <a:avLst/>
                    </a:prstGeom>
                  </pic:spPr>
                </pic:pic>
              </a:graphicData>
            </a:graphic>
          </wp:inline>
        </w:drawing>
      </w:r>
    </w:p>
    <w:p w14:paraId="499DD9B5" w14:textId="4C8BA78C" w:rsidR="000F57B5" w:rsidRPr="007B07CB" w:rsidRDefault="000F57B5" w:rsidP="00F34668">
      <w:pPr>
        <w:pStyle w:val="CaptionFigure"/>
      </w:pPr>
      <w:bookmarkStart w:id="28" w:name="_Toc43215250"/>
      <w:bookmarkStart w:id="29" w:name="_Toc71012278"/>
      <w:bookmarkStart w:id="30" w:name="_Toc143012345"/>
      <w:r w:rsidRPr="007B07CB">
        <w:t xml:space="preserve">Figure </w:t>
      </w:r>
      <w:r>
        <w:rPr>
          <w:noProof w:val="0"/>
        </w:rPr>
        <w:fldChar w:fldCharType="begin"/>
      </w:r>
      <w:r>
        <w:instrText xml:space="preserve"> STYLEREF 1 \s </w:instrText>
      </w:r>
      <w:r>
        <w:rPr>
          <w:noProof w:val="0"/>
        </w:rPr>
        <w:fldChar w:fldCharType="separate"/>
      </w:r>
      <w:r w:rsidR="00FC53A9">
        <w:rPr>
          <w:cs/>
        </w:rPr>
        <w:t>‎</w:t>
      </w:r>
      <w:r w:rsidR="00FC53A9">
        <w:t>1</w:t>
      </w:r>
      <w:r>
        <w:fldChar w:fldCharType="end"/>
      </w:r>
      <w:r w:rsidRPr="007B07CB">
        <w:t>.</w:t>
      </w:r>
      <w:r>
        <w:rPr>
          <w:noProof w:val="0"/>
        </w:rPr>
        <w:fldChar w:fldCharType="begin"/>
      </w:r>
      <w:r>
        <w:instrText xml:space="preserve"> SEQ Figure \* ARABIC \s 1 </w:instrText>
      </w:r>
      <w:r>
        <w:rPr>
          <w:noProof w:val="0"/>
        </w:rPr>
        <w:fldChar w:fldCharType="separate"/>
      </w:r>
      <w:r w:rsidR="00FC53A9">
        <w:t>2</w:t>
      </w:r>
      <w:r>
        <w:fldChar w:fldCharType="end"/>
      </w:r>
      <w:r w:rsidRPr="007B07CB">
        <w:t xml:space="preserve"> </w:t>
      </w:r>
      <w:r w:rsidR="002B4A13">
        <w:t>LSX4091</w:t>
      </w:r>
      <w:r w:rsidRPr="00EB36B3">
        <w:t>D</w:t>
      </w:r>
      <w:r w:rsidRPr="007B07CB">
        <w:t xml:space="preserve"> – </w:t>
      </w:r>
      <w:bookmarkEnd w:id="28"/>
      <w:r w:rsidRPr="007B07CB">
        <w:t>12GHz RF Analog Signal Generator Desktop</w:t>
      </w:r>
      <w:bookmarkEnd w:id="29"/>
      <w:bookmarkEnd w:id="30"/>
    </w:p>
    <w:p w14:paraId="407080FF" w14:textId="67DF16DA" w:rsidR="000F57B5" w:rsidRDefault="000F57B5" w:rsidP="000F57B5">
      <w:pPr>
        <w:pStyle w:val="FigureSpace"/>
      </w:pPr>
      <w:r>
        <w:lastRenderedPageBreak/>
        <w:drawing>
          <wp:inline distT="0" distB="0" distL="0" distR="0" wp14:anchorId="747CA5A6" wp14:editId="6CEBC631">
            <wp:extent cx="2702256" cy="3096967"/>
            <wp:effectExtent l="0" t="0" r="3175"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19796" cy="3117069"/>
                    </a:xfrm>
                    <a:prstGeom prst="rect">
                      <a:avLst/>
                    </a:prstGeom>
                  </pic:spPr>
                </pic:pic>
              </a:graphicData>
            </a:graphic>
          </wp:inline>
        </w:drawing>
      </w:r>
    </w:p>
    <w:p w14:paraId="371184F0" w14:textId="4C0B22F8" w:rsidR="000F57B5" w:rsidRPr="00B91ADB" w:rsidRDefault="000F57B5" w:rsidP="00F34668">
      <w:pPr>
        <w:pStyle w:val="CaptionFigure"/>
      </w:pPr>
      <w:bookmarkStart w:id="31" w:name="_Toc67505654"/>
      <w:bookmarkStart w:id="32" w:name="_Toc143012346"/>
      <w:r w:rsidRPr="00B91ADB">
        <w:t xml:space="preserve">Figure </w:t>
      </w:r>
      <w:r>
        <w:fldChar w:fldCharType="begin"/>
      </w:r>
      <w:r>
        <w:instrText xml:space="preserve"> STYLEREF 1 \s </w:instrText>
      </w:r>
      <w:r>
        <w:fldChar w:fldCharType="separate"/>
      </w:r>
      <w:r w:rsidR="00FC53A9">
        <w:rPr>
          <w:cs/>
        </w:rPr>
        <w:t>‎</w:t>
      </w:r>
      <w:r w:rsidR="00FC53A9">
        <w:t>1</w:t>
      </w:r>
      <w:r>
        <w:fldChar w:fldCharType="end"/>
      </w:r>
      <w:r w:rsidRPr="00B91ADB">
        <w:t>.</w:t>
      </w:r>
      <w:r>
        <w:fldChar w:fldCharType="begin"/>
      </w:r>
      <w:r>
        <w:instrText xml:space="preserve"> SEQ Figure \* ARABIC \s 1 </w:instrText>
      </w:r>
      <w:r>
        <w:fldChar w:fldCharType="separate"/>
      </w:r>
      <w:r w:rsidR="00FC53A9">
        <w:t>3</w:t>
      </w:r>
      <w:r>
        <w:fldChar w:fldCharType="end"/>
      </w:r>
      <w:r w:rsidRPr="00B91ADB">
        <w:t xml:space="preserve"> </w:t>
      </w:r>
      <w:r w:rsidR="002B4A13">
        <w:t>LSX4091</w:t>
      </w:r>
      <w:r>
        <w:t>P</w:t>
      </w:r>
      <w:r w:rsidRPr="00B91ADB">
        <w:t xml:space="preserve"> – 12GHz </w:t>
      </w:r>
      <w:r>
        <w:t>One</w:t>
      </w:r>
      <w:r w:rsidRPr="00B91ADB">
        <w:t xml:space="preserve"> Channel RF Analog Signal Generator</w:t>
      </w:r>
      <w:bookmarkEnd w:id="31"/>
      <w:r w:rsidR="00D3719C">
        <w:t xml:space="preserve"> Portable</w:t>
      </w:r>
      <w:bookmarkEnd w:id="32"/>
    </w:p>
    <w:p w14:paraId="741221D2" w14:textId="28E1F3DB" w:rsidR="000F57B5" w:rsidRDefault="00D95128" w:rsidP="00D95128">
      <w:pPr>
        <w:pStyle w:val="Figure"/>
        <w:rPr>
          <w:lang w:eastAsia="de-DE"/>
        </w:rPr>
      </w:pPr>
      <w:r>
        <w:rPr>
          <w:noProof/>
        </w:rPr>
        <w:drawing>
          <wp:inline distT="0" distB="0" distL="0" distR="0" wp14:anchorId="7F54F145" wp14:editId="2479E23E">
            <wp:extent cx="5943600" cy="10725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072515"/>
                    </a:xfrm>
                    <a:prstGeom prst="rect">
                      <a:avLst/>
                    </a:prstGeom>
                  </pic:spPr>
                </pic:pic>
              </a:graphicData>
            </a:graphic>
          </wp:inline>
        </w:drawing>
      </w:r>
    </w:p>
    <w:p w14:paraId="1FD001CA" w14:textId="42DE1999" w:rsidR="00D95128" w:rsidRPr="00B91ADB" w:rsidRDefault="00D95128" w:rsidP="00F34668">
      <w:pPr>
        <w:pStyle w:val="CaptionFigure"/>
      </w:pPr>
      <w:bookmarkStart w:id="33" w:name="_Toc143012347"/>
      <w:r w:rsidRPr="00B91ADB">
        <w:t xml:space="preserve">Figure </w:t>
      </w:r>
      <w:r>
        <w:fldChar w:fldCharType="begin"/>
      </w:r>
      <w:r>
        <w:instrText xml:space="preserve"> STYLEREF 1 \s </w:instrText>
      </w:r>
      <w:r>
        <w:fldChar w:fldCharType="separate"/>
      </w:r>
      <w:r w:rsidR="00FC53A9">
        <w:rPr>
          <w:cs/>
        </w:rPr>
        <w:t>‎</w:t>
      </w:r>
      <w:r w:rsidR="00FC53A9">
        <w:t>1</w:t>
      </w:r>
      <w:r>
        <w:fldChar w:fldCharType="end"/>
      </w:r>
      <w:r w:rsidRPr="00B91ADB">
        <w:t>.</w:t>
      </w:r>
      <w:r>
        <w:fldChar w:fldCharType="begin"/>
      </w:r>
      <w:r>
        <w:instrText xml:space="preserve"> SEQ Figure \* ARABIC \s 1 </w:instrText>
      </w:r>
      <w:r>
        <w:fldChar w:fldCharType="separate"/>
      </w:r>
      <w:r w:rsidR="00FC53A9">
        <w:t>4</w:t>
      </w:r>
      <w:r>
        <w:fldChar w:fldCharType="end"/>
      </w:r>
      <w:r w:rsidRPr="00B91ADB">
        <w:t xml:space="preserve"> </w:t>
      </w:r>
      <w:r w:rsidRPr="006155D2">
        <w:t>LS1294</w:t>
      </w:r>
      <w:r>
        <w:t>R</w:t>
      </w:r>
      <w:r w:rsidRPr="00B91ADB">
        <w:t xml:space="preserve"> – 12GHz Four Channel RF Analog Signal Generator</w:t>
      </w:r>
      <w:r w:rsidR="00D3719C">
        <w:t xml:space="preserve"> Rackmount</w:t>
      </w:r>
      <w:bookmarkEnd w:id="33"/>
    </w:p>
    <w:p w14:paraId="7F6DDAA1" w14:textId="6153D27F" w:rsidR="00D325F2" w:rsidRPr="00A82D07" w:rsidRDefault="00D325F2" w:rsidP="00D325F2">
      <w:pPr>
        <w:pStyle w:val="CautionHeader"/>
        <w:ind w:left="567" w:firstLine="0"/>
        <w:rPr>
          <w:rFonts w:cs="Times New Roman"/>
          <w:spacing w:val="0"/>
          <w:szCs w:val="24"/>
        </w:rPr>
      </w:pPr>
      <w:r w:rsidRPr="00A82D07">
        <w:rPr>
          <w:rFonts w:cs="Times New Roman"/>
          <w:spacing w:val="0"/>
          <w:szCs w:val="24"/>
        </w:rPr>
        <w:t>Caution!</w:t>
      </w:r>
    </w:p>
    <w:p w14:paraId="34695B89" w14:textId="47DF32FB" w:rsidR="00D325F2" w:rsidRPr="00783B9E" w:rsidRDefault="00D325F2" w:rsidP="00783B9E">
      <w:pPr>
        <w:pStyle w:val="CautionText"/>
      </w:pPr>
      <w:r w:rsidRPr="00783B9E">
        <w:t>The procedures described in this section are for use only by qualified service personnel. Do not remove instrument covers as it may affect product characteristics and temperature.</w:t>
      </w:r>
    </w:p>
    <w:p w14:paraId="6376F133" w14:textId="77777777" w:rsidR="00D325F2" w:rsidRPr="00A82D07" w:rsidRDefault="00D325F2" w:rsidP="00D325F2">
      <w:pPr>
        <w:pStyle w:val="CautionHeader"/>
        <w:ind w:left="567" w:firstLine="0"/>
        <w:rPr>
          <w:rFonts w:cs="Times New Roman"/>
          <w:spacing w:val="0"/>
          <w:szCs w:val="24"/>
        </w:rPr>
      </w:pPr>
      <w:r w:rsidRPr="00A82D07">
        <w:rPr>
          <w:rFonts w:cs="Times New Roman"/>
          <w:spacing w:val="0"/>
          <w:szCs w:val="24"/>
        </w:rPr>
        <w:t>Caution!</w:t>
      </w:r>
    </w:p>
    <w:p w14:paraId="65102969" w14:textId="72477675" w:rsidR="00D325F2" w:rsidRPr="00A82D07" w:rsidRDefault="005F1B5B" w:rsidP="00783B9E">
      <w:pPr>
        <w:pStyle w:val="CautionText"/>
      </w:pPr>
      <w:r>
        <w:t>A</w:t>
      </w:r>
      <w:r w:rsidRPr="00D325F2">
        <w:t>lways perform performance tests in a static safe workstation</w:t>
      </w:r>
      <w:r w:rsidR="00D325F2" w:rsidRPr="00D325F2">
        <w:t>.</w:t>
      </w:r>
    </w:p>
    <w:p w14:paraId="08142A22" w14:textId="1B812969" w:rsidR="009A7321" w:rsidRDefault="00883672" w:rsidP="00D325F2">
      <w:pPr>
        <w:pStyle w:val="Heading2"/>
        <w:rPr>
          <w:rFonts w:asciiTheme="minorBidi" w:hAnsiTheme="minorBidi" w:cstheme="minorBidi"/>
          <w:snapToGrid w:val="0"/>
          <w:sz w:val="28"/>
          <w:lang w:bidi="ar-SA"/>
        </w:rPr>
      </w:pPr>
      <w:bookmarkStart w:id="34" w:name="_Ref142999936"/>
      <w:bookmarkStart w:id="35" w:name="_Toc143012318"/>
      <w:r>
        <w:rPr>
          <w:rFonts w:asciiTheme="minorBidi" w:hAnsiTheme="minorBidi" w:cstheme="minorBidi"/>
          <w:snapToGrid w:val="0"/>
          <w:sz w:val="28"/>
          <w:lang w:bidi="ar-SA"/>
        </w:rPr>
        <w:t>Lucid</w:t>
      </w:r>
      <w:r w:rsidR="009A7321">
        <w:rPr>
          <w:rFonts w:asciiTheme="minorBidi" w:hAnsiTheme="minorBidi" w:cstheme="minorBidi"/>
          <w:snapToGrid w:val="0"/>
          <w:sz w:val="28"/>
          <w:lang w:bidi="ar-SA"/>
        </w:rPr>
        <w:t xml:space="preserve"> </w:t>
      </w:r>
      <w:r>
        <w:rPr>
          <w:rFonts w:asciiTheme="minorBidi" w:hAnsiTheme="minorBidi" w:cstheme="minorBidi"/>
          <w:snapToGrid w:val="0"/>
          <w:sz w:val="28"/>
          <w:lang w:bidi="ar-SA"/>
        </w:rPr>
        <w:t>Series Devices</w:t>
      </w:r>
      <w:bookmarkEnd w:id="34"/>
      <w:bookmarkEnd w:id="35"/>
    </w:p>
    <w:p w14:paraId="04440F94" w14:textId="6367663C" w:rsidR="00883672" w:rsidRDefault="00883672" w:rsidP="00883672">
      <w:pPr>
        <w:pStyle w:val="BodyText"/>
        <w:rPr>
          <w:lang w:eastAsia="de-DE"/>
        </w:rPr>
      </w:pPr>
      <w:r>
        <w:rPr>
          <w:lang w:eastAsia="de-DE"/>
        </w:rPr>
        <w:t xml:space="preserve">The tables below list the </w:t>
      </w:r>
      <w:bookmarkStart w:id="36" w:name="_Hlk142907038"/>
      <w:r>
        <w:rPr>
          <w:lang w:eastAsia="de-DE"/>
        </w:rPr>
        <w:t>validated Lucid devices</w:t>
      </w:r>
      <w:bookmarkEnd w:id="36"/>
      <w:r>
        <w:rPr>
          <w:lang w:eastAsia="de-DE"/>
        </w:rPr>
        <w:t>. The validation also includes all the applicable device options.</w:t>
      </w:r>
    </w:p>
    <w:p w14:paraId="4911FB99" w14:textId="0B2A1804" w:rsidR="00883672" w:rsidRDefault="00883672" w:rsidP="00883672">
      <w:pPr>
        <w:pStyle w:val="CaptionTable"/>
      </w:pPr>
      <w:bookmarkStart w:id="37" w:name="_Toc142994120"/>
      <w:bookmarkStart w:id="38" w:name="_Toc143012348"/>
      <w:bookmarkStart w:id="39" w:name="_Hlk142907542"/>
      <w:r w:rsidRPr="006123FF">
        <w:t xml:space="preserve">Table </w:t>
      </w:r>
      <w:fldSimple w:instr=" STYLEREF 1 \s ">
        <w:r w:rsidR="00FC53A9">
          <w:rPr>
            <w:noProof/>
            <w:cs/>
          </w:rPr>
          <w:t>‎</w:t>
        </w:r>
        <w:r w:rsidR="00FC53A9">
          <w:rPr>
            <w:noProof/>
          </w:rPr>
          <w:t>1</w:t>
        </w:r>
      </w:fldSimple>
      <w:r w:rsidRPr="006123FF">
        <w:t>.</w:t>
      </w:r>
      <w:fldSimple w:instr=" SEQ Table \* ARABIC \s 1 ">
        <w:r w:rsidR="00FC53A9">
          <w:rPr>
            <w:noProof/>
          </w:rPr>
          <w:t>1</w:t>
        </w:r>
      </w:fldSimple>
      <w:r w:rsidRPr="006123FF">
        <w:t xml:space="preserve"> </w:t>
      </w:r>
      <w:r w:rsidRPr="006514A3">
        <w:t xml:space="preserve">Validated </w:t>
      </w:r>
      <w:r>
        <w:t>Lucid</w:t>
      </w:r>
      <w:r w:rsidRPr="006514A3">
        <w:t xml:space="preserve"> </w:t>
      </w:r>
      <w:r>
        <w:t xml:space="preserve">Benchtop </w:t>
      </w:r>
      <w:r w:rsidRPr="006514A3">
        <w:t>Devices</w:t>
      </w:r>
      <w:bookmarkEnd w:id="37"/>
      <w:bookmarkEnd w:id="38"/>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45" w:type="dxa"/>
          <w:right w:w="45" w:type="dxa"/>
        </w:tblCellMar>
        <w:tblLook w:val="04A0" w:firstRow="1" w:lastRow="0" w:firstColumn="1" w:lastColumn="0" w:noHBand="0" w:noVBand="1"/>
      </w:tblPr>
      <w:tblGrid>
        <w:gridCol w:w="2194"/>
        <w:gridCol w:w="7156"/>
      </w:tblGrid>
      <w:tr w:rsidR="00883672" w:rsidRPr="005368AC" w14:paraId="4F4BE0C7" w14:textId="77777777" w:rsidTr="00177D92">
        <w:trPr>
          <w:cantSplit/>
          <w:jc w:val="center"/>
        </w:trPr>
        <w:tc>
          <w:tcPr>
            <w:tcW w:w="1173" w:type="pct"/>
            <w:shd w:val="clear" w:color="auto" w:fill="0D5EA8"/>
            <w:tcMar>
              <w:left w:w="57" w:type="dxa"/>
              <w:right w:w="45" w:type="dxa"/>
            </w:tcMar>
            <w:vAlign w:val="center"/>
          </w:tcPr>
          <w:bookmarkEnd w:id="39"/>
          <w:p w14:paraId="51EDF18D" w14:textId="77777777" w:rsidR="00883672" w:rsidRPr="00440BE7" w:rsidRDefault="00883672" w:rsidP="00177D92">
            <w:pPr>
              <w:pStyle w:val="TableHeading"/>
            </w:pPr>
            <w:r w:rsidRPr="009017D4">
              <w:t>Model</w:t>
            </w:r>
          </w:p>
        </w:tc>
        <w:tc>
          <w:tcPr>
            <w:tcW w:w="3827" w:type="pct"/>
            <w:shd w:val="clear" w:color="auto" w:fill="0D5EA8"/>
            <w:tcMar>
              <w:left w:w="57" w:type="dxa"/>
              <w:right w:w="45" w:type="dxa"/>
            </w:tcMar>
            <w:vAlign w:val="center"/>
          </w:tcPr>
          <w:p w14:paraId="30588750" w14:textId="77777777" w:rsidR="00883672" w:rsidRPr="005368AC" w:rsidRDefault="00883672" w:rsidP="00177D92">
            <w:pPr>
              <w:pStyle w:val="TableHeading"/>
            </w:pPr>
            <w:r w:rsidRPr="00440BE7">
              <w:t>Description</w:t>
            </w:r>
          </w:p>
        </w:tc>
      </w:tr>
      <w:tr w:rsidR="00173A20" w:rsidRPr="005368AC" w14:paraId="4825A31E" w14:textId="77777777" w:rsidTr="00143503">
        <w:trPr>
          <w:cantSplit/>
          <w:jc w:val="center"/>
        </w:trPr>
        <w:tc>
          <w:tcPr>
            <w:tcW w:w="1173" w:type="pct"/>
            <w:tcMar>
              <w:top w:w="28" w:type="dxa"/>
              <w:left w:w="57" w:type="dxa"/>
              <w:right w:w="45" w:type="dxa"/>
            </w:tcMar>
            <w:vAlign w:val="center"/>
          </w:tcPr>
          <w:p w14:paraId="5274DCA8" w14:textId="11A663F9" w:rsidR="00173A20" w:rsidRPr="005368AC" w:rsidRDefault="00173A20" w:rsidP="00173A20">
            <w:pPr>
              <w:pStyle w:val="TableText"/>
            </w:pPr>
            <w:r w:rsidRPr="00B91ADB">
              <w:t>LS3081B</w:t>
            </w:r>
          </w:p>
        </w:tc>
        <w:tc>
          <w:tcPr>
            <w:tcW w:w="3827" w:type="pct"/>
            <w:tcMar>
              <w:top w:w="28" w:type="dxa"/>
              <w:left w:w="57" w:type="dxa"/>
              <w:right w:w="45" w:type="dxa"/>
            </w:tcMar>
            <w:vAlign w:val="center"/>
          </w:tcPr>
          <w:p w14:paraId="68420779" w14:textId="30ED20C2" w:rsidR="00173A20" w:rsidRPr="005368AC" w:rsidRDefault="00173A20" w:rsidP="00173A20">
            <w:pPr>
              <w:pStyle w:val="TableText"/>
            </w:pPr>
            <w:r>
              <w:t>3</w:t>
            </w:r>
            <w:r w:rsidR="00612831">
              <w:t xml:space="preserve"> </w:t>
            </w:r>
            <w:r>
              <w:t>GHz</w:t>
            </w:r>
            <w:r w:rsidR="00B514B4">
              <w:t>,</w:t>
            </w:r>
            <w:r>
              <w:t xml:space="preserve"> </w:t>
            </w:r>
            <w:r w:rsidR="0091784D">
              <w:t>1 channel, benchtop RF analog signal generator</w:t>
            </w:r>
          </w:p>
        </w:tc>
      </w:tr>
      <w:tr w:rsidR="00173A20" w:rsidRPr="005368AC" w14:paraId="190AAA3C" w14:textId="77777777" w:rsidTr="00143503">
        <w:trPr>
          <w:cantSplit/>
          <w:jc w:val="center"/>
        </w:trPr>
        <w:tc>
          <w:tcPr>
            <w:tcW w:w="1173" w:type="pct"/>
            <w:tcMar>
              <w:top w:w="28" w:type="dxa"/>
              <w:left w:w="57" w:type="dxa"/>
              <w:right w:w="45" w:type="dxa"/>
            </w:tcMar>
            <w:vAlign w:val="center"/>
          </w:tcPr>
          <w:p w14:paraId="66EFA0E5" w14:textId="338D6336" w:rsidR="00173A20" w:rsidRPr="005368AC" w:rsidRDefault="00173A20" w:rsidP="00173A20">
            <w:pPr>
              <w:pStyle w:val="TableText"/>
            </w:pPr>
            <w:r>
              <w:t>LS3082B</w:t>
            </w:r>
          </w:p>
        </w:tc>
        <w:tc>
          <w:tcPr>
            <w:tcW w:w="3827" w:type="pct"/>
            <w:tcMar>
              <w:top w:w="28" w:type="dxa"/>
              <w:left w:w="57" w:type="dxa"/>
              <w:right w:w="45" w:type="dxa"/>
            </w:tcMar>
            <w:vAlign w:val="center"/>
          </w:tcPr>
          <w:p w14:paraId="11FC59B8" w14:textId="0B1D2280" w:rsidR="00173A20" w:rsidRPr="005368AC" w:rsidRDefault="00173A20" w:rsidP="00DB1796">
            <w:pPr>
              <w:pStyle w:val="TableText"/>
            </w:pPr>
            <w:r>
              <w:t>3</w:t>
            </w:r>
            <w:r w:rsidR="00612831">
              <w:t xml:space="preserve"> </w:t>
            </w:r>
            <w:r>
              <w:t>GHz</w:t>
            </w:r>
            <w:r w:rsidR="00B514B4">
              <w:t>,</w:t>
            </w:r>
            <w:r>
              <w:t xml:space="preserve"> </w:t>
            </w:r>
            <w:r w:rsidR="0091784D">
              <w:t xml:space="preserve">2 channels, </w:t>
            </w:r>
            <w:r w:rsidR="0091784D" w:rsidRPr="00DB1796">
              <w:t xml:space="preserve">benchtop </w:t>
            </w:r>
            <w:r w:rsidR="0091784D">
              <w:t>RF analog signal generator</w:t>
            </w:r>
          </w:p>
        </w:tc>
      </w:tr>
      <w:tr w:rsidR="00173A20" w:rsidRPr="005368AC" w14:paraId="09A2AC8E" w14:textId="77777777" w:rsidTr="00143503">
        <w:trPr>
          <w:cantSplit/>
          <w:jc w:val="center"/>
        </w:trPr>
        <w:tc>
          <w:tcPr>
            <w:tcW w:w="1173" w:type="pct"/>
            <w:tcMar>
              <w:top w:w="28" w:type="dxa"/>
              <w:left w:w="57" w:type="dxa"/>
              <w:right w:w="45" w:type="dxa"/>
            </w:tcMar>
            <w:vAlign w:val="center"/>
          </w:tcPr>
          <w:p w14:paraId="493170BA" w14:textId="3B75998E" w:rsidR="00173A20" w:rsidRPr="005368AC" w:rsidRDefault="00173A20" w:rsidP="00173A20">
            <w:pPr>
              <w:pStyle w:val="TableText"/>
            </w:pPr>
            <w:r>
              <w:t>LS3084B</w:t>
            </w:r>
          </w:p>
        </w:tc>
        <w:tc>
          <w:tcPr>
            <w:tcW w:w="3827" w:type="pct"/>
            <w:tcMar>
              <w:top w:w="28" w:type="dxa"/>
              <w:left w:w="57" w:type="dxa"/>
              <w:right w:w="45" w:type="dxa"/>
            </w:tcMar>
            <w:vAlign w:val="center"/>
          </w:tcPr>
          <w:p w14:paraId="08BE5A81" w14:textId="6CAF2864" w:rsidR="00173A20" w:rsidRPr="005368AC" w:rsidRDefault="00173A20" w:rsidP="00DB1796">
            <w:pPr>
              <w:pStyle w:val="TableText"/>
            </w:pPr>
            <w:r>
              <w:t>3</w:t>
            </w:r>
            <w:r w:rsidR="00612831">
              <w:t xml:space="preserve"> </w:t>
            </w:r>
            <w:r>
              <w:t>GHz</w:t>
            </w:r>
            <w:r w:rsidR="00B514B4">
              <w:t>,</w:t>
            </w:r>
            <w:r>
              <w:t xml:space="preserve"> </w:t>
            </w:r>
            <w:r w:rsidR="0091784D">
              <w:t xml:space="preserve">4 channels, </w:t>
            </w:r>
            <w:r w:rsidR="0091784D" w:rsidRPr="00DB1796">
              <w:t xml:space="preserve">benchtop </w:t>
            </w:r>
            <w:r w:rsidR="0091784D">
              <w:t>RF analog signal generator</w:t>
            </w:r>
          </w:p>
        </w:tc>
      </w:tr>
      <w:tr w:rsidR="00173A20" w:rsidRPr="005368AC" w14:paraId="72CA31FD" w14:textId="77777777" w:rsidTr="00143503">
        <w:trPr>
          <w:cantSplit/>
          <w:jc w:val="center"/>
        </w:trPr>
        <w:tc>
          <w:tcPr>
            <w:tcW w:w="1173" w:type="pct"/>
            <w:tcMar>
              <w:top w:w="28" w:type="dxa"/>
              <w:left w:w="57" w:type="dxa"/>
              <w:right w:w="45" w:type="dxa"/>
            </w:tcMar>
            <w:vAlign w:val="center"/>
          </w:tcPr>
          <w:p w14:paraId="40C28513" w14:textId="537BB6EB" w:rsidR="00173A20" w:rsidRPr="005368AC" w:rsidDel="00191A96" w:rsidRDefault="00173A20" w:rsidP="00173A20">
            <w:pPr>
              <w:pStyle w:val="TableText"/>
            </w:pPr>
            <w:r>
              <w:lastRenderedPageBreak/>
              <w:t>LS6081B</w:t>
            </w:r>
          </w:p>
        </w:tc>
        <w:tc>
          <w:tcPr>
            <w:tcW w:w="3827" w:type="pct"/>
            <w:tcMar>
              <w:top w:w="28" w:type="dxa"/>
              <w:left w:w="57" w:type="dxa"/>
              <w:right w:w="45" w:type="dxa"/>
            </w:tcMar>
            <w:vAlign w:val="center"/>
          </w:tcPr>
          <w:p w14:paraId="0177FA4E" w14:textId="2271A3CB" w:rsidR="00173A20" w:rsidRPr="005368AC" w:rsidDel="00191A96" w:rsidRDefault="00173A20" w:rsidP="00DB1796">
            <w:pPr>
              <w:pStyle w:val="TableText"/>
            </w:pPr>
            <w:r>
              <w:t>6</w:t>
            </w:r>
            <w:r w:rsidR="00612831">
              <w:t xml:space="preserve"> </w:t>
            </w:r>
            <w:r>
              <w:t>GHz</w:t>
            </w:r>
            <w:r w:rsidR="00B514B4">
              <w:t>,</w:t>
            </w:r>
            <w:r>
              <w:t xml:space="preserve"> </w:t>
            </w:r>
            <w:r w:rsidR="0091784D">
              <w:t xml:space="preserve">1 channel, </w:t>
            </w:r>
            <w:r w:rsidR="0091784D" w:rsidRPr="00DB1796">
              <w:t xml:space="preserve">benchtop </w:t>
            </w:r>
            <w:r w:rsidR="0091784D">
              <w:t>RF analog signal generator</w:t>
            </w:r>
          </w:p>
        </w:tc>
      </w:tr>
      <w:tr w:rsidR="00173A20" w:rsidRPr="005368AC" w14:paraId="02245A48" w14:textId="77777777" w:rsidTr="00143503">
        <w:trPr>
          <w:cantSplit/>
          <w:jc w:val="center"/>
        </w:trPr>
        <w:tc>
          <w:tcPr>
            <w:tcW w:w="1173" w:type="pct"/>
            <w:tcMar>
              <w:top w:w="28" w:type="dxa"/>
              <w:left w:w="57" w:type="dxa"/>
              <w:right w:w="45" w:type="dxa"/>
            </w:tcMar>
            <w:vAlign w:val="center"/>
          </w:tcPr>
          <w:p w14:paraId="51ECA4D5" w14:textId="4A127F57" w:rsidR="00173A20" w:rsidRPr="005368AC" w:rsidDel="00191A96" w:rsidRDefault="00173A20" w:rsidP="00173A20">
            <w:pPr>
              <w:pStyle w:val="TableText"/>
            </w:pPr>
            <w:r>
              <w:t>LS6082B</w:t>
            </w:r>
          </w:p>
        </w:tc>
        <w:tc>
          <w:tcPr>
            <w:tcW w:w="3827" w:type="pct"/>
            <w:tcMar>
              <w:top w:w="28" w:type="dxa"/>
              <w:left w:w="57" w:type="dxa"/>
              <w:right w:w="45" w:type="dxa"/>
            </w:tcMar>
            <w:vAlign w:val="center"/>
          </w:tcPr>
          <w:p w14:paraId="7E7C505F" w14:textId="6A5DB986" w:rsidR="00173A20" w:rsidRPr="005368AC" w:rsidDel="00191A96" w:rsidRDefault="00173A20" w:rsidP="00DB1796">
            <w:pPr>
              <w:pStyle w:val="TableText"/>
            </w:pPr>
            <w:r>
              <w:t>6</w:t>
            </w:r>
            <w:r w:rsidR="00612831">
              <w:t xml:space="preserve"> </w:t>
            </w:r>
            <w:r>
              <w:t>GHz</w:t>
            </w:r>
            <w:r w:rsidR="00B514B4">
              <w:t>,</w:t>
            </w:r>
            <w:r>
              <w:t xml:space="preserve"> </w:t>
            </w:r>
            <w:r w:rsidR="0091784D">
              <w:t xml:space="preserve">2 channels, </w:t>
            </w:r>
            <w:r w:rsidR="0091784D" w:rsidRPr="00DB1796">
              <w:t xml:space="preserve">benchtop </w:t>
            </w:r>
            <w:r w:rsidR="0091784D">
              <w:t>RF analog signal generator</w:t>
            </w:r>
          </w:p>
        </w:tc>
      </w:tr>
      <w:tr w:rsidR="00173A20" w:rsidRPr="005368AC" w14:paraId="609B7EE0" w14:textId="77777777" w:rsidTr="00143503">
        <w:trPr>
          <w:cantSplit/>
          <w:jc w:val="center"/>
        </w:trPr>
        <w:tc>
          <w:tcPr>
            <w:tcW w:w="1173" w:type="pct"/>
            <w:tcMar>
              <w:top w:w="28" w:type="dxa"/>
              <w:left w:w="57" w:type="dxa"/>
              <w:right w:w="45" w:type="dxa"/>
            </w:tcMar>
            <w:vAlign w:val="center"/>
          </w:tcPr>
          <w:p w14:paraId="47A822BF" w14:textId="4E0C04FD" w:rsidR="00173A20" w:rsidRPr="005368AC" w:rsidDel="00191A96" w:rsidRDefault="00173A20" w:rsidP="00173A20">
            <w:pPr>
              <w:pStyle w:val="TableText"/>
            </w:pPr>
            <w:r>
              <w:t>LS6084B</w:t>
            </w:r>
          </w:p>
        </w:tc>
        <w:tc>
          <w:tcPr>
            <w:tcW w:w="3827" w:type="pct"/>
            <w:tcMar>
              <w:top w:w="28" w:type="dxa"/>
              <w:left w:w="57" w:type="dxa"/>
              <w:right w:w="45" w:type="dxa"/>
            </w:tcMar>
            <w:vAlign w:val="center"/>
          </w:tcPr>
          <w:p w14:paraId="1849C1C6" w14:textId="7B8C6CE9" w:rsidR="00173A20" w:rsidRPr="005368AC" w:rsidDel="00191A96" w:rsidRDefault="00173A20" w:rsidP="00DB1796">
            <w:pPr>
              <w:pStyle w:val="TableText"/>
            </w:pPr>
            <w:r>
              <w:t>6</w:t>
            </w:r>
            <w:r w:rsidR="00612831">
              <w:t xml:space="preserve"> </w:t>
            </w:r>
            <w:r>
              <w:t>GHz</w:t>
            </w:r>
            <w:r w:rsidR="00B514B4">
              <w:t>,</w:t>
            </w:r>
            <w:r>
              <w:t xml:space="preserve"> </w:t>
            </w:r>
            <w:r w:rsidR="00B93EAE">
              <w:t xml:space="preserve">4 channels, </w:t>
            </w:r>
            <w:r w:rsidR="00B93EAE" w:rsidRPr="00DB1796">
              <w:t xml:space="preserve">benchtop </w:t>
            </w:r>
            <w:r w:rsidR="00B93EAE">
              <w:t>RF analog signal generator</w:t>
            </w:r>
          </w:p>
        </w:tc>
      </w:tr>
      <w:tr w:rsidR="00173A20" w:rsidRPr="005368AC" w14:paraId="08F64054" w14:textId="77777777" w:rsidTr="00143503">
        <w:trPr>
          <w:cantSplit/>
          <w:jc w:val="center"/>
        </w:trPr>
        <w:tc>
          <w:tcPr>
            <w:tcW w:w="1173" w:type="pct"/>
            <w:tcMar>
              <w:top w:w="28" w:type="dxa"/>
              <w:left w:w="57" w:type="dxa"/>
              <w:right w:w="45" w:type="dxa"/>
            </w:tcMar>
            <w:vAlign w:val="center"/>
          </w:tcPr>
          <w:p w14:paraId="485F4F2F" w14:textId="36688BAF" w:rsidR="00173A20" w:rsidRPr="005368AC" w:rsidDel="00191A96" w:rsidRDefault="002B4A13" w:rsidP="00173A20">
            <w:pPr>
              <w:pStyle w:val="TableText"/>
            </w:pPr>
            <w:r>
              <w:t>LSX4091</w:t>
            </w:r>
            <w:r w:rsidR="00173A20">
              <w:t>B</w:t>
            </w:r>
          </w:p>
        </w:tc>
        <w:tc>
          <w:tcPr>
            <w:tcW w:w="3827" w:type="pct"/>
            <w:tcMar>
              <w:top w:w="28" w:type="dxa"/>
              <w:left w:w="57" w:type="dxa"/>
              <w:right w:w="45" w:type="dxa"/>
            </w:tcMar>
            <w:vAlign w:val="center"/>
          </w:tcPr>
          <w:p w14:paraId="0B6DA8ED" w14:textId="2BD59EEC" w:rsidR="00173A20" w:rsidRPr="005368AC" w:rsidDel="00191A96" w:rsidRDefault="00B93EAE" w:rsidP="00DB1796">
            <w:pPr>
              <w:pStyle w:val="TableText"/>
            </w:pPr>
            <w:r>
              <w:t xml:space="preserve">12 GHz, 1 channel, </w:t>
            </w:r>
            <w:r w:rsidRPr="00DB1796">
              <w:t xml:space="preserve">benchtop </w:t>
            </w:r>
            <w:r>
              <w:t>RF analog signal generator</w:t>
            </w:r>
          </w:p>
        </w:tc>
      </w:tr>
      <w:tr w:rsidR="00173A20" w:rsidRPr="005368AC" w14:paraId="4FCB7380" w14:textId="77777777" w:rsidTr="00143503">
        <w:trPr>
          <w:cantSplit/>
          <w:jc w:val="center"/>
        </w:trPr>
        <w:tc>
          <w:tcPr>
            <w:tcW w:w="1173" w:type="pct"/>
            <w:tcMar>
              <w:top w:w="28" w:type="dxa"/>
              <w:left w:w="57" w:type="dxa"/>
              <w:right w:w="45" w:type="dxa"/>
            </w:tcMar>
            <w:vAlign w:val="center"/>
          </w:tcPr>
          <w:p w14:paraId="6A0E7AC7" w14:textId="3161533C" w:rsidR="00173A20" w:rsidRPr="005368AC" w:rsidDel="00191A96" w:rsidRDefault="00173A20" w:rsidP="00173A20">
            <w:pPr>
              <w:pStyle w:val="TableText"/>
            </w:pPr>
            <w:r>
              <w:t>LS1292B</w:t>
            </w:r>
          </w:p>
        </w:tc>
        <w:tc>
          <w:tcPr>
            <w:tcW w:w="3827" w:type="pct"/>
            <w:tcMar>
              <w:top w:w="28" w:type="dxa"/>
              <w:left w:w="57" w:type="dxa"/>
              <w:right w:w="45" w:type="dxa"/>
            </w:tcMar>
            <w:vAlign w:val="center"/>
          </w:tcPr>
          <w:p w14:paraId="48892133" w14:textId="7B617E26" w:rsidR="00173A20" w:rsidRPr="005368AC" w:rsidDel="00191A96" w:rsidRDefault="00173A20" w:rsidP="00DB1796">
            <w:pPr>
              <w:pStyle w:val="TableText"/>
            </w:pPr>
            <w:r>
              <w:t>12</w:t>
            </w:r>
            <w:r w:rsidR="00612831">
              <w:t xml:space="preserve"> </w:t>
            </w:r>
            <w:r>
              <w:t>GHz</w:t>
            </w:r>
            <w:r w:rsidR="00B514B4">
              <w:t>,</w:t>
            </w:r>
            <w:r>
              <w:t xml:space="preserve"> </w:t>
            </w:r>
            <w:r w:rsidR="00B93EAE">
              <w:t xml:space="preserve">2 channels, </w:t>
            </w:r>
            <w:r w:rsidR="00B93EAE" w:rsidRPr="00DB1796">
              <w:t xml:space="preserve">benchtop </w:t>
            </w:r>
            <w:r w:rsidR="00B93EAE">
              <w:t>RF analog signal generator</w:t>
            </w:r>
          </w:p>
        </w:tc>
      </w:tr>
      <w:tr w:rsidR="00173A20" w:rsidRPr="005368AC" w14:paraId="19B52F26" w14:textId="77777777" w:rsidTr="00143503">
        <w:trPr>
          <w:cantSplit/>
          <w:jc w:val="center"/>
        </w:trPr>
        <w:tc>
          <w:tcPr>
            <w:tcW w:w="1173" w:type="pct"/>
            <w:tcMar>
              <w:top w:w="28" w:type="dxa"/>
              <w:left w:w="57" w:type="dxa"/>
              <w:right w:w="45" w:type="dxa"/>
            </w:tcMar>
            <w:vAlign w:val="center"/>
          </w:tcPr>
          <w:p w14:paraId="4B1AC466" w14:textId="3ADA0FA8" w:rsidR="00173A20" w:rsidRPr="005368AC" w:rsidDel="00191A96" w:rsidRDefault="00173A20" w:rsidP="00173A20">
            <w:pPr>
              <w:pStyle w:val="TableText"/>
            </w:pPr>
            <w:r>
              <w:t>LS1294B</w:t>
            </w:r>
          </w:p>
        </w:tc>
        <w:tc>
          <w:tcPr>
            <w:tcW w:w="3827" w:type="pct"/>
            <w:tcMar>
              <w:top w:w="28" w:type="dxa"/>
              <w:left w:w="57" w:type="dxa"/>
              <w:right w:w="45" w:type="dxa"/>
            </w:tcMar>
            <w:vAlign w:val="center"/>
          </w:tcPr>
          <w:p w14:paraId="5CED6128" w14:textId="7F628D3E" w:rsidR="00173A20" w:rsidRPr="005368AC" w:rsidDel="00191A96" w:rsidRDefault="00173A20" w:rsidP="00DB1796">
            <w:pPr>
              <w:pStyle w:val="TableText"/>
            </w:pPr>
            <w:bookmarkStart w:id="40" w:name="_Hlk42182862"/>
            <w:r>
              <w:t>12</w:t>
            </w:r>
            <w:r w:rsidR="00612831">
              <w:t xml:space="preserve"> </w:t>
            </w:r>
            <w:r>
              <w:t>GHz</w:t>
            </w:r>
            <w:r w:rsidR="00B514B4">
              <w:t xml:space="preserve">, </w:t>
            </w:r>
            <w:r w:rsidR="00B93EAE">
              <w:t xml:space="preserve">4 channels, </w:t>
            </w:r>
            <w:r w:rsidR="00B93EAE" w:rsidRPr="00DB1796">
              <w:t xml:space="preserve">benchtop </w:t>
            </w:r>
            <w:r w:rsidR="00B93EAE">
              <w:t>RF analog signal generator</w:t>
            </w:r>
            <w:bookmarkEnd w:id="40"/>
          </w:p>
        </w:tc>
      </w:tr>
    </w:tbl>
    <w:p w14:paraId="150C4E37" w14:textId="50B88A77" w:rsidR="00883672" w:rsidRDefault="00883672" w:rsidP="00883672">
      <w:pPr>
        <w:pStyle w:val="CaptionTable"/>
      </w:pPr>
      <w:bookmarkStart w:id="41" w:name="_Toc142994121"/>
      <w:bookmarkStart w:id="42" w:name="_Toc143012349"/>
      <w:bookmarkStart w:id="43" w:name="_Hlk142907660"/>
      <w:r w:rsidRPr="006123FF">
        <w:t xml:space="preserve">Table </w:t>
      </w:r>
      <w:fldSimple w:instr=" STYLEREF 1 \s ">
        <w:r w:rsidR="00FC53A9">
          <w:rPr>
            <w:noProof/>
            <w:cs/>
          </w:rPr>
          <w:t>‎</w:t>
        </w:r>
        <w:r w:rsidR="00FC53A9">
          <w:rPr>
            <w:noProof/>
          </w:rPr>
          <w:t>1</w:t>
        </w:r>
      </w:fldSimple>
      <w:r w:rsidRPr="006123FF">
        <w:t>.</w:t>
      </w:r>
      <w:fldSimple w:instr=" SEQ Table \* ARABIC \s 1 ">
        <w:r w:rsidR="00FC53A9">
          <w:rPr>
            <w:noProof/>
          </w:rPr>
          <w:t>2</w:t>
        </w:r>
      </w:fldSimple>
      <w:r w:rsidRPr="006123FF">
        <w:t xml:space="preserve"> </w:t>
      </w:r>
      <w:r w:rsidRPr="006514A3">
        <w:t xml:space="preserve">Validated </w:t>
      </w:r>
      <w:r w:rsidR="007350AF">
        <w:t>Lucid</w:t>
      </w:r>
      <w:r w:rsidRPr="006514A3">
        <w:t xml:space="preserve"> </w:t>
      </w:r>
      <w:r>
        <w:t xml:space="preserve">Desktop </w:t>
      </w:r>
      <w:r w:rsidRPr="006514A3">
        <w:t>Devices</w:t>
      </w:r>
      <w:bookmarkEnd w:id="41"/>
      <w:bookmarkEnd w:id="4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45" w:type="dxa"/>
          <w:right w:w="45" w:type="dxa"/>
        </w:tblCellMar>
        <w:tblLook w:val="04A0" w:firstRow="1" w:lastRow="0" w:firstColumn="1" w:lastColumn="0" w:noHBand="0" w:noVBand="1"/>
      </w:tblPr>
      <w:tblGrid>
        <w:gridCol w:w="2194"/>
        <w:gridCol w:w="7156"/>
      </w:tblGrid>
      <w:tr w:rsidR="00883672" w:rsidRPr="005368AC" w14:paraId="3368A6FD" w14:textId="77777777" w:rsidTr="00177D92">
        <w:trPr>
          <w:cantSplit/>
          <w:jc w:val="center"/>
        </w:trPr>
        <w:tc>
          <w:tcPr>
            <w:tcW w:w="1173" w:type="pct"/>
            <w:shd w:val="clear" w:color="auto" w:fill="0D5EA8"/>
            <w:tcMar>
              <w:left w:w="57" w:type="dxa"/>
              <w:right w:w="45" w:type="dxa"/>
            </w:tcMar>
            <w:vAlign w:val="center"/>
          </w:tcPr>
          <w:bookmarkEnd w:id="43"/>
          <w:p w14:paraId="142148A8" w14:textId="77777777" w:rsidR="00883672" w:rsidRPr="00440BE7" w:rsidRDefault="00883672" w:rsidP="00177D92">
            <w:pPr>
              <w:pStyle w:val="TableHeading"/>
            </w:pPr>
            <w:r w:rsidRPr="009017D4">
              <w:t>Model</w:t>
            </w:r>
          </w:p>
        </w:tc>
        <w:tc>
          <w:tcPr>
            <w:tcW w:w="3827" w:type="pct"/>
            <w:shd w:val="clear" w:color="auto" w:fill="0D5EA8"/>
            <w:tcMar>
              <w:left w:w="57" w:type="dxa"/>
              <w:right w:w="45" w:type="dxa"/>
            </w:tcMar>
            <w:vAlign w:val="center"/>
          </w:tcPr>
          <w:p w14:paraId="5BED231B" w14:textId="77777777" w:rsidR="00883672" w:rsidRPr="006D5445" w:rsidRDefault="00883672" w:rsidP="00177D92">
            <w:pPr>
              <w:pStyle w:val="CellHeadingLeft"/>
              <w:rPr>
                <w:rFonts w:asciiTheme="minorBidi" w:hAnsiTheme="minorBidi" w:cstheme="minorBidi"/>
                <w:color w:val="FFFFFF" w:themeColor="background1"/>
                <w:szCs w:val="22"/>
              </w:rPr>
            </w:pPr>
            <w:r w:rsidRPr="006D5445">
              <w:rPr>
                <w:rFonts w:asciiTheme="minorBidi" w:hAnsiTheme="minorBidi" w:cstheme="minorBidi"/>
                <w:color w:val="FFFFFF" w:themeColor="background1"/>
                <w:szCs w:val="22"/>
              </w:rPr>
              <w:t>Description</w:t>
            </w:r>
          </w:p>
        </w:tc>
      </w:tr>
      <w:tr w:rsidR="00123596" w:rsidRPr="005368AC" w14:paraId="3D8F36D3" w14:textId="77777777" w:rsidTr="008B120B">
        <w:trPr>
          <w:cantSplit/>
          <w:jc w:val="center"/>
        </w:trPr>
        <w:tc>
          <w:tcPr>
            <w:tcW w:w="1173" w:type="pct"/>
            <w:tcMar>
              <w:top w:w="28" w:type="dxa"/>
              <w:left w:w="57" w:type="dxa"/>
              <w:right w:w="45" w:type="dxa"/>
            </w:tcMar>
            <w:vAlign w:val="center"/>
          </w:tcPr>
          <w:p w14:paraId="50DB0C21" w14:textId="600E0CAA" w:rsidR="00123596" w:rsidRPr="005368AC" w:rsidRDefault="00123596" w:rsidP="00123596">
            <w:pPr>
              <w:pStyle w:val="TableText"/>
            </w:pPr>
            <w:r w:rsidRPr="00570233">
              <w:t>LS3081D</w:t>
            </w:r>
          </w:p>
        </w:tc>
        <w:tc>
          <w:tcPr>
            <w:tcW w:w="3827" w:type="pct"/>
            <w:tcMar>
              <w:top w:w="28" w:type="dxa"/>
              <w:left w:w="57" w:type="dxa"/>
              <w:right w:w="45" w:type="dxa"/>
            </w:tcMar>
            <w:vAlign w:val="center"/>
          </w:tcPr>
          <w:p w14:paraId="7E6D2E1E" w14:textId="3EEBC9AF" w:rsidR="00123596" w:rsidRPr="005368AC" w:rsidRDefault="00123596" w:rsidP="00D848D8">
            <w:pPr>
              <w:pStyle w:val="TableText"/>
            </w:pPr>
            <w:r>
              <w:t>3 GHz</w:t>
            </w:r>
            <w:r w:rsidR="00174857">
              <w:t>, 1</w:t>
            </w:r>
            <w:r w:rsidR="00174857" w:rsidRPr="00D848D8">
              <w:t xml:space="preserve"> channel</w:t>
            </w:r>
            <w:r w:rsidR="00174857">
              <w:t>,</w:t>
            </w:r>
            <w:r w:rsidR="00174857" w:rsidRPr="00D848D8">
              <w:t xml:space="preserve"> desktop </w:t>
            </w:r>
            <w:r w:rsidR="00174857">
              <w:t xml:space="preserve">RF analog signal generator </w:t>
            </w:r>
          </w:p>
        </w:tc>
      </w:tr>
      <w:tr w:rsidR="00123596" w:rsidRPr="005368AC" w14:paraId="104B9D8E" w14:textId="77777777" w:rsidTr="008B120B">
        <w:trPr>
          <w:cantSplit/>
          <w:jc w:val="center"/>
        </w:trPr>
        <w:tc>
          <w:tcPr>
            <w:tcW w:w="1173" w:type="pct"/>
            <w:tcMar>
              <w:top w:w="28" w:type="dxa"/>
              <w:left w:w="57" w:type="dxa"/>
              <w:right w:w="45" w:type="dxa"/>
            </w:tcMar>
            <w:vAlign w:val="center"/>
          </w:tcPr>
          <w:p w14:paraId="3A37154B" w14:textId="68B7F60F" w:rsidR="00123596" w:rsidRPr="005368AC" w:rsidRDefault="00123596" w:rsidP="00123596">
            <w:pPr>
              <w:pStyle w:val="TableText"/>
            </w:pPr>
            <w:r w:rsidRPr="00FC4E19">
              <w:t>LS6081D</w:t>
            </w:r>
          </w:p>
        </w:tc>
        <w:tc>
          <w:tcPr>
            <w:tcW w:w="3827" w:type="pct"/>
            <w:tcMar>
              <w:top w:w="28" w:type="dxa"/>
              <w:left w:w="57" w:type="dxa"/>
              <w:right w:w="45" w:type="dxa"/>
            </w:tcMar>
            <w:vAlign w:val="center"/>
          </w:tcPr>
          <w:p w14:paraId="6E38B383" w14:textId="76A50CF2" w:rsidR="00123596" w:rsidRPr="005368AC" w:rsidRDefault="00123596" w:rsidP="00D848D8">
            <w:pPr>
              <w:pStyle w:val="TableText"/>
            </w:pPr>
            <w:r>
              <w:t>6 GHz</w:t>
            </w:r>
            <w:r w:rsidR="00174857">
              <w:t>, 1</w:t>
            </w:r>
            <w:r w:rsidR="00174857" w:rsidRPr="00D848D8">
              <w:t xml:space="preserve"> channel</w:t>
            </w:r>
            <w:r w:rsidR="00174857">
              <w:t>,</w:t>
            </w:r>
            <w:r w:rsidR="00174857" w:rsidRPr="00D848D8">
              <w:t xml:space="preserve"> desktop </w:t>
            </w:r>
            <w:r w:rsidR="00174857">
              <w:t xml:space="preserve">RF analog signal generator </w:t>
            </w:r>
          </w:p>
        </w:tc>
      </w:tr>
      <w:tr w:rsidR="00123596" w:rsidRPr="005368AC" w14:paraId="66668B0A" w14:textId="77777777" w:rsidTr="008B120B">
        <w:trPr>
          <w:cantSplit/>
          <w:jc w:val="center"/>
        </w:trPr>
        <w:tc>
          <w:tcPr>
            <w:tcW w:w="1173" w:type="pct"/>
            <w:tcMar>
              <w:top w:w="28" w:type="dxa"/>
              <w:left w:w="57" w:type="dxa"/>
              <w:right w:w="45" w:type="dxa"/>
            </w:tcMar>
            <w:vAlign w:val="center"/>
          </w:tcPr>
          <w:p w14:paraId="3FE818E4" w14:textId="5E50DB26" w:rsidR="00123596" w:rsidRPr="005368AC" w:rsidRDefault="002B4A13" w:rsidP="00123596">
            <w:pPr>
              <w:pStyle w:val="TableText"/>
            </w:pPr>
            <w:r>
              <w:t>LSX4091</w:t>
            </w:r>
            <w:r w:rsidR="00123596" w:rsidRPr="00832E90">
              <w:t>D</w:t>
            </w:r>
          </w:p>
        </w:tc>
        <w:tc>
          <w:tcPr>
            <w:tcW w:w="3827" w:type="pct"/>
            <w:tcMar>
              <w:top w:w="28" w:type="dxa"/>
              <w:left w:w="57" w:type="dxa"/>
              <w:right w:w="45" w:type="dxa"/>
            </w:tcMar>
            <w:vAlign w:val="center"/>
          </w:tcPr>
          <w:p w14:paraId="460FC788" w14:textId="4144892A" w:rsidR="00123596" w:rsidRPr="005368AC" w:rsidRDefault="00123596" w:rsidP="00D848D8">
            <w:pPr>
              <w:pStyle w:val="TableText"/>
            </w:pPr>
            <w:r>
              <w:t>12 GHz</w:t>
            </w:r>
            <w:r w:rsidR="00174857">
              <w:t>, 1</w:t>
            </w:r>
            <w:r w:rsidR="00174857" w:rsidRPr="00D848D8">
              <w:t xml:space="preserve"> channel</w:t>
            </w:r>
            <w:r w:rsidR="00174857">
              <w:t>,</w:t>
            </w:r>
            <w:r w:rsidR="00174857" w:rsidRPr="00D848D8">
              <w:t xml:space="preserve"> desktop </w:t>
            </w:r>
            <w:r w:rsidR="00174857">
              <w:t xml:space="preserve">RF analog signal generator </w:t>
            </w:r>
          </w:p>
        </w:tc>
      </w:tr>
    </w:tbl>
    <w:p w14:paraId="4419A3E8" w14:textId="31EF3CB4" w:rsidR="00883672" w:rsidRDefault="00883672" w:rsidP="00883672">
      <w:pPr>
        <w:pStyle w:val="CaptionTable"/>
      </w:pPr>
      <w:bookmarkStart w:id="44" w:name="_Toc142994122"/>
      <w:bookmarkStart w:id="45" w:name="_Toc143012350"/>
      <w:bookmarkStart w:id="46" w:name="_Hlk142997161"/>
      <w:r w:rsidRPr="006123FF">
        <w:t xml:space="preserve">Table </w:t>
      </w:r>
      <w:fldSimple w:instr=" STYLEREF 1 \s ">
        <w:r w:rsidR="00FC53A9">
          <w:rPr>
            <w:noProof/>
            <w:cs/>
          </w:rPr>
          <w:t>‎</w:t>
        </w:r>
        <w:r w:rsidR="00FC53A9">
          <w:rPr>
            <w:noProof/>
          </w:rPr>
          <w:t>1</w:t>
        </w:r>
      </w:fldSimple>
      <w:r w:rsidRPr="006123FF">
        <w:t>.</w:t>
      </w:r>
      <w:fldSimple w:instr=" SEQ Table \* ARABIC \s 1 ">
        <w:r w:rsidR="00FC53A9">
          <w:rPr>
            <w:noProof/>
          </w:rPr>
          <w:t>3</w:t>
        </w:r>
      </w:fldSimple>
      <w:r w:rsidRPr="006123FF">
        <w:t xml:space="preserve"> </w:t>
      </w:r>
      <w:r w:rsidRPr="006514A3">
        <w:t xml:space="preserve">Validated </w:t>
      </w:r>
      <w:r w:rsidR="00DF6F0B">
        <w:t>Lucid</w:t>
      </w:r>
      <w:r w:rsidRPr="006514A3">
        <w:t xml:space="preserve"> </w:t>
      </w:r>
      <w:r w:rsidR="00B949EA">
        <w:t>Portable</w:t>
      </w:r>
      <w:r>
        <w:t xml:space="preserve"> </w:t>
      </w:r>
      <w:r w:rsidRPr="006514A3">
        <w:t>Devices</w:t>
      </w:r>
      <w:bookmarkEnd w:id="44"/>
      <w:bookmarkEnd w:id="45"/>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45" w:type="dxa"/>
          <w:right w:w="45" w:type="dxa"/>
        </w:tblCellMar>
        <w:tblLook w:val="04A0" w:firstRow="1" w:lastRow="0" w:firstColumn="1" w:lastColumn="0" w:noHBand="0" w:noVBand="1"/>
      </w:tblPr>
      <w:tblGrid>
        <w:gridCol w:w="2194"/>
        <w:gridCol w:w="7156"/>
      </w:tblGrid>
      <w:tr w:rsidR="00883672" w:rsidRPr="00297CCB" w14:paraId="7D425FF3" w14:textId="77777777" w:rsidTr="00612831">
        <w:trPr>
          <w:cantSplit/>
          <w:jc w:val="center"/>
        </w:trPr>
        <w:tc>
          <w:tcPr>
            <w:tcW w:w="1173" w:type="pct"/>
            <w:shd w:val="clear" w:color="auto" w:fill="0D5EA8"/>
            <w:tcMar>
              <w:left w:w="57" w:type="dxa"/>
              <w:right w:w="45" w:type="dxa"/>
            </w:tcMar>
            <w:vAlign w:val="center"/>
          </w:tcPr>
          <w:p w14:paraId="26B1DCD7" w14:textId="77777777" w:rsidR="00883672" w:rsidRPr="00297CCB" w:rsidRDefault="00883672" w:rsidP="00177D92">
            <w:pPr>
              <w:pStyle w:val="TableHeading"/>
            </w:pPr>
            <w:r w:rsidRPr="00297CCB">
              <w:t>Model</w:t>
            </w:r>
          </w:p>
        </w:tc>
        <w:tc>
          <w:tcPr>
            <w:tcW w:w="3827" w:type="pct"/>
            <w:shd w:val="clear" w:color="auto" w:fill="0D5EA8"/>
            <w:tcMar>
              <w:left w:w="57" w:type="dxa"/>
              <w:right w:w="45" w:type="dxa"/>
            </w:tcMar>
            <w:vAlign w:val="center"/>
          </w:tcPr>
          <w:p w14:paraId="1071EA9E" w14:textId="77777777" w:rsidR="00883672" w:rsidRPr="00297CCB" w:rsidRDefault="00883672" w:rsidP="00177D92">
            <w:pPr>
              <w:pStyle w:val="TableHeading"/>
            </w:pPr>
            <w:r w:rsidRPr="00297CCB">
              <w:t>Description</w:t>
            </w:r>
          </w:p>
        </w:tc>
      </w:tr>
      <w:tr w:rsidR="001E4517" w:rsidRPr="00297CCB" w14:paraId="23BAD204" w14:textId="77777777" w:rsidTr="00612831">
        <w:trPr>
          <w:cantSplit/>
          <w:jc w:val="center"/>
        </w:trPr>
        <w:tc>
          <w:tcPr>
            <w:tcW w:w="1173" w:type="pct"/>
            <w:tcMar>
              <w:top w:w="28" w:type="dxa"/>
              <w:left w:w="57" w:type="dxa"/>
              <w:right w:w="45" w:type="dxa"/>
            </w:tcMar>
            <w:vAlign w:val="center"/>
          </w:tcPr>
          <w:p w14:paraId="7667E216" w14:textId="4B4334DB" w:rsidR="001E4517" w:rsidRPr="00297CCB" w:rsidRDefault="001E4517" w:rsidP="001E4517">
            <w:pPr>
              <w:pStyle w:val="TableText"/>
            </w:pPr>
            <w:r w:rsidRPr="00570233">
              <w:t>LS3081</w:t>
            </w:r>
            <w:r>
              <w:t>P</w:t>
            </w:r>
          </w:p>
        </w:tc>
        <w:tc>
          <w:tcPr>
            <w:tcW w:w="3827" w:type="pct"/>
            <w:tcMar>
              <w:top w:w="28" w:type="dxa"/>
              <w:left w:w="57" w:type="dxa"/>
              <w:right w:w="45" w:type="dxa"/>
            </w:tcMar>
            <w:vAlign w:val="center"/>
          </w:tcPr>
          <w:p w14:paraId="0A596D17" w14:textId="07FE08A3" w:rsidR="001E4517" w:rsidRPr="00297CCB" w:rsidRDefault="001E4517" w:rsidP="005B48AA">
            <w:pPr>
              <w:pStyle w:val="TableText"/>
            </w:pPr>
            <w:r>
              <w:t>3 GHz</w:t>
            </w:r>
            <w:r w:rsidR="001760C4">
              <w:t xml:space="preserve">, </w:t>
            </w:r>
            <w:r w:rsidR="008D73D6">
              <w:t>1</w:t>
            </w:r>
            <w:r w:rsidR="008D73D6" w:rsidRPr="005B48AA">
              <w:t xml:space="preserve"> channel</w:t>
            </w:r>
            <w:r w:rsidR="008D73D6">
              <w:t>,</w:t>
            </w:r>
            <w:r w:rsidR="008D73D6" w:rsidRPr="005B48AA">
              <w:t xml:space="preserve"> portable </w:t>
            </w:r>
            <w:r w:rsidR="008D73D6">
              <w:t xml:space="preserve">RF analog signal generator </w:t>
            </w:r>
          </w:p>
        </w:tc>
      </w:tr>
      <w:tr w:rsidR="001E4517" w:rsidRPr="00297CCB" w14:paraId="7FC891AA" w14:textId="77777777" w:rsidTr="00612831">
        <w:trPr>
          <w:cantSplit/>
          <w:jc w:val="center"/>
        </w:trPr>
        <w:tc>
          <w:tcPr>
            <w:tcW w:w="1173" w:type="pct"/>
            <w:tcMar>
              <w:top w:w="28" w:type="dxa"/>
              <w:left w:w="57" w:type="dxa"/>
              <w:right w:w="45" w:type="dxa"/>
            </w:tcMar>
            <w:vAlign w:val="center"/>
          </w:tcPr>
          <w:p w14:paraId="5117A1F1" w14:textId="4190C0FF" w:rsidR="001E4517" w:rsidRPr="00297CCB" w:rsidRDefault="001E4517" w:rsidP="001E4517">
            <w:pPr>
              <w:pStyle w:val="TableText"/>
            </w:pPr>
            <w:r w:rsidRPr="00FC4E19">
              <w:t>LS6081</w:t>
            </w:r>
            <w:r>
              <w:t>P</w:t>
            </w:r>
          </w:p>
        </w:tc>
        <w:tc>
          <w:tcPr>
            <w:tcW w:w="3827" w:type="pct"/>
            <w:tcMar>
              <w:top w:w="28" w:type="dxa"/>
              <w:left w:w="57" w:type="dxa"/>
              <w:right w:w="45" w:type="dxa"/>
            </w:tcMar>
            <w:vAlign w:val="center"/>
          </w:tcPr>
          <w:p w14:paraId="12AC8720" w14:textId="5C9C36E0" w:rsidR="001E4517" w:rsidRPr="00297CCB" w:rsidRDefault="001E4517" w:rsidP="005B48AA">
            <w:pPr>
              <w:pStyle w:val="TableText"/>
            </w:pPr>
            <w:r>
              <w:t>6 GHz</w:t>
            </w:r>
            <w:r w:rsidR="001760C4">
              <w:t xml:space="preserve">, </w:t>
            </w:r>
            <w:r w:rsidR="008D73D6">
              <w:t>1</w:t>
            </w:r>
            <w:r w:rsidR="008D73D6" w:rsidRPr="005B48AA">
              <w:t xml:space="preserve"> channel</w:t>
            </w:r>
            <w:r w:rsidR="008D73D6">
              <w:t>,</w:t>
            </w:r>
            <w:r w:rsidR="008D73D6" w:rsidRPr="005B48AA">
              <w:t xml:space="preserve"> portable</w:t>
            </w:r>
            <w:r w:rsidR="008D73D6">
              <w:t xml:space="preserve"> RF analog signal generator </w:t>
            </w:r>
          </w:p>
        </w:tc>
      </w:tr>
      <w:tr w:rsidR="001E4517" w:rsidRPr="00297CCB" w14:paraId="5988C275" w14:textId="77777777" w:rsidTr="00612831">
        <w:trPr>
          <w:cantSplit/>
          <w:jc w:val="center"/>
        </w:trPr>
        <w:tc>
          <w:tcPr>
            <w:tcW w:w="1173" w:type="pct"/>
            <w:tcMar>
              <w:top w:w="28" w:type="dxa"/>
              <w:left w:w="57" w:type="dxa"/>
              <w:right w:w="45" w:type="dxa"/>
            </w:tcMar>
            <w:vAlign w:val="center"/>
          </w:tcPr>
          <w:p w14:paraId="4C892C0E" w14:textId="55F9BA40" w:rsidR="001E4517" w:rsidRPr="00297CCB" w:rsidRDefault="002B4A13" w:rsidP="001E4517">
            <w:pPr>
              <w:pStyle w:val="TableText"/>
            </w:pPr>
            <w:r>
              <w:t>LSX4091</w:t>
            </w:r>
            <w:r w:rsidR="001E4517">
              <w:t>P</w:t>
            </w:r>
          </w:p>
        </w:tc>
        <w:tc>
          <w:tcPr>
            <w:tcW w:w="3827" w:type="pct"/>
            <w:tcMar>
              <w:top w:w="28" w:type="dxa"/>
              <w:left w:w="57" w:type="dxa"/>
              <w:right w:w="45" w:type="dxa"/>
            </w:tcMar>
            <w:vAlign w:val="center"/>
          </w:tcPr>
          <w:p w14:paraId="456BF452" w14:textId="7480E1E0" w:rsidR="001E4517" w:rsidRPr="00297CCB" w:rsidRDefault="001E4517" w:rsidP="005B48AA">
            <w:pPr>
              <w:pStyle w:val="TableText"/>
            </w:pPr>
            <w:r>
              <w:t>12 GHz</w:t>
            </w:r>
            <w:r w:rsidR="001760C4">
              <w:t xml:space="preserve">, </w:t>
            </w:r>
            <w:r w:rsidR="008D73D6">
              <w:t xml:space="preserve">1 </w:t>
            </w:r>
            <w:r w:rsidR="008D73D6" w:rsidRPr="005B48AA">
              <w:t>channel</w:t>
            </w:r>
            <w:r w:rsidR="008D73D6">
              <w:t>,</w:t>
            </w:r>
            <w:r w:rsidR="008D73D6" w:rsidRPr="005B48AA">
              <w:t xml:space="preserve"> portable </w:t>
            </w:r>
            <w:r w:rsidR="008D73D6">
              <w:t xml:space="preserve">RF analog signal generator </w:t>
            </w:r>
          </w:p>
        </w:tc>
      </w:tr>
    </w:tbl>
    <w:p w14:paraId="4C3574F5" w14:textId="594BF8C0" w:rsidR="001E4517" w:rsidRDefault="001E4517" w:rsidP="001E4517">
      <w:pPr>
        <w:pStyle w:val="CaptionTable"/>
      </w:pPr>
      <w:bookmarkStart w:id="47" w:name="_Toc143012351"/>
      <w:bookmarkEnd w:id="46"/>
      <w:r w:rsidRPr="006123FF">
        <w:t xml:space="preserve">Table </w:t>
      </w:r>
      <w:fldSimple w:instr=" STYLEREF 1 \s ">
        <w:r w:rsidR="00FC53A9">
          <w:rPr>
            <w:noProof/>
            <w:cs/>
          </w:rPr>
          <w:t>‎</w:t>
        </w:r>
        <w:r w:rsidR="00FC53A9">
          <w:rPr>
            <w:noProof/>
          </w:rPr>
          <w:t>1</w:t>
        </w:r>
      </w:fldSimple>
      <w:r w:rsidRPr="006123FF">
        <w:t>.</w:t>
      </w:r>
      <w:fldSimple w:instr=" SEQ Table \* ARABIC \s 1 ">
        <w:r w:rsidR="00FC53A9">
          <w:rPr>
            <w:noProof/>
          </w:rPr>
          <w:t>4</w:t>
        </w:r>
      </w:fldSimple>
      <w:r w:rsidRPr="006123FF">
        <w:t xml:space="preserve"> </w:t>
      </w:r>
      <w:r w:rsidRPr="006514A3">
        <w:t xml:space="preserve">Validated </w:t>
      </w:r>
      <w:r>
        <w:t>Lucid</w:t>
      </w:r>
      <w:r w:rsidRPr="006514A3">
        <w:t xml:space="preserve"> </w:t>
      </w:r>
      <w:r>
        <w:t xml:space="preserve">Rackmount </w:t>
      </w:r>
      <w:r w:rsidRPr="006514A3">
        <w:t>Devices</w:t>
      </w:r>
      <w:bookmarkEnd w:id="4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45" w:type="dxa"/>
          <w:right w:w="45" w:type="dxa"/>
        </w:tblCellMar>
        <w:tblLook w:val="04A0" w:firstRow="1" w:lastRow="0" w:firstColumn="1" w:lastColumn="0" w:noHBand="0" w:noVBand="1"/>
      </w:tblPr>
      <w:tblGrid>
        <w:gridCol w:w="2122"/>
        <w:gridCol w:w="7228"/>
      </w:tblGrid>
      <w:tr w:rsidR="001E4517" w:rsidRPr="00297CCB" w14:paraId="56BC6A04" w14:textId="77777777" w:rsidTr="00612831">
        <w:trPr>
          <w:cantSplit/>
          <w:jc w:val="center"/>
        </w:trPr>
        <w:tc>
          <w:tcPr>
            <w:tcW w:w="1135" w:type="pct"/>
            <w:shd w:val="clear" w:color="auto" w:fill="0D5EA8"/>
            <w:tcMar>
              <w:left w:w="57" w:type="dxa"/>
              <w:right w:w="45" w:type="dxa"/>
            </w:tcMar>
            <w:vAlign w:val="center"/>
          </w:tcPr>
          <w:p w14:paraId="39D4B944" w14:textId="77777777" w:rsidR="001E4517" w:rsidRPr="00297CCB" w:rsidRDefault="001E4517" w:rsidP="00177D92">
            <w:pPr>
              <w:pStyle w:val="TableHeading"/>
            </w:pPr>
            <w:r w:rsidRPr="00297CCB">
              <w:t>Model</w:t>
            </w:r>
          </w:p>
        </w:tc>
        <w:tc>
          <w:tcPr>
            <w:tcW w:w="3865" w:type="pct"/>
            <w:shd w:val="clear" w:color="auto" w:fill="0D5EA8"/>
            <w:tcMar>
              <w:left w:w="57" w:type="dxa"/>
              <w:right w:w="45" w:type="dxa"/>
            </w:tcMar>
            <w:vAlign w:val="center"/>
          </w:tcPr>
          <w:p w14:paraId="30D42C83" w14:textId="77777777" w:rsidR="001E4517" w:rsidRPr="00297CCB" w:rsidRDefault="001E4517" w:rsidP="00177D92">
            <w:pPr>
              <w:pStyle w:val="TableHeading"/>
            </w:pPr>
            <w:r w:rsidRPr="00297CCB">
              <w:t>Description</w:t>
            </w:r>
          </w:p>
        </w:tc>
      </w:tr>
      <w:tr w:rsidR="00C9402F" w:rsidRPr="00297CCB" w14:paraId="0E776C75" w14:textId="77777777" w:rsidTr="00612831">
        <w:trPr>
          <w:cantSplit/>
          <w:jc w:val="center"/>
        </w:trPr>
        <w:tc>
          <w:tcPr>
            <w:tcW w:w="1135" w:type="pct"/>
            <w:tcMar>
              <w:top w:w="28" w:type="dxa"/>
              <w:left w:w="57" w:type="dxa"/>
              <w:right w:w="45" w:type="dxa"/>
            </w:tcMar>
            <w:vAlign w:val="center"/>
          </w:tcPr>
          <w:p w14:paraId="153BFFC9" w14:textId="41DB10C6" w:rsidR="00C9402F" w:rsidRPr="00297CCB" w:rsidRDefault="00C9402F" w:rsidP="00C9402F">
            <w:pPr>
              <w:pStyle w:val="TableText"/>
            </w:pPr>
            <w:r>
              <w:t>LS3081R</w:t>
            </w:r>
          </w:p>
        </w:tc>
        <w:tc>
          <w:tcPr>
            <w:tcW w:w="3865" w:type="pct"/>
            <w:tcMar>
              <w:top w:w="28" w:type="dxa"/>
              <w:left w:w="57" w:type="dxa"/>
              <w:right w:w="45" w:type="dxa"/>
            </w:tcMar>
            <w:vAlign w:val="center"/>
          </w:tcPr>
          <w:p w14:paraId="39D07DD0" w14:textId="13CC691F" w:rsidR="00C9402F" w:rsidRPr="00297CCB" w:rsidRDefault="00C9402F" w:rsidP="00612831">
            <w:pPr>
              <w:pStyle w:val="TableText"/>
            </w:pPr>
            <w:r>
              <w:t>3</w:t>
            </w:r>
            <w:r w:rsidR="00612831">
              <w:t xml:space="preserve"> </w:t>
            </w:r>
            <w:r>
              <w:t>GHz</w:t>
            </w:r>
            <w:r w:rsidR="009B0997">
              <w:t>,</w:t>
            </w:r>
            <w:r>
              <w:t xml:space="preserve"> </w:t>
            </w:r>
            <w:r w:rsidR="009B0997">
              <w:t>1</w:t>
            </w:r>
            <w:r w:rsidR="00612831" w:rsidRPr="00612831">
              <w:t xml:space="preserve"> </w:t>
            </w:r>
            <w:r w:rsidR="006115BD" w:rsidRPr="00612831">
              <w:t>channel</w:t>
            </w:r>
            <w:r w:rsidR="006115BD">
              <w:t>, rack-mounted RF analog signal generator</w:t>
            </w:r>
          </w:p>
        </w:tc>
      </w:tr>
      <w:tr w:rsidR="00C9402F" w:rsidRPr="00297CCB" w14:paraId="412DB11B" w14:textId="77777777" w:rsidTr="00612831">
        <w:trPr>
          <w:cantSplit/>
          <w:jc w:val="center"/>
        </w:trPr>
        <w:tc>
          <w:tcPr>
            <w:tcW w:w="1135" w:type="pct"/>
            <w:tcMar>
              <w:top w:w="28" w:type="dxa"/>
              <w:left w:w="57" w:type="dxa"/>
              <w:right w:w="45" w:type="dxa"/>
            </w:tcMar>
            <w:vAlign w:val="center"/>
          </w:tcPr>
          <w:p w14:paraId="14CD5389" w14:textId="26A65536" w:rsidR="00C9402F" w:rsidRPr="00297CCB" w:rsidRDefault="00C9402F" w:rsidP="00C9402F">
            <w:pPr>
              <w:pStyle w:val="TableText"/>
            </w:pPr>
            <w:r>
              <w:t>LS3082R</w:t>
            </w:r>
          </w:p>
        </w:tc>
        <w:tc>
          <w:tcPr>
            <w:tcW w:w="3865" w:type="pct"/>
            <w:tcMar>
              <w:top w:w="28" w:type="dxa"/>
              <w:left w:w="57" w:type="dxa"/>
              <w:right w:w="45" w:type="dxa"/>
            </w:tcMar>
            <w:vAlign w:val="center"/>
          </w:tcPr>
          <w:p w14:paraId="240A7B6C" w14:textId="01FC4B59" w:rsidR="00C9402F" w:rsidRPr="00297CCB" w:rsidRDefault="00C9402F" w:rsidP="00C9402F">
            <w:pPr>
              <w:pStyle w:val="TableText"/>
            </w:pPr>
            <w:r>
              <w:t>3</w:t>
            </w:r>
            <w:r w:rsidR="00612831">
              <w:t xml:space="preserve"> </w:t>
            </w:r>
            <w:r>
              <w:t>GHz</w:t>
            </w:r>
            <w:r w:rsidR="009B0997">
              <w:t>,</w:t>
            </w:r>
            <w:r>
              <w:t xml:space="preserve"> </w:t>
            </w:r>
            <w:r w:rsidR="009B0997">
              <w:t>2</w:t>
            </w:r>
            <w:r w:rsidR="00612831">
              <w:t xml:space="preserve"> </w:t>
            </w:r>
            <w:r w:rsidR="006115BD">
              <w:t>channels, rack-mounted RF analog signal generator</w:t>
            </w:r>
          </w:p>
        </w:tc>
      </w:tr>
      <w:tr w:rsidR="00C9402F" w:rsidRPr="00297CCB" w14:paraId="6AA1044B" w14:textId="77777777" w:rsidTr="00612831">
        <w:trPr>
          <w:cantSplit/>
          <w:jc w:val="center"/>
        </w:trPr>
        <w:tc>
          <w:tcPr>
            <w:tcW w:w="1135" w:type="pct"/>
            <w:tcMar>
              <w:top w:w="28" w:type="dxa"/>
              <w:left w:w="57" w:type="dxa"/>
              <w:right w:w="45" w:type="dxa"/>
            </w:tcMar>
            <w:vAlign w:val="center"/>
          </w:tcPr>
          <w:p w14:paraId="3CD0891D" w14:textId="1864A308" w:rsidR="00C9402F" w:rsidRPr="00297CCB" w:rsidRDefault="00C9402F" w:rsidP="00C9402F">
            <w:pPr>
              <w:pStyle w:val="TableText"/>
            </w:pPr>
            <w:r>
              <w:t>LS3084R</w:t>
            </w:r>
          </w:p>
        </w:tc>
        <w:tc>
          <w:tcPr>
            <w:tcW w:w="3865" w:type="pct"/>
            <w:tcMar>
              <w:top w:w="28" w:type="dxa"/>
              <w:left w:w="57" w:type="dxa"/>
              <w:right w:w="45" w:type="dxa"/>
            </w:tcMar>
            <w:vAlign w:val="center"/>
          </w:tcPr>
          <w:p w14:paraId="2728FDE5" w14:textId="2A8F19D9" w:rsidR="00C9402F" w:rsidRPr="00297CCB" w:rsidRDefault="00C9402F" w:rsidP="00612831">
            <w:pPr>
              <w:pStyle w:val="TableText"/>
            </w:pPr>
            <w:r>
              <w:t>3</w:t>
            </w:r>
            <w:r w:rsidR="00612831">
              <w:t xml:space="preserve"> </w:t>
            </w:r>
            <w:r>
              <w:t>GHz</w:t>
            </w:r>
            <w:r w:rsidR="009B0997">
              <w:t>, 4</w:t>
            </w:r>
            <w:r w:rsidR="00612831">
              <w:t xml:space="preserve"> </w:t>
            </w:r>
            <w:r w:rsidR="006115BD">
              <w:t xml:space="preserve">channels, rack-mounted </w:t>
            </w:r>
            <w:r w:rsidR="006115BD" w:rsidRPr="00612831">
              <w:t xml:space="preserve">RF </w:t>
            </w:r>
            <w:r w:rsidR="006115BD">
              <w:t>analog signal generator</w:t>
            </w:r>
          </w:p>
        </w:tc>
      </w:tr>
      <w:tr w:rsidR="00C9402F" w:rsidRPr="00297CCB" w14:paraId="20BE7E23" w14:textId="77777777" w:rsidTr="00612831">
        <w:trPr>
          <w:cantSplit/>
          <w:jc w:val="center"/>
        </w:trPr>
        <w:tc>
          <w:tcPr>
            <w:tcW w:w="1135" w:type="pct"/>
            <w:tcMar>
              <w:top w:w="28" w:type="dxa"/>
              <w:left w:w="57" w:type="dxa"/>
              <w:right w:w="45" w:type="dxa"/>
            </w:tcMar>
            <w:vAlign w:val="center"/>
          </w:tcPr>
          <w:p w14:paraId="70F7152C" w14:textId="10C67D58" w:rsidR="00C9402F" w:rsidRPr="00297CCB" w:rsidRDefault="00C9402F" w:rsidP="00C9402F">
            <w:pPr>
              <w:pStyle w:val="TableText"/>
            </w:pPr>
            <w:r>
              <w:t>LS30816R</w:t>
            </w:r>
          </w:p>
        </w:tc>
        <w:tc>
          <w:tcPr>
            <w:tcW w:w="3865" w:type="pct"/>
            <w:tcMar>
              <w:top w:w="28" w:type="dxa"/>
              <w:left w:w="57" w:type="dxa"/>
              <w:right w:w="45" w:type="dxa"/>
            </w:tcMar>
            <w:vAlign w:val="center"/>
          </w:tcPr>
          <w:p w14:paraId="51F435BD" w14:textId="50667CE2" w:rsidR="00C9402F" w:rsidRPr="00297CCB" w:rsidRDefault="00C9402F" w:rsidP="00612831">
            <w:pPr>
              <w:pStyle w:val="TableText"/>
            </w:pPr>
            <w:r>
              <w:t>3</w:t>
            </w:r>
            <w:r w:rsidR="00612831">
              <w:t xml:space="preserve"> </w:t>
            </w:r>
            <w:r>
              <w:t>GHz</w:t>
            </w:r>
            <w:r w:rsidR="009B0997">
              <w:t>, 16</w:t>
            </w:r>
            <w:r w:rsidR="00612831">
              <w:t xml:space="preserve"> </w:t>
            </w:r>
            <w:r w:rsidR="006115BD">
              <w:t xml:space="preserve">channels, rack-mounted </w:t>
            </w:r>
            <w:r w:rsidR="006115BD" w:rsidRPr="00612831">
              <w:t>RF</w:t>
            </w:r>
            <w:r w:rsidR="006115BD">
              <w:t xml:space="preserve"> analog signal generator</w:t>
            </w:r>
          </w:p>
        </w:tc>
      </w:tr>
      <w:tr w:rsidR="00C9402F" w:rsidRPr="00297CCB" w14:paraId="3BC5197A" w14:textId="77777777" w:rsidTr="00612831">
        <w:trPr>
          <w:cantSplit/>
          <w:jc w:val="center"/>
        </w:trPr>
        <w:tc>
          <w:tcPr>
            <w:tcW w:w="1135" w:type="pct"/>
            <w:tcMar>
              <w:top w:w="28" w:type="dxa"/>
              <w:left w:w="57" w:type="dxa"/>
              <w:right w:w="45" w:type="dxa"/>
            </w:tcMar>
            <w:vAlign w:val="center"/>
          </w:tcPr>
          <w:p w14:paraId="5C1EEC1D" w14:textId="45C2B2CA" w:rsidR="00C9402F" w:rsidRPr="00297CCB" w:rsidRDefault="00C9402F" w:rsidP="00C9402F">
            <w:pPr>
              <w:pStyle w:val="TableText"/>
            </w:pPr>
            <w:r>
              <w:t>LS6081R</w:t>
            </w:r>
          </w:p>
        </w:tc>
        <w:tc>
          <w:tcPr>
            <w:tcW w:w="3865" w:type="pct"/>
            <w:tcMar>
              <w:top w:w="28" w:type="dxa"/>
              <w:left w:w="57" w:type="dxa"/>
              <w:right w:w="45" w:type="dxa"/>
            </w:tcMar>
            <w:vAlign w:val="center"/>
          </w:tcPr>
          <w:p w14:paraId="2954F844" w14:textId="48802D63" w:rsidR="00C9402F" w:rsidRPr="00297CCB" w:rsidRDefault="00C9402F" w:rsidP="00612831">
            <w:pPr>
              <w:pStyle w:val="TableText"/>
            </w:pPr>
            <w:r>
              <w:t>6</w:t>
            </w:r>
            <w:r w:rsidR="00612831">
              <w:t xml:space="preserve"> </w:t>
            </w:r>
            <w:r>
              <w:t>GHz</w:t>
            </w:r>
            <w:r w:rsidR="009B0997">
              <w:t>,</w:t>
            </w:r>
            <w:r>
              <w:t xml:space="preserve"> </w:t>
            </w:r>
            <w:r w:rsidR="009B0997">
              <w:t>1</w:t>
            </w:r>
            <w:r w:rsidR="00612831" w:rsidRPr="00612831">
              <w:t xml:space="preserve"> </w:t>
            </w:r>
            <w:r w:rsidR="006115BD" w:rsidRPr="00612831">
              <w:t>channel</w:t>
            </w:r>
            <w:r w:rsidR="006115BD">
              <w:t xml:space="preserve">s, rack-mounted </w:t>
            </w:r>
            <w:r w:rsidR="006115BD" w:rsidRPr="00612831">
              <w:t xml:space="preserve">RF </w:t>
            </w:r>
            <w:r w:rsidR="006115BD">
              <w:t>analog signal generator</w:t>
            </w:r>
          </w:p>
        </w:tc>
      </w:tr>
      <w:tr w:rsidR="00C9402F" w:rsidRPr="00297CCB" w14:paraId="055F642A" w14:textId="77777777" w:rsidTr="00612831">
        <w:trPr>
          <w:cantSplit/>
          <w:jc w:val="center"/>
        </w:trPr>
        <w:tc>
          <w:tcPr>
            <w:tcW w:w="1135" w:type="pct"/>
            <w:tcMar>
              <w:top w:w="28" w:type="dxa"/>
              <w:left w:w="57" w:type="dxa"/>
              <w:right w:w="45" w:type="dxa"/>
            </w:tcMar>
            <w:vAlign w:val="center"/>
          </w:tcPr>
          <w:p w14:paraId="718297C7" w14:textId="343C4360" w:rsidR="00C9402F" w:rsidRPr="00297CCB" w:rsidRDefault="00C9402F" w:rsidP="00C9402F">
            <w:pPr>
              <w:pStyle w:val="TableText"/>
            </w:pPr>
            <w:r>
              <w:t>LS6082R</w:t>
            </w:r>
          </w:p>
        </w:tc>
        <w:tc>
          <w:tcPr>
            <w:tcW w:w="3865" w:type="pct"/>
            <w:tcMar>
              <w:top w:w="28" w:type="dxa"/>
              <w:left w:w="57" w:type="dxa"/>
              <w:right w:w="45" w:type="dxa"/>
            </w:tcMar>
            <w:vAlign w:val="center"/>
          </w:tcPr>
          <w:p w14:paraId="3A05A388" w14:textId="493455F6" w:rsidR="00C9402F" w:rsidRPr="00297CCB" w:rsidRDefault="00C9402F" w:rsidP="00612831">
            <w:pPr>
              <w:pStyle w:val="TableText"/>
            </w:pPr>
            <w:r>
              <w:t>6</w:t>
            </w:r>
            <w:r w:rsidR="00612831">
              <w:t xml:space="preserve"> </w:t>
            </w:r>
            <w:r>
              <w:t>GHz</w:t>
            </w:r>
            <w:r w:rsidR="009B0997">
              <w:t>, 2</w:t>
            </w:r>
            <w:r w:rsidR="00612831" w:rsidRPr="00612831">
              <w:t xml:space="preserve"> </w:t>
            </w:r>
            <w:r w:rsidR="006115BD" w:rsidRPr="00612831">
              <w:t>channel</w:t>
            </w:r>
            <w:r w:rsidR="006115BD">
              <w:t xml:space="preserve">s, rack-mounted </w:t>
            </w:r>
            <w:r w:rsidR="006115BD" w:rsidRPr="00612831">
              <w:t xml:space="preserve">RF </w:t>
            </w:r>
            <w:r w:rsidR="006115BD">
              <w:t>analog signal generator</w:t>
            </w:r>
          </w:p>
        </w:tc>
      </w:tr>
      <w:tr w:rsidR="00C9402F" w:rsidRPr="00297CCB" w14:paraId="6957E66B" w14:textId="77777777" w:rsidTr="00612831">
        <w:trPr>
          <w:cantSplit/>
          <w:jc w:val="center"/>
        </w:trPr>
        <w:tc>
          <w:tcPr>
            <w:tcW w:w="1135" w:type="pct"/>
            <w:tcMar>
              <w:top w:w="28" w:type="dxa"/>
              <w:left w:w="57" w:type="dxa"/>
              <w:right w:w="45" w:type="dxa"/>
            </w:tcMar>
            <w:vAlign w:val="center"/>
          </w:tcPr>
          <w:p w14:paraId="342DC8B6" w14:textId="7D1E60C0" w:rsidR="00C9402F" w:rsidRPr="00297CCB" w:rsidRDefault="00C9402F" w:rsidP="00C9402F">
            <w:pPr>
              <w:pStyle w:val="TableText"/>
            </w:pPr>
            <w:r>
              <w:t>LS6084R</w:t>
            </w:r>
          </w:p>
        </w:tc>
        <w:tc>
          <w:tcPr>
            <w:tcW w:w="3865" w:type="pct"/>
            <w:tcMar>
              <w:top w:w="28" w:type="dxa"/>
              <w:left w:w="57" w:type="dxa"/>
              <w:right w:w="45" w:type="dxa"/>
            </w:tcMar>
            <w:vAlign w:val="center"/>
          </w:tcPr>
          <w:p w14:paraId="5B79C3C3" w14:textId="28F70826" w:rsidR="00C9402F" w:rsidRPr="00297CCB" w:rsidRDefault="00C9402F" w:rsidP="00612831">
            <w:pPr>
              <w:pStyle w:val="TableText"/>
            </w:pPr>
            <w:r>
              <w:t>6</w:t>
            </w:r>
            <w:r w:rsidR="00612831">
              <w:t xml:space="preserve"> </w:t>
            </w:r>
            <w:r>
              <w:t>GHz</w:t>
            </w:r>
            <w:r w:rsidR="009B0997">
              <w:t>, 4</w:t>
            </w:r>
            <w:r w:rsidR="00612831" w:rsidRPr="00612831">
              <w:t xml:space="preserve"> </w:t>
            </w:r>
            <w:r w:rsidR="006115BD" w:rsidRPr="00612831">
              <w:t>channel</w:t>
            </w:r>
            <w:r w:rsidR="006115BD">
              <w:t xml:space="preserve">s, rack-mounted </w:t>
            </w:r>
            <w:r w:rsidR="006115BD" w:rsidRPr="00612831">
              <w:t>RF</w:t>
            </w:r>
            <w:r w:rsidR="006115BD">
              <w:t xml:space="preserve"> analog signal generator</w:t>
            </w:r>
          </w:p>
        </w:tc>
      </w:tr>
      <w:tr w:rsidR="00C9402F" w:rsidRPr="00297CCB" w14:paraId="133792BE" w14:textId="77777777" w:rsidTr="00612831">
        <w:trPr>
          <w:cantSplit/>
          <w:jc w:val="center"/>
        </w:trPr>
        <w:tc>
          <w:tcPr>
            <w:tcW w:w="1135" w:type="pct"/>
            <w:tcMar>
              <w:top w:w="28" w:type="dxa"/>
              <w:left w:w="57" w:type="dxa"/>
              <w:right w:w="45" w:type="dxa"/>
            </w:tcMar>
            <w:vAlign w:val="center"/>
          </w:tcPr>
          <w:p w14:paraId="4F43E64F" w14:textId="7843BD24" w:rsidR="00C9402F" w:rsidRPr="00297CCB" w:rsidRDefault="00C9402F" w:rsidP="00C9402F">
            <w:pPr>
              <w:pStyle w:val="TableText"/>
            </w:pPr>
            <w:r>
              <w:t>LS60816R</w:t>
            </w:r>
          </w:p>
        </w:tc>
        <w:tc>
          <w:tcPr>
            <w:tcW w:w="3865" w:type="pct"/>
            <w:tcMar>
              <w:top w:w="28" w:type="dxa"/>
              <w:left w:w="57" w:type="dxa"/>
              <w:right w:w="45" w:type="dxa"/>
            </w:tcMar>
            <w:vAlign w:val="center"/>
          </w:tcPr>
          <w:p w14:paraId="7AE7370B" w14:textId="660B0012" w:rsidR="00C9402F" w:rsidRPr="00297CCB" w:rsidRDefault="00C9402F" w:rsidP="00612831">
            <w:pPr>
              <w:pStyle w:val="TableText"/>
            </w:pPr>
            <w:r>
              <w:t>6</w:t>
            </w:r>
            <w:r w:rsidR="00612831">
              <w:t xml:space="preserve"> </w:t>
            </w:r>
            <w:r>
              <w:t>GHz</w:t>
            </w:r>
            <w:r w:rsidR="009B0997">
              <w:t>, 16</w:t>
            </w:r>
            <w:r w:rsidR="00612831" w:rsidRPr="00612831">
              <w:t xml:space="preserve"> </w:t>
            </w:r>
            <w:r w:rsidR="006115BD" w:rsidRPr="00612831">
              <w:t>channel</w:t>
            </w:r>
            <w:r w:rsidR="006115BD">
              <w:t xml:space="preserve">s, rack-mounted </w:t>
            </w:r>
            <w:r w:rsidR="006115BD" w:rsidRPr="00612831">
              <w:t xml:space="preserve">RF </w:t>
            </w:r>
            <w:r w:rsidR="006115BD">
              <w:t>analog signal generator</w:t>
            </w:r>
          </w:p>
        </w:tc>
      </w:tr>
      <w:tr w:rsidR="00C9402F" w:rsidRPr="00297CCB" w14:paraId="7E10E303" w14:textId="77777777" w:rsidTr="00612831">
        <w:trPr>
          <w:cantSplit/>
          <w:jc w:val="center"/>
        </w:trPr>
        <w:tc>
          <w:tcPr>
            <w:tcW w:w="1135" w:type="pct"/>
            <w:tcMar>
              <w:top w:w="28" w:type="dxa"/>
              <w:left w:w="57" w:type="dxa"/>
              <w:right w:w="45" w:type="dxa"/>
            </w:tcMar>
            <w:vAlign w:val="center"/>
          </w:tcPr>
          <w:p w14:paraId="4D40963E" w14:textId="6D81CE18" w:rsidR="00C9402F" w:rsidRPr="00297CCB" w:rsidRDefault="002B4A13" w:rsidP="00C9402F">
            <w:pPr>
              <w:pStyle w:val="TableText"/>
            </w:pPr>
            <w:r>
              <w:t>LSX4091</w:t>
            </w:r>
            <w:r w:rsidR="00C9402F">
              <w:t>R</w:t>
            </w:r>
          </w:p>
        </w:tc>
        <w:tc>
          <w:tcPr>
            <w:tcW w:w="3865" w:type="pct"/>
            <w:tcMar>
              <w:top w:w="28" w:type="dxa"/>
              <w:left w:w="57" w:type="dxa"/>
              <w:right w:w="45" w:type="dxa"/>
            </w:tcMar>
            <w:vAlign w:val="center"/>
          </w:tcPr>
          <w:p w14:paraId="41D0B086" w14:textId="082E419C" w:rsidR="00C9402F" w:rsidRPr="00297CCB" w:rsidRDefault="00C9402F" w:rsidP="00612831">
            <w:pPr>
              <w:pStyle w:val="TableText"/>
            </w:pPr>
            <w:r>
              <w:t>12</w:t>
            </w:r>
            <w:r w:rsidR="00612831">
              <w:t xml:space="preserve"> </w:t>
            </w:r>
            <w:r>
              <w:t>GHz</w:t>
            </w:r>
            <w:r w:rsidR="009B0997">
              <w:t>,</w:t>
            </w:r>
            <w:r>
              <w:t xml:space="preserve"> </w:t>
            </w:r>
            <w:r w:rsidR="009B0997">
              <w:t>1</w:t>
            </w:r>
            <w:r w:rsidR="00612831" w:rsidRPr="00612831">
              <w:t xml:space="preserve"> </w:t>
            </w:r>
            <w:r w:rsidR="006115BD" w:rsidRPr="00612831">
              <w:t>channel</w:t>
            </w:r>
            <w:r w:rsidR="006115BD">
              <w:t xml:space="preserve">, rack-mounted </w:t>
            </w:r>
            <w:r w:rsidR="006115BD" w:rsidRPr="00612831">
              <w:t xml:space="preserve">RF </w:t>
            </w:r>
            <w:r w:rsidR="006115BD">
              <w:t>analog signal generator</w:t>
            </w:r>
          </w:p>
        </w:tc>
      </w:tr>
      <w:tr w:rsidR="00C9402F" w:rsidRPr="00297CCB" w14:paraId="7859F0EC" w14:textId="77777777" w:rsidTr="00612831">
        <w:trPr>
          <w:cantSplit/>
          <w:jc w:val="center"/>
        </w:trPr>
        <w:tc>
          <w:tcPr>
            <w:tcW w:w="1135" w:type="pct"/>
            <w:tcMar>
              <w:top w:w="28" w:type="dxa"/>
              <w:left w:w="57" w:type="dxa"/>
              <w:right w:w="45" w:type="dxa"/>
            </w:tcMar>
            <w:vAlign w:val="center"/>
          </w:tcPr>
          <w:p w14:paraId="63E1081A" w14:textId="7E1966F3" w:rsidR="00C9402F" w:rsidRPr="00297CCB" w:rsidRDefault="00C9402F" w:rsidP="00C9402F">
            <w:pPr>
              <w:pStyle w:val="TableText"/>
            </w:pPr>
            <w:r>
              <w:t>LS1292R</w:t>
            </w:r>
          </w:p>
        </w:tc>
        <w:tc>
          <w:tcPr>
            <w:tcW w:w="3865" w:type="pct"/>
            <w:tcMar>
              <w:top w:w="28" w:type="dxa"/>
              <w:left w:w="57" w:type="dxa"/>
              <w:right w:w="45" w:type="dxa"/>
            </w:tcMar>
            <w:vAlign w:val="center"/>
          </w:tcPr>
          <w:p w14:paraId="4B00CA33" w14:textId="3E4FB598" w:rsidR="00C9402F" w:rsidRPr="00297CCB" w:rsidRDefault="00C9402F" w:rsidP="00612831">
            <w:pPr>
              <w:pStyle w:val="TableText"/>
            </w:pPr>
            <w:r>
              <w:t>12</w:t>
            </w:r>
            <w:r w:rsidR="00612831">
              <w:t xml:space="preserve"> </w:t>
            </w:r>
            <w:r>
              <w:t>GHz</w:t>
            </w:r>
            <w:r w:rsidR="009B0997">
              <w:t>,</w:t>
            </w:r>
            <w:r>
              <w:t xml:space="preserve"> </w:t>
            </w:r>
            <w:r w:rsidR="009B0997">
              <w:t>2</w:t>
            </w:r>
            <w:r w:rsidR="00612831" w:rsidRPr="00612831">
              <w:t xml:space="preserve"> </w:t>
            </w:r>
            <w:r w:rsidR="006115BD" w:rsidRPr="00612831">
              <w:t>channel</w:t>
            </w:r>
            <w:r w:rsidR="006115BD">
              <w:t xml:space="preserve">s, rack-mounted </w:t>
            </w:r>
            <w:r w:rsidR="006115BD" w:rsidRPr="00612831">
              <w:t xml:space="preserve">RF </w:t>
            </w:r>
            <w:r w:rsidR="006115BD">
              <w:t>analog signal generator</w:t>
            </w:r>
          </w:p>
        </w:tc>
      </w:tr>
      <w:tr w:rsidR="00C9402F" w:rsidRPr="00297CCB" w14:paraId="2ACDC68E" w14:textId="77777777" w:rsidTr="00612831">
        <w:trPr>
          <w:cantSplit/>
          <w:jc w:val="center"/>
        </w:trPr>
        <w:tc>
          <w:tcPr>
            <w:tcW w:w="1135" w:type="pct"/>
            <w:tcMar>
              <w:top w:w="28" w:type="dxa"/>
              <w:left w:w="57" w:type="dxa"/>
              <w:right w:w="45" w:type="dxa"/>
            </w:tcMar>
            <w:vAlign w:val="center"/>
          </w:tcPr>
          <w:p w14:paraId="15962A1F" w14:textId="2E6CB417" w:rsidR="00C9402F" w:rsidRPr="00297CCB" w:rsidRDefault="00C9402F" w:rsidP="00C9402F">
            <w:pPr>
              <w:pStyle w:val="TableText"/>
            </w:pPr>
            <w:r>
              <w:t>LS1294R</w:t>
            </w:r>
          </w:p>
        </w:tc>
        <w:tc>
          <w:tcPr>
            <w:tcW w:w="3865" w:type="pct"/>
            <w:tcMar>
              <w:top w:w="28" w:type="dxa"/>
              <w:left w:w="57" w:type="dxa"/>
              <w:right w:w="45" w:type="dxa"/>
            </w:tcMar>
            <w:vAlign w:val="center"/>
          </w:tcPr>
          <w:p w14:paraId="3CDAA3E1" w14:textId="393927C4" w:rsidR="00C9402F" w:rsidRPr="00297CCB" w:rsidRDefault="00C9402F" w:rsidP="00612831">
            <w:pPr>
              <w:pStyle w:val="TableText"/>
            </w:pPr>
            <w:r>
              <w:t>12</w:t>
            </w:r>
            <w:r w:rsidR="00612831">
              <w:t xml:space="preserve"> </w:t>
            </w:r>
            <w:r>
              <w:t>GHz</w:t>
            </w:r>
            <w:r w:rsidR="009B0997">
              <w:t>,</w:t>
            </w:r>
            <w:r>
              <w:t xml:space="preserve"> </w:t>
            </w:r>
            <w:r w:rsidR="009B0997">
              <w:t>4</w:t>
            </w:r>
            <w:r w:rsidR="00612831" w:rsidRPr="00612831">
              <w:t xml:space="preserve"> </w:t>
            </w:r>
            <w:r w:rsidR="006115BD" w:rsidRPr="00612831">
              <w:t>channel</w:t>
            </w:r>
            <w:r w:rsidR="006115BD">
              <w:t xml:space="preserve">s, rack-mounted </w:t>
            </w:r>
            <w:r w:rsidR="006115BD" w:rsidRPr="00612831">
              <w:t xml:space="preserve">RF </w:t>
            </w:r>
            <w:r w:rsidR="006115BD">
              <w:t>analog signal generator</w:t>
            </w:r>
          </w:p>
        </w:tc>
      </w:tr>
      <w:tr w:rsidR="00C9402F" w:rsidRPr="00297CCB" w14:paraId="62FA478B" w14:textId="77777777" w:rsidTr="00612831">
        <w:trPr>
          <w:cantSplit/>
          <w:jc w:val="center"/>
        </w:trPr>
        <w:tc>
          <w:tcPr>
            <w:tcW w:w="1135" w:type="pct"/>
            <w:tcMar>
              <w:top w:w="28" w:type="dxa"/>
              <w:left w:w="57" w:type="dxa"/>
              <w:right w:w="45" w:type="dxa"/>
            </w:tcMar>
            <w:vAlign w:val="center"/>
          </w:tcPr>
          <w:p w14:paraId="59D55104" w14:textId="64729766" w:rsidR="00C9402F" w:rsidRPr="00297CCB" w:rsidRDefault="002B4A13" w:rsidP="00C9402F">
            <w:pPr>
              <w:pStyle w:val="TableText"/>
            </w:pPr>
            <w:r>
              <w:t>LSX4091</w:t>
            </w:r>
            <w:r w:rsidR="00C9402F">
              <w:t>6R</w:t>
            </w:r>
          </w:p>
        </w:tc>
        <w:tc>
          <w:tcPr>
            <w:tcW w:w="3865" w:type="pct"/>
            <w:tcMar>
              <w:top w:w="28" w:type="dxa"/>
              <w:left w:w="57" w:type="dxa"/>
              <w:right w:w="45" w:type="dxa"/>
            </w:tcMar>
            <w:vAlign w:val="center"/>
          </w:tcPr>
          <w:p w14:paraId="6791E490" w14:textId="4AC94B8B" w:rsidR="00C9402F" w:rsidRPr="00297CCB" w:rsidRDefault="00C9402F" w:rsidP="00612831">
            <w:pPr>
              <w:pStyle w:val="TableText"/>
            </w:pPr>
            <w:r>
              <w:t>12</w:t>
            </w:r>
            <w:r w:rsidR="00612831">
              <w:t xml:space="preserve"> </w:t>
            </w:r>
            <w:r>
              <w:t>GHz</w:t>
            </w:r>
            <w:r w:rsidR="009B0997">
              <w:t>,</w:t>
            </w:r>
            <w:r>
              <w:t xml:space="preserve"> </w:t>
            </w:r>
            <w:r w:rsidR="006115BD">
              <w:t>16</w:t>
            </w:r>
            <w:r w:rsidR="006115BD" w:rsidRPr="00612831">
              <w:t xml:space="preserve"> channel</w:t>
            </w:r>
            <w:r w:rsidR="006115BD">
              <w:t xml:space="preserve">s, rack-mounted </w:t>
            </w:r>
            <w:r w:rsidR="006115BD" w:rsidRPr="00612831">
              <w:t xml:space="preserve">RF </w:t>
            </w:r>
            <w:r w:rsidR="006115BD">
              <w:t>analog signal generator</w:t>
            </w:r>
          </w:p>
        </w:tc>
      </w:tr>
    </w:tbl>
    <w:p w14:paraId="2FBD27AB" w14:textId="56162A30" w:rsidR="001E4517" w:rsidRDefault="001E4517" w:rsidP="001E4517">
      <w:pPr>
        <w:pStyle w:val="CaptionTable"/>
      </w:pPr>
      <w:bookmarkStart w:id="48" w:name="_Toc143012352"/>
      <w:r w:rsidRPr="006123FF">
        <w:t xml:space="preserve">Table </w:t>
      </w:r>
      <w:fldSimple w:instr=" STYLEREF 1 \s ">
        <w:r w:rsidR="00FC53A9">
          <w:rPr>
            <w:noProof/>
            <w:cs/>
          </w:rPr>
          <w:t>‎</w:t>
        </w:r>
        <w:r w:rsidR="00FC53A9">
          <w:rPr>
            <w:noProof/>
          </w:rPr>
          <w:t>1</w:t>
        </w:r>
      </w:fldSimple>
      <w:r w:rsidRPr="006123FF">
        <w:t>.</w:t>
      </w:r>
      <w:fldSimple w:instr=" SEQ Table \* ARABIC \s 1 ">
        <w:r w:rsidR="00FC53A9">
          <w:rPr>
            <w:noProof/>
          </w:rPr>
          <w:t>5</w:t>
        </w:r>
      </w:fldSimple>
      <w:r w:rsidRPr="006123FF">
        <w:t xml:space="preserve"> </w:t>
      </w:r>
      <w:r w:rsidRPr="006514A3">
        <w:t xml:space="preserve">Validated </w:t>
      </w:r>
      <w:r>
        <w:t>Lucid</w:t>
      </w:r>
      <w:r w:rsidRPr="006514A3">
        <w:t xml:space="preserve"> </w:t>
      </w:r>
      <w:r>
        <w:t xml:space="preserve">Module </w:t>
      </w:r>
      <w:r w:rsidRPr="006514A3">
        <w:t>Devices</w:t>
      </w:r>
      <w:bookmarkEnd w:id="48"/>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45" w:type="dxa"/>
          <w:right w:w="45" w:type="dxa"/>
        </w:tblCellMar>
        <w:tblLook w:val="04A0" w:firstRow="1" w:lastRow="0" w:firstColumn="1" w:lastColumn="0" w:noHBand="0" w:noVBand="1"/>
      </w:tblPr>
      <w:tblGrid>
        <w:gridCol w:w="2137"/>
        <w:gridCol w:w="7213"/>
      </w:tblGrid>
      <w:tr w:rsidR="001E4517" w:rsidRPr="00297CCB" w14:paraId="14D7F968" w14:textId="77777777" w:rsidTr="0082354B">
        <w:trPr>
          <w:cantSplit/>
          <w:jc w:val="center"/>
        </w:trPr>
        <w:tc>
          <w:tcPr>
            <w:tcW w:w="1143" w:type="pct"/>
            <w:shd w:val="clear" w:color="auto" w:fill="0D5EA8"/>
            <w:tcMar>
              <w:left w:w="57" w:type="dxa"/>
              <w:right w:w="45" w:type="dxa"/>
            </w:tcMar>
            <w:vAlign w:val="center"/>
          </w:tcPr>
          <w:p w14:paraId="06A78F76" w14:textId="77777777" w:rsidR="001E4517" w:rsidRPr="00297CCB" w:rsidRDefault="001E4517" w:rsidP="00177D92">
            <w:pPr>
              <w:pStyle w:val="TableHeading"/>
            </w:pPr>
            <w:r w:rsidRPr="00297CCB">
              <w:t>Model</w:t>
            </w:r>
          </w:p>
        </w:tc>
        <w:tc>
          <w:tcPr>
            <w:tcW w:w="3857" w:type="pct"/>
            <w:shd w:val="clear" w:color="auto" w:fill="0D5EA8"/>
            <w:tcMar>
              <w:left w:w="57" w:type="dxa"/>
              <w:right w:w="45" w:type="dxa"/>
            </w:tcMar>
            <w:vAlign w:val="center"/>
          </w:tcPr>
          <w:p w14:paraId="65374827" w14:textId="77777777" w:rsidR="001E4517" w:rsidRPr="00297CCB" w:rsidRDefault="001E4517" w:rsidP="00177D92">
            <w:pPr>
              <w:pStyle w:val="TableHeading"/>
            </w:pPr>
            <w:r w:rsidRPr="00297CCB">
              <w:t>Description</w:t>
            </w:r>
          </w:p>
        </w:tc>
      </w:tr>
      <w:tr w:rsidR="001E4517" w:rsidRPr="00297CCB" w14:paraId="0E43529A" w14:textId="77777777" w:rsidTr="0082354B">
        <w:trPr>
          <w:cantSplit/>
          <w:jc w:val="center"/>
        </w:trPr>
        <w:tc>
          <w:tcPr>
            <w:tcW w:w="1143" w:type="pct"/>
            <w:tcMar>
              <w:top w:w="28" w:type="dxa"/>
              <w:left w:w="57" w:type="dxa"/>
              <w:right w:w="45" w:type="dxa"/>
            </w:tcMar>
            <w:vAlign w:val="center"/>
          </w:tcPr>
          <w:p w14:paraId="3C87BA36" w14:textId="53A4B5E2" w:rsidR="001E4517" w:rsidRPr="00297CCB" w:rsidRDefault="001E4517" w:rsidP="00177D92">
            <w:pPr>
              <w:pStyle w:val="TableText"/>
            </w:pPr>
            <w:r w:rsidRPr="00570233">
              <w:t>LS3081</w:t>
            </w:r>
            <w:r w:rsidR="00BE0192">
              <w:t>M</w:t>
            </w:r>
          </w:p>
        </w:tc>
        <w:tc>
          <w:tcPr>
            <w:tcW w:w="3857" w:type="pct"/>
            <w:tcMar>
              <w:top w:w="28" w:type="dxa"/>
              <w:left w:w="57" w:type="dxa"/>
              <w:right w:w="45" w:type="dxa"/>
            </w:tcMar>
            <w:vAlign w:val="center"/>
          </w:tcPr>
          <w:p w14:paraId="3DFF82A2" w14:textId="0392347C" w:rsidR="001E4517" w:rsidRPr="00297CCB" w:rsidRDefault="001E4517" w:rsidP="00A12E44">
            <w:pPr>
              <w:pStyle w:val="TableText"/>
            </w:pPr>
            <w:r>
              <w:t>3 GHz</w:t>
            </w:r>
            <w:r w:rsidR="00962B2F">
              <w:t>, 1</w:t>
            </w:r>
            <w:r>
              <w:t xml:space="preserve"> </w:t>
            </w:r>
            <w:r w:rsidR="006F0348" w:rsidRPr="00A12E44">
              <w:t>channel</w:t>
            </w:r>
            <w:r w:rsidR="006F0348">
              <w:t>,</w:t>
            </w:r>
            <w:r w:rsidR="006F0348" w:rsidRPr="00A12E44">
              <w:t xml:space="preserve"> </w:t>
            </w:r>
            <w:r w:rsidR="006F0348" w:rsidRPr="00612831">
              <w:t xml:space="preserve">module </w:t>
            </w:r>
            <w:r w:rsidR="006F0348">
              <w:t xml:space="preserve">RF analog signal generator </w:t>
            </w:r>
          </w:p>
        </w:tc>
      </w:tr>
      <w:tr w:rsidR="001E4517" w:rsidRPr="00297CCB" w14:paraId="64097328" w14:textId="77777777" w:rsidTr="0082354B">
        <w:trPr>
          <w:cantSplit/>
          <w:jc w:val="center"/>
        </w:trPr>
        <w:tc>
          <w:tcPr>
            <w:tcW w:w="1143" w:type="pct"/>
            <w:tcMar>
              <w:top w:w="28" w:type="dxa"/>
              <w:left w:w="57" w:type="dxa"/>
              <w:right w:w="45" w:type="dxa"/>
            </w:tcMar>
            <w:vAlign w:val="center"/>
          </w:tcPr>
          <w:p w14:paraId="47C497F1" w14:textId="3DC78A62" w:rsidR="001E4517" w:rsidRPr="00297CCB" w:rsidRDefault="001E4517" w:rsidP="00177D92">
            <w:pPr>
              <w:pStyle w:val="TableText"/>
            </w:pPr>
            <w:r w:rsidRPr="00FC4E19">
              <w:t>LS6081</w:t>
            </w:r>
            <w:r w:rsidR="00BE0192">
              <w:t>M</w:t>
            </w:r>
          </w:p>
        </w:tc>
        <w:tc>
          <w:tcPr>
            <w:tcW w:w="3857" w:type="pct"/>
            <w:tcMar>
              <w:top w:w="28" w:type="dxa"/>
              <w:left w:w="57" w:type="dxa"/>
              <w:right w:w="45" w:type="dxa"/>
            </w:tcMar>
            <w:vAlign w:val="center"/>
          </w:tcPr>
          <w:p w14:paraId="5C05C2A7" w14:textId="428BFD39" w:rsidR="001E4517" w:rsidRPr="00297CCB" w:rsidRDefault="001E4517" w:rsidP="00A12E44">
            <w:pPr>
              <w:pStyle w:val="TableText"/>
            </w:pPr>
            <w:r>
              <w:t>6 GHz</w:t>
            </w:r>
            <w:r w:rsidR="00962B2F">
              <w:t>,</w:t>
            </w:r>
            <w:r>
              <w:t xml:space="preserve"> </w:t>
            </w:r>
            <w:r w:rsidR="00962B2F">
              <w:t>1</w:t>
            </w:r>
            <w:r w:rsidR="00A12E44" w:rsidRPr="00A12E44">
              <w:t xml:space="preserve"> </w:t>
            </w:r>
            <w:r w:rsidR="006F0348" w:rsidRPr="00A12E44">
              <w:t>channel</w:t>
            </w:r>
            <w:r w:rsidR="006F0348">
              <w:t xml:space="preserve">, </w:t>
            </w:r>
            <w:r w:rsidR="006F0348" w:rsidRPr="00612831">
              <w:t xml:space="preserve">module </w:t>
            </w:r>
            <w:r w:rsidR="006F0348">
              <w:t xml:space="preserve">RF analog signal generator </w:t>
            </w:r>
          </w:p>
        </w:tc>
      </w:tr>
      <w:tr w:rsidR="001E4517" w:rsidRPr="00297CCB" w14:paraId="074AA2DA" w14:textId="77777777" w:rsidTr="0082354B">
        <w:trPr>
          <w:cantSplit/>
          <w:jc w:val="center"/>
        </w:trPr>
        <w:tc>
          <w:tcPr>
            <w:tcW w:w="1143" w:type="pct"/>
            <w:tcMar>
              <w:top w:w="28" w:type="dxa"/>
              <w:left w:w="57" w:type="dxa"/>
              <w:right w:w="45" w:type="dxa"/>
            </w:tcMar>
            <w:vAlign w:val="center"/>
          </w:tcPr>
          <w:p w14:paraId="5993B459" w14:textId="458D41D5" w:rsidR="001E4517" w:rsidRPr="00297CCB" w:rsidRDefault="002B4A13" w:rsidP="00177D92">
            <w:pPr>
              <w:pStyle w:val="TableText"/>
            </w:pPr>
            <w:r>
              <w:t>LSX4091</w:t>
            </w:r>
            <w:r w:rsidR="00BE0192">
              <w:t>M</w:t>
            </w:r>
          </w:p>
        </w:tc>
        <w:tc>
          <w:tcPr>
            <w:tcW w:w="3857" w:type="pct"/>
            <w:tcMar>
              <w:top w:w="28" w:type="dxa"/>
              <w:left w:w="57" w:type="dxa"/>
              <w:right w:w="45" w:type="dxa"/>
            </w:tcMar>
            <w:vAlign w:val="center"/>
          </w:tcPr>
          <w:p w14:paraId="127AACFA" w14:textId="1D08DFBE" w:rsidR="001E4517" w:rsidRPr="00297CCB" w:rsidRDefault="001E4517" w:rsidP="00A12E44">
            <w:pPr>
              <w:pStyle w:val="TableText"/>
            </w:pPr>
            <w:r>
              <w:t>12 GHz</w:t>
            </w:r>
            <w:r w:rsidR="00962B2F">
              <w:t>,</w:t>
            </w:r>
            <w:r w:rsidR="00A12E44">
              <w:t xml:space="preserve"> </w:t>
            </w:r>
            <w:r w:rsidR="00962B2F">
              <w:t>1</w:t>
            </w:r>
            <w:r w:rsidR="00A12E44" w:rsidRPr="00A12E44">
              <w:t xml:space="preserve"> </w:t>
            </w:r>
            <w:r w:rsidR="006F0348" w:rsidRPr="00A12E44">
              <w:t>channel</w:t>
            </w:r>
            <w:r w:rsidR="006F0348">
              <w:t xml:space="preserve">, </w:t>
            </w:r>
            <w:r w:rsidR="006F0348" w:rsidRPr="00612831">
              <w:t xml:space="preserve">module </w:t>
            </w:r>
            <w:r w:rsidR="006F0348">
              <w:t xml:space="preserve">RF analog signal generator </w:t>
            </w:r>
          </w:p>
        </w:tc>
      </w:tr>
    </w:tbl>
    <w:p w14:paraId="78740C45" w14:textId="7A9A2F43" w:rsidR="00D325F2" w:rsidRDefault="00D325F2" w:rsidP="00D325F2">
      <w:pPr>
        <w:pStyle w:val="Heading2"/>
        <w:rPr>
          <w:rFonts w:asciiTheme="minorBidi" w:hAnsiTheme="minorBidi" w:cstheme="minorBidi"/>
          <w:snapToGrid w:val="0"/>
          <w:sz w:val="28"/>
          <w:lang w:bidi="ar-SA"/>
        </w:rPr>
      </w:pPr>
      <w:bookmarkStart w:id="49" w:name="_Toc143012319"/>
      <w:r w:rsidRPr="00A264E6">
        <w:rPr>
          <w:rFonts w:asciiTheme="minorBidi" w:hAnsiTheme="minorBidi" w:cstheme="minorBidi"/>
          <w:snapToGrid w:val="0"/>
          <w:sz w:val="28"/>
          <w:lang w:bidi="ar-SA"/>
        </w:rPr>
        <w:t>Qualification Procedure</w:t>
      </w:r>
      <w:bookmarkEnd w:id="49"/>
    </w:p>
    <w:p w14:paraId="4119E3A4" w14:textId="59AA3657" w:rsidR="00D325F2" w:rsidRDefault="00D325F2" w:rsidP="00783B9E">
      <w:pPr>
        <w:pStyle w:val="BodyText"/>
        <w:rPr>
          <w:snapToGrid w:val="0"/>
        </w:rPr>
      </w:pPr>
      <w:r w:rsidRPr="00A264E6">
        <w:rPr>
          <w:snapToGrid w:val="0"/>
        </w:rPr>
        <w:t xml:space="preserve">The </w:t>
      </w:r>
      <w:r w:rsidRPr="00783B9E">
        <w:t>following</w:t>
      </w:r>
      <w:r w:rsidRPr="00A264E6">
        <w:rPr>
          <w:snapToGrid w:val="0"/>
        </w:rPr>
        <w:t xml:space="preserve"> </w:t>
      </w:r>
      <w:r w:rsidR="001559FA" w:rsidRPr="001559FA">
        <w:rPr>
          <w:snapToGrid w:val="0"/>
        </w:rPr>
        <w:t xml:space="preserve">the specifications and performance verification tests </w:t>
      </w:r>
      <w:r w:rsidRPr="00A264E6">
        <w:rPr>
          <w:snapToGrid w:val="0"/>
        </w:rPr>
        <w:t>verif</w:t>
      </w:r>
      <w:r>
        <w:rPr>
          <w:snapToGrid w:val="0"/>
        </w:rPr>
        <w:t>ies</w:t>
      </w:r>
      <w:r w:rsidRPr="00A264E6">
        <w:rPr>
          <w:snapToGrid w:val="0"/>
        </w:rPr>
        <w:t xml:space="preserve"> that the </w:t>
      </w:r>
      <w:r w:rsidR="003F5467">
        <w:rPr>
          <w:snapToGrid w:val="0"/>
        </w:rPr>
        <w:t>Lucid Series device</w:t>
      </w:r>
      <w:r>
        <w:rPr>
          <w:snapToGrid w:val="0"/>
        </w:rPr>
        <w:t xml:space="preserve"> is</w:t>
      </w:r>
      <w:r w:rsidRPr="00A264E6">
        <w:rPr>
          <w:snapToGrid w:val="0"/>
        </w:rPr>
        <w:t xml:space="preserve"> working according to specifications.</w:t>
      </w:r>
    </w:p>
    <w:p w14:paraId="35E022A0" w14:textId="528146AC" w:rsidR="00BE4CB0" w:rsidRDefault="00B83969" w:rsidP="00B83969">
      <w:pPr>
        <w:pStyle w:val="Heading2"/>
        <w:rPr>
          <w:rFonts w:asciiTheme="minorBidi" w:hAnsiTheme="minorBidi" w:cstheme="minorBidi"/>
          <w:snapToGrid w:val="0"/>
          <w:sz w:val="28"/>
          <w:lang w:bidi="ar-SA"/>
        </w:rPr>
      </w:pPr>
      <w:bookmarkStart w:id="50" w:name="_Toc143012320"/>
      <w:r w:rsidRPr="00A264E6">
        <w:rPr>
          <w:rFonts w:asciiTheme="minorBidi" w:hAnsiTheme="minorBidi" w:cstheme="minorBidi"/>
          <w:snapToGrid w:val="0"/>
          <w:sz w:val="28"/>
          <w:lang w:bidi="ar-SA"/>
        </w:rPr>
        <w:lastRenderedPageBreak/>
        <w:t>Environmental Conditions</w:t>
      </w:r>
      <w:bookmarkEnd w:id="50"/>
    </w:p>
    <w:p w14:paraId="44812866" w14:textId="283C5FC5" w:rsidR="00B83969" w:rsidRDefault="00B83969" w:rsidP="00B83969">
      <w:pPr>
        <w:pStyle w:val="BodyText"/>
      </w:pPr>
      <w:r w:rsidRPr="00B83969">
        <w:t>Tests should be performed under laboratory conditions having an ambient temperature of 25</w:t>
      </w:r>
      <w:r w:rsidRPr="00B83969">
        <w:sym w:font="Symbol" w:char="F0B0"/>
      </w:r>
      <w:r w:rsidRPr="00B83969">
        <w:t xml:space="preserve">C, </w:t>
      </w:r>
      <w:r w:rsidRPr="00B83969">
        <w:sym w:font="Symbol" w:char="F0B1"/>
      </w:r>
      <w:r w:rsidRPr="00B83969">
        <w:t>5</w:t>
      </w:r>
      <w:r w:rsidRPr="00B83969">
        <w:sym w:font="Symbol" w:char="F0B0"/>
      </w:r>
      <w:r w:rsidRPr="00B83969">
        <w:t xml:space="preserve">C and at relative humidity of less than 80%. If the instrument has been subjected to conditions outside these ranges, allow at least one additional hour for the instrument to stabilize before beginning the </w:t>
      </w:r>
      <w:r w:rsidR="001559FA">
        <w:t>tests</w:t>
      </w:r>
      <w:r w:rsidRPr="00B83969">
        <w:t>.</w:t>
      </w:r>
    </w:p>
    <w:p w14:paraId="6F6E839D" w14:textId="4CF11DF4" w:rsidR="00B83969" w:rsidRDefault="00B83969" w:rsidP="00B83969">
      <w:pPr>
        <w:pStyle w:val="Heading2"/>
        <w:rPr>
          <w:rFonts w:asciiTheme="minorBidi" w:hAnsiTheme="minorBidi" w:cstheme="minorBidi"/>
          <w:snapToGrid w:val="0"/>
          <w:sz w:val="28"/>
          <w:lang w:bidi="ar-SA"/>
        </w:rPr>
      </w:pPr>
      <w:bookmarkStart w:id="51" w:name="_Toc143012321"/>
      <w:r w:rsidRPr="00A264E6">
        <w:rPr>
          <w:rFonts w:asciiTheme="minorBidi" w:hAnsiTheme="minorBidi" w:cstheme="minorBidi"/>
          <w:snapToGrid w:val="0"/>
          <w:sz w:val="28"/>
          <w:lang w:bidi="ar-SA"/>
        </w:rPr>
        <w:t>Warm-up Period</w:t>
      </w:r>
      <w:bookmarkEnd w:id="51"/>
    </w:p>
    <w:p w14:paraId="5916E5C4" w14:textId="03EBEAFA" w:rsidR="00B83969" w:rsidRPr="00B83969" w:rsidRDefault="00B83969" w:rsidP="00B83969">
      <w:pPr>
        <w:pStyle w:val="BodyText"/>
      </w:pPr>
      <w:r w:rsidRPr="00B83969">
        <w:t xml:space="preserve">Most equipment is subject to a small amount of drift when it is first turned on. To ensure accuracy, turn on the power to the Model </w:t>
      </w:r>
      <w:r w:rsidR="002B4A13">
        <w:t>LSX4091</w:t>
      </w:r>
      <w:r w:rsidRPr="00B83969">
        <w:t xml:space="preserve"> and allow it to warm-up for at least 30 minutes before beginning the </w:t>
      </w:r>
      <w:r w:rsidR="001559FA">
        <w:t>tests</w:t>
      </w:r>
      <w:r w:rsidRPr="00B83969">
        <w:t>.</w:t>
      </w:r>
    </w:p>
    <w:p w14:paraId="03E55E66" w14:textId="523DBA5D" w:rsidR="00B83969" w:rsidRPr="00B83969" w:rsidRDefault="00B83969" w:rsidP="00B83969">
      <w:pPr>
        <w:pStyle w:val="Heading2"/>
      </w:pPr>
      <w:bookmarkStart w:id="52" w:name="_Toc143012322"/>
      <w:r w:rsidRPr="00A264E6">
        <w:rPr>
          <w:rFonts w:asciiTheme="minorBidi" w:hAnsiTheme="minorBidi" w:cstheme="minorBidi"/>
          <w:snapToGrid w:val="0"/>
          <w:sz w:val="28"/>
          <w:lang w:bidi="ar-SA"/>
        </w:rPr>
        <w:t>Initial Instrument Setting</w:t>
      </w:r>
      <w:bookmarkEnd w:id="52"/>
    </w:p>
    <w:p w14:paraId="38AE7F82" w14:textId="43621E9A" w:rsidR="00BE4CB0" w:rsidRPr="00A264E6" w:rsidRDefault="00B83969" w:rsidP="00B83969">
      <w:pPr>
        <w:pStyle w:val="BodyText"/>
        <w:rPr>
          <w:snapToGrid w:val="0"/>
        </w:rPr>
      </w:pPr>
      <w:r w:rsidRPr="00A264E6">
        <w:rPr>
          <w:snapToGrid w:val="0"/>
        </w:rPr>
        <w:t xml:space="preserve">To avoid confusion as to which initial setting is to be used for each test, it is required that the instrument be reset to factory default values prior to each test. To reset the </w:t>
      </w:r>
      <w:r w:rsidR="002B4A13">
        <w:rPr>
          <w:snapToGrid w:val="0"/>
        </w:rPr>
        <w:t>LSX4091</w:t>
      </w:r>
      <w:r w:rsidRPr="00A264E6">
        <w:rPr>
          <w:snapToGrid w:val="0"/>
        </w:rPr>
        <w:t xml:space="preserve"> to factory defaults, use the Factory Rest command.</w:t>
      </w:r>
    </w:p>
    <w:p w14:paraId="185A6F5D" w14:textId="281E0734" w:rsidR="00BE4CB0" w:rsidRPr="00B246FD" w:rsidRDefault="00B83969" w:rsidP="00B83969">
      <w:pPr>
        <w:pStyle w:val="Heading2"/>
        <w:rPr>
          <w:snapToGrid w:val="0"/>
          <w:highlight w:val="yellow"/>
        </w:rPr>
      </w:pPr>
      <w:bookmarkStart w:id="53" w:name="_Toc143012323"/>
      <w:r w:rsidRPr="00B246FD">
        <w:rPr>
          <w:snapToGrid w:val="0"/>
          <w:highlight w:val="yellow"/>
        </w:rPr>
        <w:t>Recommended Test Equipment</w:t>
      </w:r>
      <w:bookmarkEnd w:id="53"/>
    </w:p>
    <w:p w14:paraId="29716492" w14:textId="73B48EE1" w:rsidR="00BE4CB0" w:rsidRPr="00B83969" w:rsidRDefault="00B83969" w:rsidP="00B83969">
      <w:pPr>
        <w:pStyle w:val="BodyText"/>
      </w:pPr>
      <w:r w:rsidRPr="00B83969">
        <w:t xml:space="preserve">Recommended test equipment for troubleshooting, calibration and performance checking is listed in </w:t>
      </w:r>
      <w:r>
        <w:t>the table</w:t>
      </w:r>
      <w:r w:rsidRPr="00B83969">
        <w:t xml:space="preserve"> below. Test instruments other than those listed may be used only if their specifications equal or exceed the required characteristics.</w:t>
      </w:r>
    </w:p>
    <w:p w14:paraId="33E49DC1" w14:textId="17DA8C05" w:rsidR="00B83969" w:rsidRPr="006123FF" w:rsidRDefault="00B83969" w:rsidP="00B83969">
      <w:pPr>
        <w:pStyle w:val="CaptionTable"/>
      </w:pPr>
      <w:bookmarkStart w:id="54" w:name="_Toc143012353"/>
      <w:r w:rsidRPr="006123FF">
        <w:t xml:space="preserve">Table </w:t>
      </w:r>
      <w:fldSimple w:instr=" STYLEREF 1 \s ">
        <w:r w:rsidR="00FC53A9">
          <w:rPr>
            <w:noProof/>
            <w:cs/>
          </w:rPr>
          <w:t>‎</w:t>
        </w:r>
        <w:r w:rsidR="00FC53A9">
          <w:rPr>
            <w:noProof/>
          </w:rPr>
          <w:t>1</w:t>
        </w:r>
      </w:fldSimple>
      <w:r w:rsidRPr="006123FF">
        <w:t>.</w:t>
      </w:r>
      <w:fldSimple w:instr=" SEQ Table \* ARABIC \s 1 ">
        <w:r w:rsidR="00FC53A9">
          <w:rPr>
            <w:noProof/>
          </w:rPr>
          <w:t>6</w:t>
        </w:r>
      </w:fldSimple>
      <w:r w:rsidRPr="006123FF">
        <w:t xml:space="preserve"> </w:t>
      </w:r>
      <w:r w:rsidRPr="00B83969">
        <w:t>Recommended Test Equipment</w:t>
      </w:r>
      <w:bookmarkEnd w:id="5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980"/>
        <w:gridCol w:w="2855"/>
        <w:gridCol w:w="2515"/>
      </w:tblGrid>
      <w:tr w:rsidR="00BE4CB0" w:rsidRPr="00A264E6" w14:paraId="276EF582" w14:textId="77777777" w:rsidTr="00B83969">
        <w:trPr>
          <w:jc w:val="center"/>
        </w:trPr>
        <w:tc>
          <w:tcPr>
            <w:tcW w:w="2128" w:type="pct"/>
            <w:shd w:val="clear" w:color="auto" w:fill="0D5EA8"/>
          </w:tcPr>
          <w:p w14:paraId="07725C34" w14:textId="77777777" w:rsidR="00BE4CB0" w:rsidRPr="00A264E6" w:rsidRDefault="00BE4CB0" w:rsidP="00B83969">
            <w:pPr>
              <w:pStyle w:val="TableHeading"/>
              <w:rPr>
                <w:snapToGrid w:val="0"/>
                <w:u w:val="words"/>
              </w:rPr>
            </w:pPr>
            <w:r w:rsidRPr="00A264E6">
              <w:rPr>
                <w:snapToGrid w:val="0"/>
              </w:rPr>
              <w:t>Equipment</w:t>
            </w:r>
          </w:p>
        </w:tc>
        <w:tc>
          <w:tcPr>
            <w:tcW w:w="1526" w:type="pct"/>
            <w:shd w:val="clear" w:color="auto" w:fill="0D5EA8"/>
          </w:tcPr>
          <w:p w14:paraId="4947EC8A" w14:textId="77777777" w:rsidR="00BE4CB0" w:rsidRPr="00A264E6" w:rsidRDefault="00BE4CB0" w:rsidP="00B83969">
            <w:pPr>
              <w:pStyle w:val="TableHeading"/>
              <w:rPr>
                <w:snapToGrid w:val="0"/>
                <w:u w:val="words"/>
              </w:rPr>
            </w:pPr>
            <w:r w:rsidRPr="00A264E6">
              <w:rPr>
                <w:snapToGrid w:val="0"/>
              </w:rPr>
              <w:t>Model No.</w:t>
            </w:r>
          </w:p>
        </w:tc>
        <w:tc>
          <w:tcPr>
            <w:tcW w:w="1345" w:type="pct"/>
            <w:shd w:val="clear" w:color="auto" w:fill="0D5EA8"/>
          </w:tcPr>
          <w:p w14:paraId="674A4611" w14:textId="77777777" w:rsidR="00BE4CB0" w:rsidRPr="00A264E6" w:rsidRDefault="00BE4CB0" w:rsidP="00B83969">
            <w:pPr>
              <w:pStyle w:val="TableHeading"/>
              <w:rPr>
                <w:snapToGrid w:val="0"/>
                <w:u w:val="words"/>
              </w:rPr>
            </w:pPr>
            <w:r w:rsidRPr="00A264E6">
              <w:rPr>
                <w:snapToGrid w:val="0"/>
              </w:rPr>
              <w:t>Manufacturer</w:t>
            </w:r>
          </w:p>
        </w:tc>
      </w:tr>
      <w:tr w:rsidR="00BE4CB0" w:rsidRPr="00A264E6" w14:paraId="5E750FFA" w14:textId="77777777" w:rsidTr="00B83969">
        <w:trPr>
          <w:jc w:val="center"/>
        </w:trPr>
        <w:tc>
          <w:tcPr>
            <w:tcW w:w="2128" w:type="pct"/>
          </w:tcPr>
          <w:p w14:paraId="66CD5550" w14:textId="77777777" w:rsidR="00BE4CB0" w:rsidRPr="00A264E6" w:rsidRDefault="00BE4CB0" w:rsidP="00B83969">
            <w:pPr>
              <w:pStyle w:val="TableText"/>
            </w:pPr>
            <w:r w:rsidRPr="00A264E6">
              <w:t xml:space="preserve">Oscilloscope </w:t>
            </w:r>
          </w:p>
        </w:tc>
        <w:tc>
          <w:tcPr>
            <w:tcW w:w="1526" w:type="pct"/>
          </w:tcPr>
          <w:p w14:paraId="6E4EDD23" w14:textId="77777777" w:rsidR="00BE4CB0" w:rsidRPr="00A264E6" w:rsidRDefault="00BE4CB0" w:rsidP="00B83969">
            <w:pPr>
              <w:pStyle w:val="TableText"/>
            </w:pPr>
            <w:r>
              <w:t>MSOS404A</w:t>
            </w:r>
          </w:p>
        </w:tc>
        <w:tc>
          <w:tcPr>
            <w:tcW w:w="1345" w:type="pct"/>
          </w:tcPr>
          <w:p w14:paraId="62868A50" w14:textId="77777777" w:rsidR="00BE4CB0" w:rsidRPr="00A264E6" w:rsidRDefault="00BE4CB0" w:rsidP="00B83969">
            <w:pPr>
              <w:pStyle w:val="TableText"/>
            </w:pPr>
            <w:r w:rsidRPr="00A264E6">
              <w:t>Keysight</w:t>
            </w:r>
          </w:p>
        </w:tc>
      </w:tr>
      <w:tr w:rsidR="00BE4CB0" w:rsidRPr="00A264E6" w14:paraId="7FDB91EF" w14:textId="77777777" w:rsidTr="00B83969">
        <w:trPr>
          <w:jc w:val="center"/>
        </w:trPr>
        <w:tc>
          <w:tcPr>
            <w:tcW w:w="2128" w:type="pct"/>
          </w:tcPr>
          <w:p w14:paraId="4BF2DFC2" w14:textId="77777777" w:rsidR="00BE4CB0" w:rsidRPr="00A264E6" w:rsidRDefault="00BE4CB0" w:rsidP="00B83969">
            <w:pPr>
              <w:pStyle w:val="TableText"/>
            </w:pPr>
            <w:r w:rsidRPr="00A264E6">
              <w:t>Frequency Counter</w:t>
            </w:r>
          </w:p>
        </w:tc>
        <w:tc>
          <w:tcPr>
            <w:tcW w:w="1526" w:type="pct"/>
          </w:tcPr>
          <w:p w14:paraId="3F7EEB92" w14:textId="77777777" w:rsidR="00BE4CB0" w:rsidRPr="00A264E6" w:rsidRDefault="00BE4CB0" w:rsidP="00B83969">
            <w:pPr>
              <w:pStyle w:val="TableText"/>
            </w:pPr>
            <w:r>
              <w:t>53132A</w:t>
            </w:r>
          </w:p>
        </w:tc>
        <w:tc>
          <w:tcPr>
            <w:tcW w:w="1345" w:type="pct"/>
          </w:tcPr>
          <w:p w14:paraId="03200E91" w14:textId="77777777" w:rsidR="00BE4CB0" w:rsidRPr="00A264E6" w:rsidRDefault="00BE4CB0" w:rsidP="00B83969">
            <w:pPr>
              <w:pStyle w:val="TableText"/>
            </w:pPr>
            <w:r w:rsidRPr="00A264E6">
              <w:t>Keysight</w:t>
            </w:r>
          </w:p>
        </w:tc>
      </w:tr>
      <w:tr w:rsidR="00BE4CB0" w:rsidRPr="00A264E6" w14:paraId="056915C3" w14:textId="77777777" w:rsidTr="00B83969">
        <w:trPr>
          <w:jc w:val="center"/>
        </w:trPr>
        <w:tc>
          <w:tcPr>
            <w:tcW w:w="2128" w:type="pct"/>
          </w:tcPr>
          <w:p w14:paraId="257A860C" w14:textId="77777777" w:rsidR="00BE4CB0" w:rsidRPr="00A264E6" w:rsidRDefault="00BE4CB0" w:rsidP="00B83969">
            <w:pPr>
              <w:pStyle w:val="TableText"/>
            </w:pPr>
            <w:r w:rsidRPr="00A264E6">
              <w:t>Spectrum Analyzer</w:t>
            </w:r>
          </w:p>
        </w:tc>
        <w:tc>
          <w:tcPr>
            <w:tcW w:w="1526" w:type="pct"/>
          </w:tcPr>
          <w:p w14:paraId="68754D74" w14:textId="77777777" w:rsidR="00BE4CB0" w:rsidRPr="00A264E6" w:rsidRDefault="00BE4CB0" w:rsidP="00B83969">
            <w:pPr>
              <w:pStyle w:val="TableText"/>
            </w:pPr>
            <w:r>
              <w:t>N9000A</w:t>
            </w:r>
          </w:p>
        </w:tc>
        <w:tc>
          <w:tcPr>
            <w:tcW w:w="1345" w:type="pct"/>
          </w:tcPr>
          <w:p w14:paraId="772945D6" w14:textId="77777777" w:rsidR="00BE4CB0" w:rsidRPr="00A264E6" w:rsidRDefault="00BE4CB0" w:rsidP="00B83969">
            <w:pPr>
              <w:pStyle w:val="TableText"/>
            </w:pPr>
            <w:r w:rsidRPr="00A264E6">
              <w:t>Keysight</w:t>
            </w:r>
          </w:p>
        </w:tc>
      </w:tr>
      <w:tr w:rsidR="00BE4CB0" w:rsidRPr="00A264E6" w14:paraId="54317387" w14:textId="77777777" w:rsidTr="00B83969">
        <w:trPr>
          <w:jc w:val="center"/>
        </w:trPr>
        <w:tc>
          <w:tcPr>
            <w:tcW w:w="2128" w:type="pct"/>
          </w:tcPr>
          <w:p w14:paraId="2B74866C" w14:textId="77777777" w:rsidR="00BE4CB0" w:rsidRPr="00A264E6" w:rsidRDefault="00BE4CB0" w:rsidP="00B83969">
            <w:pPr>
              <w:pStyle w:val="TableText"/>
            </w:pPr>
            <w:r w:rsidRPr="00A264E6">
              <w:t xml:space="preserve">Arbitrary </w:t>
            </w:r>
            <w:r>
              <w:t>Pulse</w:t>
            </w:r>
            <w:r w:rsidRPr="00A264E6">
              <w:t xml:space="preserve"> Generator</w:t>
            </w:r>
          </w:p>
        </w:tc>
        <w:tc>
          <w:tcPr>
            <w:tcW w:w="1526" w:type="pct"/>
          </w:tcPr>
          <w:p w14:paraId="3055B9FF" w14:textId="77777777" w:rsidR="00BE4CB0" w:rsidRPr="00A264E6" w:rsidRDefault="00BE4CB0" w:rsidP="00B83969">
            <w:pPr>
              <w:pStyle w:val="TableText"/>
            </w:pPr>
            <w:r>
              <w:t>PM8571A</w:t>
            </w:r>
          </w:p>
        </w:tc>
        <w:tc>
          <w:tcPr>
            <w:tcW w:w="1345" w:type="pct"/>
          </w:tcPr>
          <w:p w14:paraId="63CD4087" w14:textId="77777777" w:rsidR="00BE4CB0" w:rsidRPr="00A264E6" w:rsidRDefault="00BE4CB0" w:rsidP="00B83969">
            <w:pPr>
              <w:pStyle w:val="TableText"/>
            </w:pPr>
            <w:r w:rsidRPr="00A264E6">
              <w:t>Tabor</w:t>
            </w:r>
          </w:p>
        </w:tc>
      </w:tr>
      <w:tr w:rsidR="00BE4CB0" w:rsidRPr="00A264E6" w14:paraId="09F99F21" w14:textId="77777777" w:rsidTr="00B83969">
        <w:trPr>
          <w:jc w:val="center"/>
        </w:trPr>
        <w:tc>
          <w:tcPr>
            <w:tcW w:w="2128" w:type="pct"/>
          </w:tcPr>
          <w:p w14:paraId="0829DEE2" w14:textId="77777777" w:rsidR="00BE4CB0" w:rsidRPr="00A264E6" w:rsidRDefault="00BE4CB0" w:rsidP="00B83969">
            <w:pPr>
              <w:pStyle w:val="TableText"/>
            </w:pPr>
            <w:r w:rsidRPr="00A264E6">
              <w:t>Power Meter</w:t>
            </w:r>
          </w:p>
        </w:tc>
        <w:tc>
          <w:tcPr>
            <w:tcW w:w="1526" w:type="pct"/>
          </w:tcPr>
          <w:p w14:paraId="4958399A" w14:textId="77777777" w:rsidR="00BE4CB0" w:rsidRPr="00A264E6" w:rsidRDefault="00BE4CB0" w:rsidP="00B83969">
            <w:pPr>
              <w:pStyle w:val="TableText"/>
            </w:pPr>
            <w:r>
              <w:t>E4418B</w:t>
            </w:r>
          </w:p>
        </w:tc>
        <w:tc>
          <w:tcPr>
            <w:tcW w:w="1345" w:type="pct"/>
          </w:tcPr>
          <w:p w14:paraId="58A696F2" w14:textId="77777777" w:rsidR="00BE4CB0" w:rsidRPr="00A264E6" w:rsidRDefault="00BE4CB0" w:rsidP="00B83969">
            <w:pPr>
              <w:pStyle w:val="TableText"/>
            </w:pPr>
            <w:r w:rsidRPr="00A264E6">
              <w:t>Keysight</w:t>
            </w:r>
          </w:p>
        </w:tc>
      </w:tr>
      <w:tr w:rsidR="00BE4CB0" w:rsidRPr="00A264E6" w14:paraId="4DACF9DE" w14:textId="77777777" w:rsidTr="00B83969">
        <w:trPr>
          <w:jc w:val="center"/>
        </w:trPr>
        <w:tc>
          <w:tcPr>
            <w:tcW w:w="2128" w:type="pct"/>
          </w:tcPr>
          <w:p w14:paraId="485A66F7" w14:textId="77777777" w:rsidR="00BE4CB0" w:rsidRPr="00A264E6" w:rsidRDefault="00BE4CB0" w:rsidP="00B83969">
            <w:pPr>
              <w:pStyle w:val="TableText"/>
            </w:pPr>
            <w:r w:rsidRPr="00A264E6">
              <w:t>Signal Source Analyzer</w:t>
            </w:r>
          </w:p>
        </w:tc>
        <w:tc>
          <w:tcPr>
            <w:tcW w:w="1526" w:type="pct"/>
          </w:tcPr>
          <w:p w14:paraId="4F2CF17D" w14:textId="77777777" w:rsidR="00BE4CB0" w:rsidRPr="00A264E6" w:rsidDel="00795B44" w:rsidRDefault="00BE4CB0" w:rsidP="00B83969">
            <w:pPr>
              <w:pStyle w:val="TableText"/>
            </w:pPr>
            <w:r w:rsidRPr="00A264E6">
              <w:t>E5052B</w:t>
            </w:r>
          </w:p>
        </w:tc>
        <w:tc>
          <w:tcPr>
            <w:tcW w:w="1345" w:type="pct"/>
          </w:tcPr>
          <w:p w14:paraId="0A39277F" w14:textId="77777777" w:rsidR="00BE4CB0" w:rsidRPr="00A264E6" w:rsidRDefault="00BE4CB0" w:rsidP="00B83969">
            <w:pPr>
              <w:pStyle w:val="TableText"/>
            </w:pPr>
            <w:r w:rsidRPr="00A264E6">
              <w:t xml:space="preserve">Keysight </w:t>
            </w:r>
          </w:p>
        </w:tc>
      </w:tr>
    </w:tbl>
    <w:p w14:paraId="4DAAD50B" w14:textId="4F41642B" w:rsidR="00BE4CB0" w:rsidRDefault="00B83969" w:rsidP="00B83969">
      <w:pPr>
        <w:pStyle w:val="Heading2"/>
        <w:rPr>
          <w:snapToGrid w:val="0"/>
        </w:rPr>
      </w:pPr>
      <w:bookmarkStart w:id="55" w:name="_Toc143012324"/>
      <w:r w:rsidRPr="00B83969">
        <w:rPr>
          <w:snapToGrid w:val="0"/>
        </w:rPr>
        <w:t>Test Procedures</w:t>
      </w:r>
      <w:bookmarkEnd w:id="55"/>
    </w:p>
    <w:p w14:paraId="4100FA02" w14:textId="6E89DC00" w:rsidR="00B83969" w:rsidRDefault="00B83969" w:rsidP="00B83969">
      <w:pPr>
        <w:pStyle w:val="BodyText"/>
        <w:rPr>
          <w:snapToGrid w:val="0"/>
        </w:rPr>
      </w:pPr>
      <w:r w:rsidRPr="00A264E6">
        <w:rPr>
          <w:snapToGrid w:val="0"/>
        </w:rPr>
        <w:t xml:space="preserve">Use the following procedures to check the </w:t>
      </w:r>
      <w:r w:rsidR="002B4A13">
        <w:rPr>
          <w:snapToGrid w:val="0"/>
        </w:rPr>
        <w:t>LSX4091</w:t>
      </w:r>
      <w:r w:rsidRPr="00A264E6">
        <w:rPr>
          <w:snapToGrid w:val="0"/>
        </w:rPr>
        <w:t xml:space="preserve"> against the specifications. A complete set of </w:t>
      </w:r>
      <w:r w:rsidRPr="00B83969">
        <w:t>specifications</w:t>
      </w:r>
      <w:r w:rsidRPr="00A264E6">
        <w:rPr>
          <w:snapToGrid w:val="0"/>
        </w:rPr>
        <w:t xml:space="preserve"> is listed in</w:t>
      </w:r>
      <w:r>
        <w:rPr>
          <w:snapToGrid w:val="0"/>
        </w:rPr>
        <w:t xml:space="preserve"> the</w:t>
      </w:r>
      <w:r w:rsidRPr="00A264E6">
        <w:rPr>
          <w:snapToGrid w:val="0"/>
        </w:rPr>
        <w:t xml:space="preserve"> </w:t>
      </w:r>
      <w:r w:rsidR="002B4A13">
        <w:rPr>
          <w:snapToGrid w:val="0"/>
        </w:rPr>
        <w:t>LSX4091</w:t>
      </w:r>
      <w:r w:rsidRPr="00A264E6">
        <w:rPr>
          <w:snapToGrid w:val="0"/>
        </w:rPr>
        <w:t xml:space="preserve"> user manual. The following paragraphs show how to set up the instrument for the test, what the specifications for the tested function are, and what acceptable limits for the test are. If the instrument fails to perform within the specified limits, the instrument must be calibrated or tested to find the source of the problem</w:t>
      </w:r>
      <w:r>
        <w:rPr>
          <w:snapToGrid w:val="0"/>
        </w:rPr>
        <w:t>.</w:t>
      </w:r>
    </w:p>
    <w:p w14:paraId="6FC7D342" w14:textId="0D295D9D" w:rsidR="00BE4CB0" w:rsidRPr="00B246FD" w:rsidRDefault="00B83969" w:rsidP="00B83969">
      <w:pPr>
        <w:pStyle w:val="Heading2"/>
        <w:rPr>
          <w:snapToGrid w:val="0"/>
          <w:highlight w:val="yellow"/>
        </w:rPr>
      </w:pPr>
      <w:bookmarkStart w:id="56" w:name="_Toc143012325"/>
      <w:bookmarkStart w:id="57" w:name="OLE_LINK2"/>
      <w:r w:rsidRPr="00B246FD">
        <w:rPr>
          <w:snapToGrid w:val="0"/>
          <w:highlight w:val="yellow"/>
        </w:rPr>
        <w:t>Default Setup</w:t>
      </w:r>
      <w:bookmarkEnd w:id="56"/>
    </w:p>
    <w:p w14:paraId="2E665B7F" w14:textId="616666CA" w:rsidR="00B83969" w:rsidRDefault="00B83969" w:rsidP="00634DC4">
      <w:pPr>
        <w:pStyle w:val="Bullet10"/>
        <w:rPr>
          <w:lang w:eastAsia="de-DE"/>
        </w:rPr>
      </w:pPr>
      <w:r>
        <w:rPr>
          <w:lang w:eastAsia="de-DE"/>
        </w:rPr>
        <w:t>Frequency</w:t>
      </w:r>
      <w:r w:rsidR="00634DC4">
        <w:rPr>
          <w:lang w:eastAsia="de-DE"/>
        </w:rPr>
        <w:t xml:space="preserve">: </w:t>
      </w:r>
      <w:r>
        <w:rPr>
          <w:lang w:eastAsia="de-DE"/>
        </w:rPr>
        <w:t>1 GHz</w:t>
      </w:r>
    </w:p>
    <w:p w14:paraId="27D0DE78" w14:textId="50EE5402" w:rsidR="00B83969" w:rsidRDefault="00B83969" w:rsidP="00634DC4">
      <w:pPr>
        <w:pStyle w:val="Bullet10"/>
        <w:rPr>
          <w:lang w:eastAsia="de-DE"/>
        </w:rPr>
      </w:pPr>
      <w:r>
        <w:rPr>
          <w:lang w:eastAsia="de-DE"/>
        </w:rPr>
        <w:t>Phase</w:t>
      </w:r>
      <w:r w:rsidR="00634DC4">
        <w:rPr>
          <w:lang w:eastAsia="de-DE"/>
        </w:rPr>
        <w:t xml:space="preserve">: </w:t>
      </w:r>
      <w:r>
        <w:rPr>
          <w:lang w:eastAsia="de-DE"/>
        </w:rPr>
        <w:t>0</w:t>
      </w:r>
    </w:p>
    <w:p w14:paraId="12F37870" w14:textId="55E7B919" w:rsidR="00B83969" w:rsidRDefault="00B83969" w:rsidP="00634DC4">
      <w:pPr>
        <w:pStyle w:val="Bullet10"/>
        <w:rPr>
          <w:lang w:eastAsia="de-DE"/>
        </w:rPr>
      </w:pPr>
      <w:r>
        <w:rPr>
          <w:lang w:eastAsia="de-DE"/>
        </w:rPr>
        <w:lastRenderedPageBreak/>
        <w:t>Power</w:t>
      </w:r>
      <w:r w:rsidR="00634DC4">
        <w:rPr>
          <w:lang w:eastAsia="de-DE"/>
        </w:rPr>
        <w:t xml:space="preserve">: </w:t>
      </w:r>
      <w:r>
        <w:rPr>
          <w:lang w:eastAsia="de-DE"/>
        </w:rPr>
        <w:t>5 dBm</w:t>
      </w:r>
    </w:p>
    <w:p w14:paraId="2160282C" w14:textId="2929398A" w:rsidR="00B83969" w:rsidRDefault="00B83969" w:rsidP="00634DC4">
      <w:pPr>
        <w:pStyle w:val="Bullet10"/>
        <w:rPr>
          <w:lang w:eastAsia="de-DE"/>
        </w:rPr>
      </w:pPr>
      <w:r>
        <w:rPr>
          <w:lang w:eastAsia="de-DE"/>
        </w:rPr>
        <w:t>RF Output</w:t>
      </w:r>
      <w:r w:rsidR="00634DC4">
        <w:rPr>
          <w:lang w:eastAsia="de-DE"/>
        </w:rPr>
        <w:t xml:space="preserve">: </w:t>
      </w:r>
      <w:r>
        <w:rPr>
          <w:lang w:eastAsia="de-DE"/>
        </w:rPr>
        <w:t>OFF</w:t>
      </w:r>
    </w:p>
    <w:p w14:paraId="00F1DE67" w14:textId="4F11D311" w:rsidR="00B83969" w:rsidRDefault="00B83969" w:rsidP="00634DC4">
      <w:pPr>
        <w:pStyle w:val="Bullet10"/>
        <w:rPr>
          <w:lang w:eastAsia="de-DE"/>
        </w:rPr>
      </w:pPr>
      <w:r>
        <w:rPr>
          <w:lang w:eastAsia="de-DE"/>
        </w:rPr>
        <w:t>Pulse Modulation</w:t>
      </w:r>
      <w:r w:rsidR="00634DC4">
        <w:rPr>
          <w:lang w:eastAsia="de-DE"/>
        </w:rPr>
        <w:t xml:space="preserve">: </w:t>
      </w:r>
      <w:r>
        <w:rPr>
          <w:lang w:eastAsia="de-DE"/>
        </w:rPr>
        <w:t>OFF</w:t>
      </w:r>
    </w:p>
    <w:p w14:paraId="59EDD4A8" w14:textId="26B789D7" w:rsidR="00B83969" w:rsidRDefault="00B83969" w:rsidP="00634DC4">
      <w:pPr>
        <w:pStyle w:val="Bullet10"/>
        <w:rPr>
          <w:lang w:eastAsia="de-DE"/>
        </w:rPr>
      </w:pPr>
      <w:r>
        <w:rPr>
          <w:lang w:eastAsia="de-DE"/>
        </w:rPr>
        <w:t>Pulse Modulation Source</w:t>
      </w:r>
      <w:r w:rsidR="00634DC4">
        <w:rPr>
          <w:lang w:eastAsia="de-DE"/>
        </w:rPr>
        <w:t xml:space="preserve">: </w:t>
      </w:r>
      <w:r>
        <w:rPr>
          <w:lang w:eastAsia="de-DE"/>
        </w:rPr>
        <w:t>Int</w:t>
      </w:r>
    </w:p>
    <w:p w14:paraId="14041690" w14:textId="47813429" w:rsidR="00B83969" w:rsidRDefault="00B83969" w:rsidP="00634DC4">
      <w:pPr>
        <w:pStyle w:val="Bullet10"/>
        <w:rPr>
          <w:lang w:eastAsia="de-DE"/>
        </w:rPr>
      </w:pPr>
      <w:r>
        <w:rPr>
          <w:lang w:eastAsia="de-DE"/>
        </w:rPr>
        <w:t>Pulse Modulation Frequency</w:t>
      </w:r>
      <w:r w:rsidR="00634DC4">
        <w:rPr>
          <w:lang w:eastAsia="de-DE"/>
        </w:rPr>
        <w:t>:</w:t>
      </w:r>
      <w:r>
        <w:rPr>
          <w:lang w:eastAsia="de-DE"/>
        </w:rPr>
        <w:t>1 MHz</w:t>
      </w:r>
    </w:p>
    <w:p w14:paraId="7BE255F8" w14:textId="5D4E9A3F" w:rsidR="00B83969" w:rsidRDefault="00B83969" w:rsidP="00634DC4">
      <w:pPr>
        <w:pStyle w:val="Bullet10"/>
        <w:rPr>
          <w:lang w:eastAsia="de-DE"/>
        </w:rPr>
      </w:pPr>
      <w:r>
        <w:rPr>
          <w:lang w:eastAsia="de-DE"/>
        </w:rPr>
        <w:t>Pulse Modulation Width</w:t>
      </w:r>
      <w:r w:rsidR="00634DC4">
        <w:rPr>
          <w:lang w:eastAsia="de-DE"/>
        </w:rPr>
        <w:t xml:space="preserve">: </w:t>
      </w:r>
      <w:r>
        <w:rPr>
          <w:lang w:eastAsia="de-DE"/>
        </w:rPr>
        <w:t>500 μs</w:t>
      </w:r>
    </w:p>
    <w:p w14:paraId="35090C1F" w14:textId="1CB8A598" w:rsidR="00B83969" w:rsidRDefault="00B83969" w:rsidP="00634DC4">
      <w:pPr>
        <w:pStyle w:val="Bullet10"/>
        <w:rPr>
          <w:lang w:eastAsia="de-DE"/>
        </w:rPr>
      </w:pPr>
      <w:r>
        <w:rPr>
          <w:lang w:eastAsia="de-DE"/>
        </w:rPr>
        <w:t>FM Modulation</w:t>
      </w:r>
      <w:r w:rsidR="00634DC4">
        <w:rPr>
          <w:lang w:eastAsia="de-DE"/>
        </w:rPr>
        <w:t xml:space="preserve">: </w:t>
      </w:r>
      <w:r>
        <w:rPr>
          <w:lang w:eastAsia="de-DE"/>
        </w:rPr>
        <w:t>OFF</w:t>
      </w:r>
    </w:p>
    <w:p w14:paraId="3722D302" w14:textId="25836140" w:rsidR="00B83969" w:rsidRDefault="00B83969" w:rsidP="00634DC4">
      <w:pPr>
        <w:pStyle w:val="Bullet10"/>
        <w:rPr>
          <w:lang w:eastAsia="de-DE"/>
        </w:rPr>
      </w:pPr>
      <w:r>
        <w:rPr>
          <w:lang w:eastAsia="de-DE"/>
        </w:rPr>
        <w:t>FM Modulation Source</w:t>
      </w:r>
      <w:r w:rsidR="00634DC4">
        <w:rPr>
          <w:lang w:eastAsia="de-DE"/>
        </w:rPr>
        <w:t xml:space="preserve">: </w:t>
      </w:r>
      <w:r>
        <w:rPr>
          <w:lang w:eastAsia="de-DE"/>
        </w:rPr>
        <w:t>Int</w:t>
      </w:r>
    </w:p>
    <w:p w14:paraId="4E05D415" w14:textId="35DE620A" w:rsidR="00B83969" w:rsidRDefault="00B83969" w:rsidP="00634DC4">
      <w:pPr>
        <w:pStyle w:val="Bullet10"/>
        <w:rPr>
          <w:lang w:eastAsia="de-DE"/>
        </w:rPr>
      </w:pPr>
      <w:r>
        <w:rPr>
          <w:lang w:eastAsia="de-DE"/>
        </w:rPr>
        <w:t>FM Modulation Frequency</w:t>
      </w:r>
      <w:r w:rsidR="00634DC4">
        <w:rPr>
          <w:lang w:eastAsia="de-DE"/>
        </w:rPr>
        <w:t xml:space="preserve">: </w:t>
      </w:r>
      <w:r>
        <w:rPr>
          <w:lang w:eastAsia="de-DE"/>
        </w:rPr>
        <w:t xml:space="preserve">100 </w:t>
      </w:r>
      <w:r w:rsidR="00634DC4">
        <w:rPr>
          <w:lang w:eastAsia="de-DE"/>
        </w:rPr>
        <w:t>k</w:t>
      </w:r>
      <w:r>
        <w:rPr>
          <w:lang w:eastAsia="de-DE"/>
        </w:rPr>
        <w:t>Hz</w:t>
      </w:r>
    </w:p>
    <w:p w14:paraId="50A61A18" w14:textId="13897905" w:rsidR="00B83969" w:rsidRDefault="00B83969" w:rsidP="00634DC4">
      <w:pPr>
        <w:pStyle w:val="Bullet10"/>
        <w:rPr>
          <w:lang w:eastAsia="de-DE"/>
        </w:rPr>
      </w:pPr>
      <w:r>
        <w:rPr>
          <w:lang w:eastAsia="de-DE"/>
        </w:rPr>
        <w:t>FM Deviation</w:t>
      </w:r>
      <w:r w:rsidR="00634DC4">
        <w:rPr>
          <w:lang w:eastAsia="de-DE"/>
        </w:rPr>
        <w:t xml:space="preserve">: </w:t>
      </w:r>
      <w:r>
        <w:rPr>
          <w:lang w:eastAsia="de-DE"/>
        </w:rPr>
        <w:t>1 MHz</w:t>
      </w:r>
    </w:p>
    <w:p w14:paraId="0F43FD36" w14:textId="7691FA2A" w:rsidR="00B83969" w:rsidRDefault="00B83969" w:rsidP="00634DC4">
      <w:pPr>
        <w:pStyle w:val="Bullet10"/>
        <w:rPr>
          <w:lang w:eastAsia="de-DE"/>
        </w:rPr>
      </w:pPr>
      <w:r>
        <w:rPr>
          <w:lang w:eastAsia="de-DE"/>
        </w:rPr>
        <w:t>AM Modulation</w:t>
      </w:r>
      <w:r w:rsidR="00634DC4">
        <w:rPr>
          <w:lang w:eastAsia="de-DE"/>
        </w:rPr>
        <w:t xml:space="preserve">: </w:t>
      </w:r>
      <w:r>
        <w:rPr>
          <w:lang w:eastAsia="de-DE"/>
        </w:rPr>
        <w:t>OFF</w:t>
      </w:r>
    </w:p>
    <w:p w14:paraId="3E55C913" w14:textId="1FDB8F76" w:rsidR="00B83969" w:rsidRDefault="00B83969" w:rsidP="00634DC4">
      <w:pPr>
        <w:pStyle w:val="Bullet10"/>
        <w:rPr>
          <w:lang w:eastAsia="de-DE"/>
        </w:rPr>
      </w:pPr>
      <w:r>
        <w:rPr>
          <w:lang w:eastAsia="de-DE"/>
        </w:rPr>
        <w:t>AM Modulation Source</w:t>
      </w:r>
      <w:r w:rsidR="00634DC4">
        <w:rPr>
          <w:lang w:eastAsia="de-DE"/>
        </w:rPr>
        <w:t xml:space="preserve">: </w:t>
      </w:r>
      <w:r>
        <w:rPr>
          <w:lang w:eastAsia="de-DE"/>
        </w:rPr>
        <w:t>Int</w:t>
      </w:r>
    </w:p>
    <w:p w14:paraId="7C0FAA2D" w14:textId="664F27BE" w:rsidR="00B83969" w:rsidRDefault="00B83969" w:rsidP="00634DC4">
      <w:pPr>
        <w:pStyle w:val="Bullet10"/>
        <w:rPr>
          <w:lang w:eastAsia="de-DE"/>
        </w:rPr>
      </w:pPr>
      <w:r>
        <w:rPr>
          <w:lang w:eastAsia="de-DE"/>
        </w:rPr>
        <w:t>AM Modulation Frequency</w:t>
      </w:r>
      <w:r w:rsidR="00634DC4">
        <w:rPr>
          <w:lang w:eastAsia="de-DE"/>
        </w:rPr>
        <w:t xml:space="preserve">: </w:t>
      </w:r>
      <w:r>
        <w:rPr>
          <w:lang w:eastAsia="de-DE"/>
        </w:rPr>
        <w:t xml:space="preserve">10 </w:t>
      </w:r>
      <w:r w:rsidR="00634DC4">
        <w:rPr>
          <w:lang w:eastAsia="de-DE"/>
        </w:rPr>
        <w:t>k</w:t>
      </w:r>
      <w:r>
        <w:rPr>
          <w:lang w:eastAsia="de-DE"/>
        </w:rPr>
        <w:t>Hz</w:t>
      </w:r>
    </w:p>
    <w:p w14:paraId="00007D1C" w14:textId="6DE7C676" w:rsidR="00B83969" w:rsidRDefault="00B83969" w:rsidP="00634DC4">
      <w:pPr>
        <w:pStyle w:val="Bullet10"/>
        <w:rPr>
          <w:lang w:eastAsia="de-DE"/>
        </w:rPr>
      </w:pPr>
      <w:r>
        <w:rPr>
          <w:lang w:eastAsia="de-DE"/>
        </w:rPr>
        <w:t>AM Depth</w:t>
      </w:r>
      <w:r w:rsidR="00634DC4">
        <w:rPr>
          <w:lang w:eastAsia="de-DE"/>
        </w:rPr>
        <w:t xml:space="preserve">: </w:t>
      </w:r>
      <w:r>
        <w:rPr>
          <w:lang w:eastAsia="de-DE"/>
        </w:rPr>
        <w:t>50%</w:t>
      </w:r>
    </w:p>
    <w:p w14:paraId="2DCC38EB" w14:textId="53F977DF" w:rsidR="00B83969" w:rsidRDefault="00B83969" w:rsidP="00634DC4">
      <w:pPr>
        <w:pStyle w:val="Bullet10"/>
        <w:rPr>
          <w:lang w:eastAsia="de-DE"/>
        </w:rPr>
      </w:pPr>
      <w:r>
        <w:rPr>
          <w:lang w:eastAsia="de-DE"/>
        </w:rPr>
        <w:t>Frequency Sweep</w:t>
      </w:r>
      <w:r w:rsidR="00634DC4">
        <w:rPr>
          <w:lang w:eastAsia="de-DE"/>
        </w:rPr>
        <w:t xml:space="preserve">: </w:t>
      </w:r>
      <w:r>
        <w:rPr>
          <w:lang w:eastAsia="de-DE"/>
        </w:rPr>
        <w:t>OFF</w:t>
      </w:r>
    </w:p>
    <w:p w14:paraId="0EB06D7C" w14:textId="29FD908E" w:rsidR="00B83969" w:rsidRDefault="00B83969" w:rsidP="00634DC4">
      <w:pPr>
        <w:pStyle w:val="Bullet10"/>
        <w:rPr>
          <w:lang w:eastAsia="de-DE"/>
        </w:rPr>
      </w:pPr>
      <w:r>
        <w:rPr>
          <w:lang w:eastAsia="de-DE"/>
        </w:rPr>
        <w:t>Frequency Sweep Start</w:t>
      </w:r>
      <w:r w:rsidR="00634DC4">
        <w:rPr>
          <w:lang w:eastAsia="de-DE"/>
        </w:rPr>
        <w:t xml:space="preserve">: </w:t>
      </w:r>
      <w:r>
        <w:rPr>
          <w:lang w:eastAsia="de-DE"/>
        </w:rPr>
        <w:t>1 GHz</w:t>
      </w:r>
    </w:p>
    <w:p w14:paraId="2164F4B5" w14:textId="3DD716EF" w:rsidR="00B83969" w:rsidRDefault="00B83969" w:rsidP="00634DC4">
      <w:pPr>
        <w:pStyle w:val="Bullet10"/>
        <w:rPr>
          <w:lang w:eastAsia="de-DE"/>
        </w:rPr>
      </w:pPr>
      <w:r>
        <w:rPr>
          <w:lang w:eastAsia="de-DE"/>
        </w:rPr>
        <w:t>Frequency Sweep Stop</w:t>
      </w:r>
      <w:r w:rsidR="00634DC4">
        <w:rPr>
          <w:lang w:eastAsia="de-DE"/>
        </w:rPr>
        <w:t xml:space="preserve">: </w:t>
      </w:r>
      <w:r>
        <w:rPr>
          <w:lang w:eastAsia="de-DE"/>
        </w:rPr>
        <w:t>2 GHz</w:t>
      </w:r>
    </w:p>
    <w:p w14:paraId="390C823F" w14:textId="09009B88" w:rsidR="00B83969" w:rsidRDefault="00B83969" w:rsidP="00634DC4">
      <w:pPr>
        <w:pStyle w:val="Bullet10"/>
        <w:rPr>
          <w:lang w:eastAsia="de-DE"/>
        </w:rPr>
      </w:pPr>
      <w:r>
        <w:rPr>
          <w:lang w:eastAsia="de-DE"/>
        </w:rPr>
        <w:t>Frequency Sweep Steps</w:t>
      </w:r>
      <w:r w:rsidR="00634DC4">
        <w:rPr>
          <w:lang w:eastAsia="de-DE"/>
        </w:rPr>
        <w:t xml:space="preserve">: </w:t>
      </w:r>
      <w:r>
        <w:rPr>
          <w:lang w:eastAsia="de-DE"/>
        </w:rPr>
        <w:t>1000</w:t>
      </w:r>
    </w:p>
    <w:p w14:paraId="2FED7119" w14:textId="1FE172C3" w:rsidR="00B83969" w:rsidRDefault="00B83969" w:rsidP="00634DC4">
      <w:pPr>
        <w:pStyle w:val="Bullet10"/>
        <w:rPr>
          <w:lang w:eastAsia="de-DE"/>
        </w:rPr>
      </w:pPr>
      <w:r>
        <w:rPr>
          <w:lang w:eastAsia="de-DE"/>
        </w:rPr>
        <w:t>Frequency Sweep Step Time</w:t>
      </w:r>
      <w:r w:rsidR="00634DC4">
        <w:rPr>
          <w:lang w:eastAsia="de-DE"/>
        </w:rPr>
        <w:t xml:space="preserve">: </w:t>
      </w:r>
      <w:r>
        <w:rPr>
          <w:lang w:eastAsia="de-DE"/>
        </w:rPr>
        <w:t>1 ms</w:t>
      </w:r>
    </w:p>
    <w:p w14:paraId="43188720" w14:textId="1DB9A0A9" w:rsidR="00B83969" w:rsidRDefault="00B83969" w:rsidP="00634DC4">
      <w:pPr>
        <w:pStyle w:val="Bullet10"/>
        <w:rPr>
          <w:lang w:eastAsia="de-DE"/>
        </w:rPr>
      </w:pPr>
      <w:r>
        <w:rPr>
          <w:lang w:eastAsia="de-DE"/>
        </w:rPr>
        <w:t>Frequency Sweep Direction</w:t>
      </w:r>
      <w:r w:rsidR="00634DC4">
        <w:rPr>
          <w:lang w:eastAsia="de-DE"/>
        </w:rPr>
        <w:t xml:space="preserve">: </w:t>
      </w:r>
      <w:r>
        <w:rPr>
          <w:lang w:eastAsia="de-DE"/>
        </w:rPr>
        <w:t>Up</w:t>
      </w:r>
    </w:p>
    <w:p w14:paraId="1F04B590" w14:textId="7A4AA00D" w:rsidR="00B83969" w:rsidRDefault="00B83969" w:rsidP="00634DC4">
      <w:pPr>
        <w:pStyle w:val="Bullet10"/>
        <w:rPr>
          <w:lang w:eastAsia="de-DE"/>
        </w:rPr>
      </w:pPr>
      <w:r>
        <w:rPr>
          <w:lang w:eastAsia="de-DE"/>
        </w:rPr>
        <w:t>Power Sweep</w:t>
      </w:r>
      <w:r w:rsidR="00634DC4">
        <w:rPr>
          <w:lang w:eastAsia="de-DE"/>
        </w:rPr>
        <w:t xml:space="preserve">: </w:t>
      </w:r>
      <w:r>
        <w:rPr>
          <w:lang w:eastAsia="de-DE"/>
        </w:rPr>
        <w:t>OFF</w:t>
      </w:r>
    </w:p>
    <w:p w14:paraId="12B60E1C" w14:textId="59E6FD07" w:rsidR="00B83969" w:rsidRDefault="00B83969" w:rsidP="00634DC4">
      <w:pPr>
        <w:pStyle w:val="Bullet10"/>
        <w:rPr>
          <w:lang w:eastAsia="de-DE"/>
        </w:rPr>
      </w:pPr>
      <w:r>
        <w:rPr>
          <w:lang w:eastAsia="de-DE"/>
        </w:rPr>
        <w:t>Power Sweep Start</w:t>
      </w:r>
      <w:r w:rsidR="00634DC4">
        <w:rPr>
          <w:lang w:eastAsia="de-DE"/>
        </w:rPr>
        <w:t xml:space="preserve">: </w:t>
      </w:r>
      <w:r>
        <w:rPr>
          <w:lang w:eastAsia="de-DE"/>
        </w:rPr>
        <w:t>-5 dBm</w:t>
      </w:r>
    </w:p>
    <w:p w14:paraId="6D4815DF" w14:textId="217C60B6" w:rsidR="00B83969" w:rsidRDefault="00B83969" w:rsidP="00634DC4">
      <w:pPr>
        <w:pStyle w:val="Bullet10"/>
        <w:rPr>
          <w:lang w:eastAsia="de-DE"/>
        </w:rPr>
      </w:pPr>
      <w:r>
        <w:rPr>
          <w:lang w:eastAsia="de-DE"/>
        </w:rPr>
        <w:t>Power Sweep Stop</w:t>
      </w:r>
      <w:r w:rsidR="00634DC4">
        <w:rPr>
          <w:lang w:eastAsia="de-DE"/>
        </w:rPr>
        <w:t xml:space="preserve">: </w:t>
      </w:r>
      <w:r>
        <w:rPr>
          <w:lang w:eastAsia="de-DE"/>
        </w:rPr>
        <w:t>5 dBm</w:t>
      </w:r>
    </w:p>
    <w:p w14:paraId="017BF3B7" w14:textId="3C2DAF99" w:rsidR="00B83969" w:rsidRDefault="00B83969" w:rsidP="00634DC4">
      <w:pPr>
        <w:pStyle w:val="Bullet10"/>
        <w:rPr>
          <w:lang w:eastAsia="de-DE"/>
        </w:rPr>
      </w:pPr>
      <w:r>
        <w:rPr>
          <w:lang w:eastAsia="de-DE"/>
        </w:rPr>
        <w:t>Power Sweep Steps</w:t>
      </w:r>
      <w:r w:rsidR="00634DC4">
        <w:rPr>
          <w:lang w:eastAsia="de-DE"/>
        </w:rPr>
        <w:t xml:space="preserve">: </w:t>
      </w:r>
      <w:r>
        <w:rPr>
          <w:lang w:eastAsia="de-DE"/>
        </w:rPr>
        <w:t>10</w:t>
      </w:r>
    </w:p>
    <w:p w14:paraId="0B4175F2" w14:textId="2599548D" w:rsidR="00B83969" w:rsidRDefault="00B83969" w:rsidP="00634DC4">
      <w:pPr>
        <w:pStyle w:val="Bullet10"/>
        <w:rPr>
          <w:lang w:eastAsia="de-DE"/>
        </w:rPr>
      </w:pPr>
      <w:r>
        <w:rPr>
          <w:lang w:eastAsia="de-DE"/>
        </w:rPr>
        <w:t>Power Sweep Step Time</w:t>
      </w:r>
      <w:r>
        <w:rPr>
          <w:lang w:eastAsia="de-DE"/>
        </w:rPr>
        <w:tab/>
      </w:r>
      <w:r w:rsidR="00634DC4">
        <w:rPr>
          <w:lang w:eastAsia="de-DE"/>
        </w:rPr>
        <w:t xml:space="preserve">: </w:t>
      </w:r>
      <w:r>
        <w:rPr>
          <w:lang w:eastAsia="de-DE"/>
        </w:rPr>
        <w:t>1 ms</w:t>
      </w:r>
    </w:p>
    <w:p w14:paraId="69567CCF" w14:textId="395A2B85" w:rsidR="00B83969" w:rsidRDefault="00B83969" w:rsidP="00634DC4">
      <w:pPr>
        <w:pStyle w:val="Bullet10"/>
        <w:rPr>
          <w:lang w:eastAsia="de-DE"/>
        </w:rPr>
      </w:pPr>
      <w:r>
        <w:rPr>
          <w:lang w:eastAsia="de-DE"/>
        </w:rPr>
        <w:t>Power Sweep Direction</w:t>
      </w:r>
      <w:r w:rsidR="00634DC4">
        <w:rPr>
          <w:lang w:eastAsia="de-DE"/>
        </w:rPr>
        <w:t xml:space="preserve">: </w:t>
      </w:r>
      <w:r>
        <w:rPr>
          <w:lang w:eastAsia="de-DE"/>
        </w:rPr>
        <w:t>Up</w:t>
      </w:r>
    </w:p>
    <w:p w14:paraId="35FF09DF" w14:textId="2E267791" w:rsidR="00B83969" w:rsidRDefault="00B83969" w:rsidP="00634DC4">
      <w:pPr>
        <w:pStyle w:val="Bullet10"/>
        <w:rPr>
          <w:lang w:eastAsia="de-DE"/>
        </w:rPr>
      </w:pPr>
      <w:r>
        <w:rPr>
          <w:lang w:eastAsia="de-DE"/>
        </w:rPr>
        <w:t>List Enable</w:t>
      </w:r>
      <w:r w:rsidR="00634DC4">
        <w:rPr>
          <w:lang w:eastAsia="de-DE"/>
        </w:rPr>
        <w:t xml:space="preserve">: </w:t>
      </w:r>
      <w:r>
        <w:rPr>
          <w:lang w:eastAsia="de-DE"/>
        </w:rPr>
        <w:t>OFF</w:t>
      </w:r>
    </w:p>
    <w:p w14:paraId="142A8B21" w14:textId="2A4E3B95" w:rsidR="00B83969" w:rsidRDefault="00B83969" w:rsidP="00634DC4">
      <w:pPr>
        <w:pStyle w:val="Bullet10"/>
        <w:rPr>
          <w:lang w:eastAsia="de-DE"/>
        </w:rPr>
      </w:pPr>
      <w:r>
        <w:rPr>
          <w:lang w:eastAsia="de-DE"/>
        </w:rPr>
        <w:t>Run Mode</w:t>
      </w:r>
      <w:r w:rsidR="00634DC4">
        <w:rPr>
          <w:lang w:eastAsia="de-DE"/>
        </w:rPr>
        <w:t xml:space="preserve">: </w:t>
      </w:r>
      <w:r>
        <w:rPr>
          <w:lang w:eastAsia="de-DE"/>
        </w:rPr>
        <w:t>Continuous</w:t>
      </w:r>
    </w:p>
    <w:p w14:paraId="3F281FAB" w14:textId="6FA25C95" w:rsidR="00B83969" w:rsidRDefault="00B83969" w:rsidP="00634DC4">
      <w:pPr>
        <w:pStyle w:val="Bullet10"/>
        <w:rPr>
          <w:lang w:eastAsia="de-DE"/>
        </w:rPr>
      </w:pPr>
      <w:r>
        <w:rPr>
          <w:lang w:eastAsia="de-DE"/>
        </w:rPr>
        <w:t>Trigger Source</w:t>
      </w:r>
      <w:r w:rsidR="00634DC4">
        <w:rPr>
          <w:lang w:eastAsia="de-DE"/>
        </w:rPr>
        <w:t xml:space="preserve">: </w:t>
      </w:r>
      <w:r>
        <w:rPr>
          <w:lang w:eastAsia="de-DE"/>
        </w:rPr>
        <w:t>External</w:t>
      </w:r>
    </w:p>
    <w:p w14:paraId="0153C32F" w14:textId="30A62D9B" w:rsidR="00B83969" w:rsidRDefault="00B83969" w:rsidP="00634DC4">
      <w:pPr>
        <w:pStyle w:val="Bullet10"/>
        <w:rPr>
          <w:lang w:eastAsia="de-DE"/>
        </w:rPr>
      </w:pPr>
      <w:r>
        <w:rPr>
          <w:lang w:eastAsia="de-DE"/>
        </w:rPr>
        <w:t>Trigger Count</w:t>
      </w:r>
      <w:r w:rsidR="00634DC4">
        <w:rPr>
          <w:lang w:eastAsia="de-DE"/>
        </w:rPr>
        <w:t xml:space="preserve">: </w:t>
      </w:r>
      <w:r>
        <w:rPr>
          <w:lang w:eastAsia="de-DE"/>
        </w:rPr>
        <w:t>1</w:t>
      </w:r>
    </w:p>
    <w:p w14:paraId="06F90D68" w14:textId="5F912B06" w:rsidR="00B83969" w:rsidRPr="00B83969" w:rsidRDefault="00B83969" w:rsidP="00634DC4">
      <w:pPr>
        <w:pStyle w:val="Bullet10"/>
        <w:rPr>
          <w:lang w:eastAsia="de-DE"/>
        </w:rPr>
      </w:pPr>
      <w:r>
        <w:rPr>
          <w:lang w:eastAsia="de-DE"/>
        </w:rPr>
        <w:lastRenderedPageBreak/>
        <w:t>Trigger Timer</w:t>
      </w:r>
      <w:r w:rsidR="00634DC4">
        <w:rPr>
          <w:lang w:eastAsia="de-DE"/>
        </w:rPr>
        <w:t xml:space="preserve">: </w:t>
      </w:r>
      <w:r>
        <w:rPr>
          <w:lang w:eastAsia="de-DE"/>
        </w:rPr>
        <w:t>1 ms</w:t>
      </w:r>
    </w:p>
    <w:p w14:paraId="1A9335BC" w14:textId="3135B5F9" w:rsidR="003571D5" w:rsidRPr="004079BE" w:rsidRDefault="003571D5" w:rsidP="00932B7F">
      <w:pPr>
        <w:pStyle w:val="Heading2"/>
      </w:pPr>
      <w:bookmarkStart w:id="58" w:name="_Ref386119532"/>
      <w:bookmarkStart w:id="59" w:name="_Toc143012326"/>
      <w:bookmarkEnd w:id="23"/>
      <w:bookmarkEnd w:id="57"/>
      <w:bookmarkEnd w:id="58"/>
      <w:r w:rsidRPr="004079BE">
        <w:t xml:space="preserve">Related </w:t>
      </w:r>
      <w:r w:rsidR="008E1053" w:rsidRPr="004079BE">
        <w:t>Documentation</w:t>
      </w:r>
      <w:bookmarkEnd w:id="59"/>
    </w:p>
    <w:p w14:paraId="1C813754" w14:textId="02B50CF8" w:rsidR="003571D5" w:rsidRDefault="00905A7E" w:rsidP="002470CC">
      <w:pPr>
        <w:pStyle w:val="Bullet10"/>
      </w:pPr>
      <w:r w:rsidRPr="00905A7E">
        <w:t>Lucid</w:t>
      </w:r>
      <w:r>
        <w:t xml:space="preserve"> </w:t>
      </w:r>
      <w:r w:rsidRPr="00905A7E">
        <w:t>Programming</w:t>
      </w:r>
      <w:r>
        <w:t xml:space="preserve"> </w:t>
      </w:r>
      <w:r w:rsidRPr="00905A7E">
        <w:t>Manual</w:t>
      </w:r>
    </w:p>
    <w:p w14:paraId="76BF4914" w14:textId="7ECDBCE2" w:rsidR="00905A7E" w:rsidRDefault="00905A7E" w:rsidP="002470CC">
      <w:pPr>
        <w:pStyle w:val="Bullet10"/>
      </w:pPr>
      <w:r w:rsidRPr="00905A7E">
        <w:t>Lucid</w:t>
      </w:r>
      <w:r>
        <w:t xml:space="preserve"> </w:t>
      </w:r>
      <w:r w:rsidRPr="00905A7E">
        <w:t>Control</w:t>
      </w:r>
      <w:r>
        <w:t xml:space="preserve"> </w:t>
      </w:r>
      <w:r w:rsidRPr="00905A7E">
        <w:t>Panel</w:t>
      </w:r>
      <w:r>
        <w:t xml:space="preserve"> </w:t>
      </w:r>
      <w:r w:rsidRPr="00905A7E">
        <w:t>User</w:t>
      </w:r>
      <w:r>
        <w:t xml:space="preserve"> </w:t>
      </w:r>
      <w:r w:rsidRPr="00905A7E">
        <w:t>Manual</w:t>
      </w:r>
    </w:p>
    <w:p w14:paraId="35D42283" w14:textId="74CF2E4B" w:rsidR="00905A7E" w:rsidRPr="004079BE" w:rsidRDefault="00905A7E" w:rsidP="002470CC">
      <w:pPr>
        <w:pStyle w:val="Bullet10"/>
      </w:pPr>
      <w:r w:rsidRPr="00905A7E">
        <w:t>Lucid</w:t>
      </w:r>
      <w:r>
        <w:t xml:space="preserve"> </w:t>
      </w:r>
      <w:r w:rsidR="00F34668">
        <w:t>Benchtop/</w:t>
      </w:r>
      <w:r w:rsidR="00382D2A">
        <w:t>Desktop</w:t>
      </w:r>
      <w:r w:rsidR="00F34668">
        <w:t>/Portable/Rackmount</w:t>
      </w:r>
      <w:r>
        <w:t xml:space="preserve"> </w:t>
      </w:r>
      <w:r w:rsidRPr="00905A7E">
        <w:t>User</w:t>
      </w:r>
      <w:r>
        <w:t xml:space="preserve"> </w:t>
      </w:r>
      <w:r w:rsidRPr="00905A7E">
        <w:t>Manual</w:t>
      </w:r>
    </w:p>
    <w:p w14:paraId="243456AD" w14:textId="77777777" w:rsidR="00AD3CEB" w:rsidRPr="004079BE" w:rsidRDefault="00AD3CEB" w:rsidP="005E56B8">
      <w:pPr>
        <w:pStyle w:val="BodyText"/>
      </w:pPr>
    </w:p>
    <w:p w14:paraId="3482EB09" w14:textId="7F044939" w:rsidR="00724E2E" w:rsidRDefault="00724E2E" w:rsidP="00C839A9">
      <w:pPr>
        <w:pStyle w:val="Heading1"/>
      </w:pPr>
      <w:bookmarkStart w:id="60" w:name="_Toc143012327"/>
      <w:bookmarkStart w:id="61" w:name="_Toc32840524"/>
      <w:bookmarkStart w:id="62" w:name="_Ref102041297"/>
      <w:bookmarkStart w:id="63" w:name="_Ref102041301"/>
      <w:bookmarkStart w:id="64" w:name="_Hlk102302130"/>
      <w:bookmarkEnd w:id="24"/>
      <w:bookmarkEnd w:id="25"/>
      <w:r>
        <w:lastRenderedPageBreak/>
        <w:t xml:space="preserve">Test </w:t>
      </w:r>
      <w:r w:rsidR="00B44F1E">
        <w:t>Plan</w:t>
      </w:r>
      <w:bookmarkEnd w:id="60"/>
    </w:p>
    <w:p w14:paraId="298085F0" w14:textId="77777777" w:rsidR="005A6C8F" w:rsidRDefault="005A6C8F" w:rsidP="005A6C8F">
      <w:pPr>
        <w:pStyle w:val="BodyText"/>
        <w:rPr>
          <w:lang w:eastAsia="de-DE"/>
        </w:rPr>
      </w:pPr>
    </w:p>
    <w:p w14:paraId="3D2FAE77" w14:textId="677E26D8" w:rsidR="005A6C8F" w:rsidRPr="005A6C8F" w:rsidRDefault="005A6C8F" w:rsidP="005A6C8F">
      <w:pPr>
        <w:pStyle w:val="BodyText"/>
        <w:rPr>
          <w:b/>
          <w:bCs/>
          <w:sz w:val="28"/>
          <w:szCs w:val="28"/>
          <w:lang w:eastAsia="de-DE"/>
        </w:rPr>
      </w:pPr>
      <w:r w:rsidRPr="005A6C8F">
        <w:rPr>
          <w:b/>
          <w:bCs/>
          <w:sz w:val="28"/>
          <w:szCs w:val="28"/>
          <w:lang w:eastAsia="de-DE"/>
        </w:rPr>
        <w:t>Devices used for testing –</w:t>
      </w:r>
    </w:p>
    <w:p w14:paraId="6BE98F3C" w14:textId="18BC81FF" w:rsidR="005A6C8F" w:rsidRPr="005A6C8F" w:rsidRDefault="005A6C8F" w:rsidP="005A6C8F">
      <w:pPr>
        <w:pStyle w:val="BodyText"/>
        <w:numPr>
          <w:ilvl w:val="0"/>
          <w:numId w:val="45"/>
        </w:numPr>
        <w:rPr>
          <w:b/>
          <w:bCs/>
          <w:sz w:val="28"/>
          <w:szCs w:val="28"/>
          <w:lang w:eastAsia="de-DE"/>
        </w:rPr>
      </w:pPr>
      <w:r w:rsidRPr="005A6C8F">
        <w:rPr>
          <w:b/>
          <w:bCs/>
          <w:sz w:val="28"/>
          <w:szCs w:val="28"/>
          <w:lang w:eastAsia="de-DE"/>
        </w:rPr>
        <w:t>LUCID model-   LSX 2091M</w:t>
      </w:r>
    </w:p>
    <w:p w14:paraId="4F207E38" w14:textId="77777777" w:rsidR="005A6C8F" w:rsidRDefault="005A6C8F" w:rsidP="005A6C8F">
      <w:pPr>
        <w:pStyle w:val="BodyText"/>
        <w:numPr>
          <w:ilvl w:val="0"/>
          <w:numId w:val="45"/>
        </w:numPr>
        <w:rPr>
          <w:b/>
          <w:bCs/>
          <w:sz w:val="28"/>
          <w:szCs w:val="28"/>
          <w:lang w:eastAsia="de-DE"/>
        </w:rPr>
      </w:pPr>
      <w:r>
        <w:rPr>
          <w:b/>
          <w:bCs/>
          <w:sz w:val="28"/>
          <w:szCs w:val="28"/>
          <w:lang w:eastAsia="de-DE"/>
        </w:rPr>
        <w:t>External source – Tabor Waveform generator WW1072</w:t>
      </w:r>
    </w:p>
    <w:p w14:paraId="1928C0C4" w14:textId="215B8596" w:rsidR="005A6C8F" w:rsidRPr="005A6C8F" w:rsidRDefault="005A6C8F" w:rsidP="005A6C8F">
      <w:pPr>
        <w:pStyle w:val="BodyText"/>
        <w:numPr>
          <w:ilvl w:val="0"/>
          <w:numId w:val="45"/>
        </w:numPr>
        <w:rPr>
          <w:b/>
          <w:bCs/>
          <w:sz w:val="28"/>
          <w:szCs w:val="28"/>
          <w:lang w:eastAsia="de-DE"/>
        </w:rPr>
      </w:pPr>
      <w:r w:rsidRPr="005A6C8F">
        <w:rPr>
          <w:b/>
          <w:bCs/>
          <w:sz w:val="28"/>
          <w:szCs w:val="28"/>
          <w:lang w:eastAsia="de-DE"/>
        </w:rPr>
        <w:t>Spectrum analyzer – PSA series spectrum analyzer E4440A</w:t>
      </w:r>
    </w:p>
    <w:p w14:paraId="0FCF13A4" w14:textId="3301ABCA" w:rsidR="005A6C8F" w:rsidRPr="005A6C8F" w:rsidRDefault="005A6C8F" w:rsidP="005A6C8F">
      <w:pPr>
        <w:pStyle w:val="BodyText"/>
        <w:rPr>
          <w:b/>
          <w:bCs/>
          <w:sz w:val="28"/>
          <w:szCs w:val="28"/>
          <w:lang w:eastAsia="de-DE"/>
        </w:rPr>
      </w:pPr>
      <w:r w:rsidRPr="005A6C8F">
        <w:rPr>
          <w:b/>
          <w:bCs/>
          <w:sz w:val="28"/>
          <w:szCs w:val="28"/>
          <w:lang w:eastAsia="de-DE"/>
        </w:rPr>
        <w:t>***All tests are performed spectrum analyzer to check the scripts and functionality.</w:t>
      </w:r>
    </w:p>
    <w:p w14:paraId="7743643D" w14:textId="77777777" w:rsidR="005A6C8F" w:rsidRPr="005A6C8F" w:rsidRDefault="005A6C8F" w:rsidP="005A6C8F">
      <w:pPr>
        <w:pStyle w:val="BodyText"/>
        <w:rPr>
          <w:lang w:eastAsia="de-DE"/>
        </w:rPr>
      </w:pPr>
    </w:p>
    <w:p w14:paraId="3B8A81EB" w14:textId="77777777" w:rsidR="00724E2E" w:rsidRDefault="00724E2E" w:rsidP="00724E2E">
      <w:pPr>
        <w:pStyle w:val="NoteHeader"/>
        <w:rPr>
          <w:lang w:eastAsia="de-DE"/>
        </w:rPr>
      </w:pPr>
      <w:r w:rsidRPr="00903B5A">
        <w:t>Note</w:t>
      </w:r>
      <w:r>
        <w:t>s</w:t>
      </w:r>
    </w:p>
    <w:p w14:paraId="4BA6F9D3" w14:textId="3FE07B5F" w:rsidR="00724E2E" w:rsidRPr="00783B9E" w:rsidRDefault="00724E2E" w:rsidP="00783B9E">
      <w:pPr>
        <w:pStyle w:val="NoteText"/>
      </w:pPr>
      <w:r w:rsidRPr="00783B9E">
        <w:t xml:space="preserve">The </w:t>
      </w:r>
      <w:r w:rsidR="005F1B5B">
        <w:t xml:space="preserve">test plan is </w:t>
      </w:r>
      <w:r w:rsidRPr="00783B9E">
        <w:t xml:space="preserve">written for the </w:t>
      </w:r>
      <w:r w:rsidR="00B246FD">
        <w:rPr>
          <w:rFonts w:hint="cs"/>
          <w:rtl/>
        </w:rPr>
        <w:t>40</w:t>
      </w:r>
      <w:r w:rsidRPr="00783B9E">
        <w:t xml:space="preserve">GHz </w:t>
      </w:r>
      <w:proofErr w:type="gramStart"/>
      <w:r w:rsidRPr="00783B9E">
        <w:t>module, but</w:t>
      </w:r>
      <w:proofErr w:type="gramEnd"/>
      <w:r w:rsidRPr="00783B9E">
        <w:t xml:space="preserve"> is also applicable for the </w:t>
      </w:r>
      <w:r w:rsidR="00B246FD">
        <w:rPr>
          <w:rFonts w:hint="cs"/>
          <w:rtl/>
        </w:rPr>
        <w:t>20</w:t>
      </w:r>
      <w:r w:rsidRPr="00783B9E">
        <w:t>GHz modules.</w:t>
      </w:r>
      <w:r w:rsidRPr="00783B9E">
        <w:br/>
        <w:t xml:space="preserve">The test </w:t>
      </w:r>
      <w:r w:rsidR="005F1B5B">
        <w:t>plan is</w:t>
      </w:r>
      <w:r w:rsidRPr="00783B9E">
        <w:t xml:space="preserve"> written for the 1 channel module, but it should be applied for all channels when relevant.</w:t>
      </w:r>
      <w:r w:rsidRPr="00783B9E">
        <w:br/>
        <w:t>The text refers to LS</w:t>
      </w:r>
      <w:r w:rsidR="00B246FD">
        <w:t>X40</w:t>
      </w:r>
      <w:r w:rsidRPr="00783B9E">
        <w:t>91, but it is interchangeable for your specific instrument module.</w:t>
      </w:r>
    </w:p>
    <w:p w14:paraId="0E7592C6" w14:textId="034CCDE1" w:rsidR="00504F55" w:rsidRPr="00C839A9" w:rsidRDefault="00504F55" w:rsidP="00783B9E">
      <w:pPr>
        <w:pStyle w:val="Heading2"/>
      </w:pPr>
      <w:bookmarkStart w:id="65" w:name="_Toc143012328"/>
      <w:r w:rsidRPr="00C839A9">
        <w:t>Frequency Accuracy</w:t>
      </w:r>
      <w:bookmarkEnd w:id="61"/>
      <w:bookmarkEnd w:id="65"/>
    </w:p>
    <w:p w14:paraId="594CE599" w14:textId="60BD3667" w:rsidR="00504F55" w:rsidRPr="00C839A9" w:rsidRDefault="00504F55" w:rsidP="00C839A9">
      <w:pPr>
        <w:pStyle w:val="BodyTextHeader"/>
      </w:pPr>
      <w:r w:rsidRPr="00C839A9">
        <w:t>Test Equipment Counter</w:t>
      </w:r>
    </w:p>
    <w:p w14:paraId="05C92562" w14:textId="77777777" w:rsidR="00504F55" w:rsidRPr="00A264E6" w:rsidRDefault="00504F55" w:rsidP="00C839A9">
      <w:pPr>
        <w:pStyle w:val="BodyTextHeader"/>
      </w:pPr>
      <w:r w:rsidRPr="00A264E6">
        <w:t>Preparation:</w:t>
      </w:r>
    </w:p>
    <w:p w14:paraId="10ABCB3D" w14:textId="77777777" w:rsidR="00504F55" w:rsidRPr="00B2366B" w:rsidRDefault="00504F55">
      <w:pPr>
        <w:pStyle w:val="ListNumber"/>
      </w:pPr>
      <w:r w:rsidRPr="00B2366B">
        <w:t>Configure the counter as follows:</w:t>
      </w:r>
    </w:p>
    <w:p w14:paraId="29A0A433" w14:textId="12917EF1" w:rsidR="00504F55" w:rsidRPr="00B2366B" w:rsidRDefault="00504F55">
      <w:pPr>
        <w:pStyle w:val="ListNumber"/>
        <w:numPr>
          <w:ilvl w:val="1"/>
          <w:numId w:val="6"/>
        </w:numPr>
        <w:ind w:left="993" w:hanging="284"/>
      </w:pPr>
      <w:r w:rsidRPr="00B2366B">
        <w:t>Termination: 50</w:t>
      </w:r>
      <w:r w:rsidRPr="00B2366B">
        <w:sym w:font="Symbol" w:char="F057"/>
      </w:r>
      <w:r w:rsidRPr="00B2366B">
        <w:t>, DC coupled</w:t>
      </w:r>
    </w:p>
    <w:p w14:paraId="12C8057B" w14:textId="4015FF27" w:rsidR="00504F55" w:rsidRPr="00B2366B" w:rsidRDefault="00504F55">
      <w:pPr>
        <w:pStyle w:val="ListNumber"/>
        <w:numPr>
          <w:ilvl w:val="1"/>
          <w:numId w:val="6"/>
        </w:numPr>
        <w:ind w:left="993" w:hanging="284"/>
      </w:pPr>
      <w:r w:rsidRPr="00B2366B">
        <w:t>Connect the LS</w:t>
      </w:r>
      <w:r w:rsidR="00B246FD">
        <w:t>X4091</w:t>
      </w:r>
      <w:r w:rsidRPr="00B2366B">
        <w:t xml:space="preserve"> output to the counter input channel 1</w:t>
      </w:r>
    </w:p>
    <w:p w14:paraId="1E870811" w14:textId="7D0FAA79" w:rsidR="00504F55" w:rsidRPr="00B2366B" w:rsidRDefault="00504F55">
      <w:pPr>
        <w:pStyle w:val="ListNumber"/>
        <w:numPr>
          <w:ilvl w:val="1"/>
          <w:numId w:val="6"/>
        </w:numPr>
        <w:ind w:left="993" w:hanging="284"/>
      </w:pPr>
      <w:r w:rsidRPr="00B2366B">
        <w:t xml:space="preserve">Connect the </w:t>
      </w:r>
      <w:r w:rsidR="00B246FD" w:rsidRPr="00B2366B">
        <w:t>LS</w:t>
      </w:r>
      <w:r w:rsidR="00B246FD">
        <w:t>X4091</w:t>
      </w:r>
      <w:r w:rsidR="00B246FD" w:rsidRPr="00B2366B">
        <w:t xml:space="preserve"> </w:t>
      </w:r>
      <w:r w:rsidRPr="00B2366B">
        <w:t>10MHz output Ref to the counter 10MHz Ref input</w:t>
      </w:r>
    </w:p>
    <w:p w14:paraId="3D4D397C" w14:textId="74B99534" w:rsidR="00504F55" w:rsidRPr="00B2366B" w:rsidRDefault="00504F55">
      <w:pPr>
        <w:pStyle w:val="ListNumber"/>
      </w:pPr>
      <w:r w:rsidRPr="00B2366B">
        <w:t xml:space="preserve">Configure the </w:t>
      </w:r>
      <w:r w:rsidR="00B246FD" w:rsidRPr="00B2366B">
        <w:t>LS</w:t>
      </w:r>
      <w:r w:rsidR="00B246FD">
        <w:t>X4091</w:t>
      </w:r>
      <w:r w:rsidR="00B246FD" w:rsidRPr="00B2366B">
        <w:t xml:space="preserve"> </w:t>
      </w:r>
      <w:r w:rsidRPr="00B2366B">
        <w:t xml:space="preserve">as follows: </w:t>
      </w:r>
    </w:p>
    <w:p w14:paraId="56A3248F" w14:textId="15607273" w:rsidR="00504F55" w:rsidRPr="00A264E6" w:rsidRDefault="00504F55">
      <w:pPr>
        <w:pStyle w:val="ListNumber"/>
        <w:numPr>
          <w:ilvl w:val="1"/>
          <w:numId w:val="8"/>
        </w:numPr>
      </w:pPr>
      <w:r w:rsidRPr="00A264E6">
        <w:t>Frequency</w:t>
      </w:r>
      <w:r w:rsidR="00C839A9">
        <w:t xml:space="preserve">: </w:t>
      </w:r>
      <w:r w:rsidRPr="00A264E6">
        <w:t xml:space="preserve">100 </w:t>
      </w:r>
      <w:r w:rsidR="00C839A9">
        <w:t>k</w:t>
      </w:r>
      <w:r w:rsidRPr="00A264E6">
        <w:t xml:space="preserve">Hz </w:t>
      </w:r>
    </w:p>
    <w:p w14:paraId="4BBE6BF9" w14:textId="7616A18E" w:rsidR="00504F55" w:rsidRPr="00A264E6" w:rsidRDefault="00504F55">
      <w:pPr>
        <w:pStyle w:val="ListNumber"/>
        <w:numPr>
          <w:ilvl w:val="1"/>
          <w:numId w:val="8"/>
        </w:numPr>
      </w:pPr>
      <w:r w:rsidRPr="00A264E6">
        <w:t>Output:</w:t>
      </w:r>
      <w:r w:rsidR="00C839A9">
        <w:t xml:space="preserve"> </w:t>
      </w:r>
      <w:r w:rsidRPr="00A264E6">
        <w:t>On</w:t>
      </w:r>
    </w:p>
    <w:p w14:paraId="512E18DC" w14:textId="77777777" w:rsidR="00504F55" w:rsidRPr="00A264E6" w:rsidRDefault="00504F55" w:rsidP="00C839A9">
      <w:pPr>
        <w:pStyle w:val="BodyTextHeader"/>
      </w:pPr>
      <w:r w:rsidRPr="00A264E6">
        <w:t>Test Procedure:</w:t>
      </w:r>
    </w:p>
    <w:p w14:paraId="707C8257" w14:textId="341653F9" w:rsidR="00504F55" w:rsidRPr="00A264E6" w:rsidRDefault="00504F55">
      <w:pPr>
        <w:pStyle w:val="ListNumber"/>
        <w:numPr>
          <w:ilvl w:val="0"/>
          <w:numId w:val="9"/>
        </w:numPr>
      </w:pPr>
      <w:r w:rsidRPr="00A264E6">
        <w:t xml:space="preserve">Perform frequency Accuracy tests </w:t>
      </w:r>
      <w:r w:rsidR="00C839A9">
        <w:t>according to</w:t>
      </w:r>
      <w:r w:rsidRPr="00A264E6">
        <w:t xml:space="preserve"> </w:t>
      </w:r>
      <w:r w:rsidR="00C839A9">
        <w:t>the table below.</w:t>
      </w:r>
    </w:p>
    <w:p w14:paraId="73A13C50" w14:textId="57CB5805" w:rsidR="00504F55" w:rsidRPr="00A264E6" w:rsidRDefault="00504F55">
      <w:pPr>
        <w:pStyle w:val="ListNumber"/>
        <w:numPr>
          <w:ilvl w:val="0"/>
          <w:numId w:val="9"/>
        </w:numPr>
      </w:pPr>
      <w:r w:rsidRPr="00A264E6">
        <w:t xml:space="preserve">Increase output frequency up to 1 MHz within 100 </w:t>
      </w:r>
      <w:r w:rsidR="00770B95">
        <w:t>kHz</w:t>
      </w:r>
      <w:r w:rsidRPr="00A264E6">
        <w:t xml:space="preserve"> resolution and repeat Test Procedure 1 for each frequency</w:t>
      </w:r>
    </w:p>
    <w:p w14:paraId="0B93BAE2" w14:textId="77777777" w:rsidR="00504F55" w:rsidRPr="00A264E6" w:rsidRDefault="00504F55">
      <w:pPr>
        <w:pStyle w:val="ListNumber"/>
        <w:numPr>
          <w:ilvl w:val="0"/>
          <w:numId w:val="9"/>
        </w:numPr>
      </w:pPr>
      <w:r>
        <w:t>R</w:t>
      </w:r>
      <w:r w:rsidRPr="00A264E6">
        <w:t>epeat Test Procedure 1</w:t>
      </w:r>
      <w:r>
        <w:t xml:space="preserve"> for 10MHz, 50MHz, 100MHz, 1GHz and 3GHz output frequency </w:t>
      </w:r>
    </w:p>
    <w:p w14:paraId="218F9BB4" w14:textId="40EA9ACE" w:rsidR="00C839A9" w:rsidRPr="006123FF" w:rsidRDefault="00C839A9" w:rsidP="00C839A9">
      <w:pPr>
        <w:pStyle w:val="CaptionTable"/>
      </w:pPr>
      <w:bookmarkStart w:id="66" w:name="_Toc143012354"/>
      <w:r w:rsidRPr="006123FF">
        <w:t xml:space="preserve">Table </w:t>
      </w:r>
      <w:fldSimple w:instr=" STYLEREF 1 \s ">
        <w:r w:rsidR="00FC53A9">
          <w:rPr>
            <w:noProof/>
            <w:cs/>
          </w:rPr>
          <w:t>‎</w:t>
        </w:r>
        <w:r w:rsidR="00FC53A9">
          <w:rPr>
            <w:noProof/>
          </w:rPr>
          <w:t>2</w:t>
        </w:r>
      </w:fldSimple>
      <w:r w:rsidRPr="006123FF">
        <w:t>.</w:t>
      </w:r>
      <w:fldSimple w:instr=" SEQ Table \* ARABIC \s 1 ">
        <w:r w:rsidR="00FC53A9">
          <w:rPr>
            <w:noProof/>
          </w:rPr>
          <w:t>1</w:t>
        </w:r>
      </w:fldSimple>
      <w:r w:rsidRPr="006123FF">
        <w:t xml:space="preserve"> </w:t>
      </w:r>
      <w:r w:rsidRPr="00C839A9">
        <w:t>Frequency Accuracy</w:t>
      </w:r>
      <w:bookmarkEnd w:id="66"/>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46"/>
        <w:gridCol w:w="1681"/>
        <w:gridCol w:w="2053"/>
        <w:gridCol w:w="2184"/>
        <w:gridCol w:w="1178"/>
        <w:gridCol w:w="1008"/>
      </w:tblGrid>
      <w:tr w:rsidR="00504F55" w:rsidRPr="00A264E6" w14:paraId="21D50BEF" w14:textId="77777777" w:rsidTr="00C839A9">
        <w:trPr>
          <w:cantSplit/>
          <w:jc w:val="center"/>
        </w:trPr>
        <w:tc>
          <w:tcPr>
            <w:tcW w:w="666" w:type="pct"/>
            <w:shd w:val="clear" w:color="auto" w:fill="0D5EA8"/>
          </w:tcPr>
          <w:p w14:paraId="51643C21" w14:textId="77777777" w:rsidR="00504F55" w:rsidRPr="00A264E6" w:rsidRDefault="00504F55" w:rsidP="00DF0126">
            <w:pPr>
              <w:pStyle w:val="TableHeading"/>
              <w:rPr>
                <w:snapToGrid w:val="0"/>
              </w:rPr>
            </w:pPr>
            <w:r w:rsidRPr="00A264E6">
              <w:rPr>
                <w:snapToGrid w:val="0"/>
              </w:rPr>
              <w:t>Test Number</w:t>
            </w:r>
          </w:p>
        </w:tc>
        <w:tc>
          <w:tcPr>
            <w:tcW w:w="899" w:type="pct"/>
            <w:shd w:val="clear" w:color="auto" w:fill="0D5EA8"/>
          </w:tcPr>
          <w:p w14:paraId="0D638CE4" w14:textId="77777777" w:rsidR="00504F55" w:rsidRPr="00A264E6" w:rsidRDefault="00504F55" w:rsidP="00DF0126">
            <w:pPr>
              <w:pStyle w:val="TableHeading"/>
              <w:rPr>
                <w:snapToGrid w:val="0"/>
              </w:rPr>
            </w:pPr>
            <w:r w:rsidRPr="00A264E6">
              <w:rPr>
                <w:snapToGrid w:val="0"/>
              </w:rPr>
              <w:t>Output Frequency</w:t>
            </w:r>
          </w:p>
        </w:tc>
        <w:tc>
          <w:tcPr>
            <w:tcW w:w="1098" w:type="pct"/>
            <w:shd w:val="clear" w:color="auto" w:fill="0D5EA8"/>
          </w:tcPr>
          <w:p w14:paraId="3F20C492" w14:textId="77777777" w:rsidR="00504F55" w:rsidRPr="00A264E6" w:rsidRDefault="00504F55" w:rsidP="00DF0126">
            <w:pPr>
              <w:pStyle w:val="TableHeading"/>
              <w:rPr>
                <w:snapToGrid w:val="0"/>
              </w:rPr>
            </w:pPr>
            <w:r w:rsidRPr="00A264E6">
              <w:rPr>
                <w:snapToGrid w:val="0"/>
              </w:rPr>
              <w:t>Error Limits</w:t>
            </w:r>
          </w:p>
        </w:tc>
        <w:tc>
          <w:tcPr>
            <w:tcW w:w="1168" w:type="pct"/>
            <w:shd w:val="clear" w:color="auto" w:fill="0D5EA8"/>
          </w:tcPr>
          <w:p w14:paraId="6721E24A" w14:textId="7A3CC3B9" w:rsidR="00504F55" w:rsidRPr="00A264E6" w:rsidRDefault="005515B1" w:rsidP="00DF0126">
            <w:pPr>
              <w:pStyle w:val="TableHeading"/>
              <w:rPr>
                <w:snapToGrid w:val="0"/>
              </w:rPr>
            </w:pPr>
            <w:proofErr w:type="spellStart"/>
            <w:r>
              <w:rPr>
                <w:snapToGrid w:val="0"/>
              </w:rPr>
              <w:t>Spetrum</w:t>
            </w:r>
            <w:proofErr w:type="spellEnd"/>
            <w:r w:rsidR="00504F55" w:rsidRPr="00A264E6">
              <w:rPr>
                <w:snapToGrid w:val="0"/>
              </w:rPr>
              <w:t xml:space="preserve"> Reading</w:t>
            </w:r>
          </w:p>
        </w:tc>
        <w:tc>
          <w:tcPr>
            <w:tcW w:w="630" w:type="pct"/>
            <w:shd w:val="clear" w:color="auto" w:fill="0D5EA8"/>
          </w:tcPr>
          <w:p w14:paraId="19F31524" w14:textId="77777777" w:rsidR="00504F55" w:rsidRPr="00A264E6" w:rsidRDefault="00504F55" w:rsidP="00DF0126">
            <w:pPr>
              <w:pStyle w:val="TableHeading"/>
              <w:rPr>
                <w:snapToGrid w:val="0"/>
              </w:rPr>
            </w:pPr>
            <w:r w:rsidRPr="00A264E6">
              <w:rPr>
                <w:snapToGrid w:val="0"/>
              </w:rPr>
              <w:t>Pass</w:t>
            </w:r>
          </w:p>
        </w:tc>
        <w:tc>
          <w:tcPr>
            <w:tcW w:w="539" w:type="pct"/>
            <w:shd w:val="clear" w:color="auto" w:fill="0D5EA8"/>
          </w:tcPr>
          <w:p w14:paraId="1D7EBAE8" w14:textId="77777777" w:rsidR="00504F55" w:rsidRPr="00A264E6" w:rsidRDefault="00504F55" w:rsidP="00DF0126">
            <w:pPr>
              <w:pStyle w:val="TableHeading"/>
              <w:rPr>
                <w:snapToGrid w:val="0"/>
              </w:rPr>
            </w:pPr>
            <w:r w:rsidRPr="00A264E6">
              <w:rPr>
                <w:snapToGrid w:val="0"/>
              </w:rPr>
              <w:t>Fail</w:t>
            </w:r>
          </w:p>
        </w:tc>
      </w:tr>
      <w:tr w:rsidR="00504F55" w:rsidRPr="00A264E6" w14:paraId="52364EF6" w14:textId="77777777" w:rsidTr="00C839A9">
        <w:trPr>
          <w:cantSplit/>
          <w:jc w:val="center"/>
        </w:trPr>
        <w:tc>
          <w:tcPr>
            <w:tcW w:w="666" w:type="pct"/>
          </w:tcPr>
          <w:p w14:paraId="05378567" w14:textId="77777777" w:rsidR="00504F55" w:rsidRPr="00A264E6" w:rsidRDefault="00504F55" w:rsidP="00DF0126">
            <w:pPr>
              <w:pStyle w:val="TableText"/>
              <w:rPr>
                <w:snapToGrid w:val="0"/>
              </w:rPr>
            </w:pPr>
            <w:r w:rsidRPr="00A264E6">
              <w:rPr>
                <w:snapToGrid w:val="0"/>
              </w:rPr>
              <w:t>1</w:t>
            </w:r>
          </w:p>
        </w:tc>
        <w:tc>
          <w:tcPr>
            <w:tcW w:w="899" w:type="pct"/>
          </w:tcPr>
          <w:p w14:paraId="3E056F06" w14:textId="3D4A378C" w:rsidR="00504F55" w:rsidRPr="00A264E6" w:rsidRDefault="00504F55" w:rsidP="00DF0126">
            <w:pPr>
              <w:pStyle w:val="TableText"/>
              <w:rPr>
                <w:snapToGrid w:val="0"/>
              </w:rPr>
            </w:pPr>
            <w:r w:rsidRPr="00A264E6">
              <w:rPr>
                <w:snapToGrid w:val="0"/>
              </w:rPr>
              <w:t xml:space="preserve">100 </w:t>
            </w:r>
            <w:r w:rsidR="00C839A9">
              <w:rPr>
                <w:snapToGrid w:val="0"/>
              </w:rPr>
              <w:t>k</w:t>
            </w:r>
            <w:r w:rsidRPr="00A264E6">
              <w:rPr>
                <w:snapToGrid w:val="0"/>
              </w:rPr>
              <w:t>Hz</w:t>
            </w:r>
          </w:p>
        </w:tc>
        <w:tc>
          <w:tcPr>
            <w:tcW w:w="1098" w:type="pct"/>
          </w:tcPr>
          <w:p w14:paraId="71811244" w14:textId="77777777" w:rsidR="00504F55" w:rsidRPr="00A264E6" w:rsidRDefault="00504F55" w:rsidP="00DF0126">
            <w:pPr>
              <w:pStyle w:val="TableText"/>
              <w:rPr>
                <w:snapToGrid w:val="0"/>
              </w:rPr>
            </w:pPr>
            <w:r w:rsidRPr="00A264E6">
              <w:rPr>
                <w:snapToGrid w:val="0"/>
              </w:rPr>
              <w:sym w:font="Symbol" w:char="F0B1"/>
            </w:r>
            <w:r w:rsidRPr="00A264E6">
              <w:rPr>
                <w:snapToGrid w:val="0"/>
              </w:rPr>
              <w:t>10 mHz</w:t>
            </w:r>
          </w:p>
        </w:tc>
        <w:tc>
          <w:tcPr>
            <w:tcW w:w="1168" w:type="pct"/>
          </w:tcPr>
          <w:p w14:paraId="7FA6B9C7" w14:textId="3A9C4A75" w:rsidR="00504F55" w:rsidRPr="00A264E6" w:rsidRDefault="005515B1" w:rsidP="00DF0126">
            <w:pPr>
              <w:pStyle w:val="TableText"/>
              <w:rPr>
                <w:snapToGrid w:val="0"/>
              </w:rPr>
            </w:pPr>
            <w:r>
              <w:rPr>
                <w:snapToGrid w:val="0"/>
              </w:rPr>
              <w:t>100.0</w:t>
            </w:r>
            <w:r w:rsidR="002A2EF4">
              <w:rPr>
                <w:snapToGrid w:val="0"/>
              </w:rPr>
              <w:t xml:space="preserve"> </w:t>
            </w:r>
            <w:r w:rsidR="002A2EF4">
              <w:rPr>
                <w:snapToGrid w:val="0"/>
              </w:rPr>
              <w:t>k</w:t>
            </w:r>
            <w:r w:rsidR="002A2EF4" w:rsidRPr="00A264E6">
              <w:rPr>
                <w:snapToGrid w:val="0"/>
              </w:rPr>
              <w:t>Hz</w:t>
            </w:r>
          </w:p>
        </w:tc>
        <w:tc>
          <w:tcPr>
            <w:tcW w:w="630" w:type="pct"/>
          </w:tcPr>
          <w:p w14:paraId="3A3209E5" w14:textId="77777777" w:rsidR="00504F55" w:rsidRPr="00A264E6" w:rsidRDefault="00504F55" w:rsidP="00DF0126">
            <w:pPr>
              <w:pStyle w:val="TableText"/>
              <w:rPr>
                <w:snapToGrid w:val="0"/>
              </w:rPr>
            </w:pPr>
          </w:p>
        </w:tc>
        <w:tc>
          <w:tcPr>
            <w:tcW w:w="539" w:type="pct"/>
          </w:tcPr>
          <w:p w14:paraId="2CB260BF" w14:textId="77777777" w:rsidR="00504F55" w:rsidRPr="00A264E6" w:rsidRDefault="00504F55" w:rsidP="00DF0126">
            <w:pPr>
              <w:pStyle w:val="TableText"/>
              <w:rPr>
                <w:snapToGrid w:val="0"/>
              </w:rPr>
            </w:pPr>
          </w:p>
        </w:tc>
      </w:tr>
      <w:tr w:rsidR="005515B1" w:rsidRPr="00A264E6" w14:paraId="771F9751" w14:textId="77777777" w:rsidTr="00C839A9">
        <w:trPr>
          <w:cantSplit/>
          <w:jc w:val="center"/>
        </w:trPr>
        <w:tc>
          <w:tcPr>
            <w:tcW w:w="666" w:type="pct"/>
          </w:tcPr>
          <w:p w14:paraId="311590E4" w14:textId="4A21F4E0" w:rsidR="005515B1" w:rsidRPr="00A264E6" w:rsidRDefault="005515B1" w:rsidP="00DF0126">
            <w:pPr>
              <w:pStyle w:val="TableText"/>
              <w:rPr>
                <w:snapToGrid w:val="0"/>
              </w:rPr>
            </w:pPr>
            <w:r>
              <w:rPr>
                <w:snapToGrid w:val="0"/>
              </w:rPr>
              <w:t>2</w:t>
            </w:r>
          </w:p>
        </w:tc>
        <w:tc>
          <w:tcPr>
            <w:tcW w:w="899" w:type="pct"/>
          </w:tcPr>
          <w:p w14:paraId="23644A41" w14:textId="4A79AA52" w:rsidR="005515B1" w:rsidRPr="00A264E6" w:rsidRDefault="005515B1" w:rsidP="00DF0126">
            <w:pPr>
              <w:pStyle w:val="TableText"/>
              <w:rPr>
                <w:snapToGrid w:val="0"/>
              </w:rPr>
            </w:pPr>
            <w:r>
              <w:rPr>
                <w:snapToGrid w:val="0"/>
              </w:rPr>
              <w:t>200</w:t>
            </w:r>
            <w:r w:rsidRPr="00A264E6">
              <w:rPr>
                <w:snapToGrid w:val="0"/>
              </w:rPr>
              <w:t xml:space="preserve"> </w:t>
            </w:r>
            <w:r>
              <w:rPr>
                <w:snapToGrid w:val="0"/>
              </w:rPr>
              <w:t>k</w:t>
            </w:r>
            <w:r w:rsidRPr="00A264E6">
              <w:rPr>
                <w:snapToGrid w:val="0"/>
              </w:rPr>
              <w:t>Hz</w:t>
            </w:r>
          </w:p>
        </w:tc>
        <w:tc>
          <w:tcPr>
            <w:tcW w:w="1098" w:type="pct"/>
          </w:tcPr>
          <w:p w14:paraId="598167C5" w14:textId="1FF3237C" w:rsidR="005515B1" w:rsidRPr="00A264E6" w:rsidRDefault="005515B1" w:rsidP="00DF0126">
            <w:pPr>
              <w:pStyle w:val="TableText"/>
              <w:rPr>
                <w:snapToGrid w:val="0"/>
              </w:rPr>
            </w:pPr>
            <w:r w:rsidRPr="00A264E6">
              <w:rPr>
                <w:snapToGrid w:val="0"/>
              </w:rPr>
              <w:sym w:font="Symbol" w:char="F0B1"/>
            </w:r>
            <w:r w:rsidRPr="00A264E6">
              <w:rPr>
                <w:snapToGrid w:val="0"/>
              </w:rPr>
              <w:t xml:space="preserve">10 </w:t>
            </w:r>
            <w:proofErr w:type="spellStart"/>
            <w:r w:rsidRPr="00A264E6">
              <w:rPr>
                <w:snapToGrid w:val="0"/>
              </w:rPr>
              <w:t>mHz</w:t>
            </w:r>
            <w:proofErr w:type="spellEnd"/>
          </w:p>
        </w:tc>
        <w:tc>
          <w:tcPr>
            <w:tcW w:w="1168" w:type="pct"/>
          </w:tcPr>
          <w:p w14:paraId="5476C755" w14:textId="13D7035A" w:rsidR="005515B1" w:rsidRPr="00A264E6" w:rsidRDefault="005515B1" w:rsidP="00DF0126">
            <w:pPr>
              <w:pStyle w:val="TableText"/>
              <w:rPr>
                <w:snapToGrid w:val="0"/>
              </w:rPr>
            </w:pPr>
            <w:r>
              <w:rPr>
                <w:snapToGrid w:val="0"/>
              </w:rPr>
              <w:t>200.4</w:t>
            </w:r>
            <w:r w:rsidR="002A2EF4">
              <w:rPr>
                <w:snapToGrid w:val="0"/>
              </w:rPr>
              <w:t xml:space="preserve"> </w:t>
            </w:r>
            <w:r w:rsidR="002A2EF4">
              <w:rPr>
                <w:snapToGrid w:val="0"/>
              </w:rPr>
              <w:t>k</w:t>
            </w:r>
            <w:r w:rsidR="002A2EF4" w:rsidRPr="00A264E6">
              <w:rPr>
                <w:snapToGrid w:val="0"/>
              </w:rPr>
              <w:t>Hz</w:t>
            </w:r>
          </w:p>
        </w:tc>
        <w:tc>
          <w:tcPr>
            <w:tcW w:w="630" w:type="pct"/>
          </w:tcPr>
          <w:p w14:paraId="6BC9EEC1" w14:textId="77777777" w:rsidR="005515B1" w:rsidRPr="00A264E6" w:rsidRDefault="005515B1" w:rsidP="00DF0126">
            <w:pPr>
              <w:pStyle w:val="TableText"/>
              <w:rPr>
                <w:snapToGrid w:val="0"/>
              </w:rPr>
            </w:pPr>
          </w:p>
        </w:tc>
        <w:tc>
          <w:tcPr>
            <w:tcW w:w="539" w:type="pct"/>
          </w:tcPr>
          <w:p w14:paraId="3CD94B03" w14:textId="77777777" w:rsidR="005515B1" w:rsidRPr="00A264E6" w:rsidRDefault="005515B1" w:rsidP="00DF0126">
            <w:pPr>
              <w:pStyle w:val="TableText"/>
              <w:rPr>
                <w:snapToGrid w:val="0"/>
              </w:rPr>
            </w:pPr>
          </w:p>
        </w:tc>
      </w:tr>
      <w:tr w:rsidR="005515B1" w:rsidRPr="00A264E6" w14:paraId="33A21885" w14:textId="77777777" w:rsidTr="00C839A9">
        <w:trPr>
          <w:cantSplit/>
          <w:jc w:val="center"/>
        </w:trPr>
        <w:tc>
          <w:tcPr>
            <w:tcW w:w="666" w:type="pct"/>
          </w:tcPr>
          <w:p w14:paraId="12D04C0F" w14:textId="13BC1FB4" w:rsidR="005515B1" w:rsidRPr="00A264E6" w:rsidRDefault="005515B1" w:rsidP="00DF0126">
            <w:pPr>
              <w:pStyle w:val="TableText"/>
              <w:rPr>
                <w:snapToGrid w:val="0"/>
              </w:rPr>
            </w:pPr>
            <w:r>
              <w:rPr>
                <w:snapToGrid w:val="0"/>
              </w:rPr>
              <w:t>3</w:t>
            </w:r>
          </w:p>
        </w:tc>
        <w:tc>
          <w:tcPr>
            <w:tcW w:w="899" w:type="pct"/>
          </w:tcPr>
          <w:p w14:paraId="5C0286D5" w14:textId="36B2BFFC" w:rsidR="005515B1" w:rsidRPr="00A264E6" w:rsidRDefault="005515B1" w:rsidP="00DF0126">
            <w:pPr>
              <w:pStyle w:val="TableText"/>
              <w:rPr>
                <w:snapToGrid w:val="0"/>
              </w:rPr>
            </w:pPr>
            <w:r>
              <w:rPr>
                <w:snapToGrid w:val="0"/>
              </w:rPr>
              <w:t xml:space="preserve">300 </w:t>
            </w:r>
            <w:r>
              <w:rPr>
                <w:snapToGrid w:val="0"/>
              </w:rPr>
              <w:t>k</w:t>
            </w:r>
            <w:r w:rsidRPr="00A264E6">
              <w:rPr>
                <w:snapToGrid w:val="0"/>
              </w:rPr>
              <w:t>Hz</w:t>
            </w:r>
          </w:p>
        </w:tc>
        <w:tc>
          <w:tcPr>
            <w:tcW w:w="1098" w:type="pct"/>
          </w:tcPr>
          <w:p w14:paraId="67FB79BC" w14:textId="4DA50AE9" w:rsidR="005515B1" w:rsidRPr="00A264E6" w:rsidRDefault="005515B1" w:rsidP="00DF0126">
            <w:pPr>
              <w:pStyle w:val="TableText"/>
              <w:rPr>
                <w:snapToGrid w:val="0"/>
              </w:rPr>
            </w:pPr>
            <w:r w:rsidRPr="00A264E6">
              <w:rPr>
                <w:snapToGrid w:val="0"/>
              </w:rPr>
              <w:sym w:font="Symbol" w:char="F0B1"/>
            </w:r>
            <w:r w:rsidRPr="00A264E6">
              <w:rPr>
                <w:snapToGrid w:val="0"/>
              </w:rPr>
              <w:t xml:space="preserve">10 </w:t>
            </w:r>
            <w:proofErr w:type="spellStart"/>
            <w:r w:rsidRPr="00A264E6">
              <w:rPr>
                <w:snapToGrid w:val="0"/>
              </w:rPr>
              <w:t>mHz</w:t>
            </w:r>
            <w:proofErr w:type="spellEnd"/>
          </w:p>
        </w:tc>
        <w:tc>
          <w:tcPr>
            <w:tcW w:w="1168" w:type="pct"/>
          </w:tcPr>
          <w:p w14:paraId="357A11C4" w14:textId="66E71BD3" w:rsidR="005515B1" w:rsidRPr="00A264E6" w:rsidRDefault="005515B1" w:rsidP="00DF0126">
            <w:pPr>
              <w:pStyle w:val="TableText"/>
              <w:rPr>
                <w:snapToGrid w:val="0"/>
              </w:rPr>
            </w:pPr>
            <w:r>
              <w:rPr>
                <w:snapToGrid w:val="0"/>
              </w:rPr>
              <w:t>300.000</w:t>
            </w:r>
            <w:r w:rsidR="002A2EF4">
              <w:rPr>
                <w:snapToGrid w:val="0"/>
              </w:rPr>
              <w:t xml:space="preserve"> </w:t>
            </w:r>
            <w:r w:rsidR="002A2EF4">
              <w:rPr>
                <w:snapToGrid w:val="0"/>
              </w:rPr>
              <w:t>k</w:t>
            </w:r>
            <w:r w:rsidR="002A2EF4" w:rsidRPr="00A264E6">
              <w:rPr>
                <w:snapToGrid w:val="0"/>
              </w:rPr>
              <w:t>Hz</w:t>
            </w:r>
          </w:p>
        </w:tc>
        <w:tc>
          <w:tcPr>
            <w:tcW w:w="630" w:type="pct"/>
          </w:tcPr>
          <w:p w14:paraId="27085855" w14:textId="77777777" w:rsidR="005515B1" w:rsidRPr="00A264E6" w:rsidRDefault="005515B1" w:rsidP="00DF0126">
            <w:pPr>
              <w:pStyle w:val="TableText"/>
              <w:rPr>
                <w:snapToGrid w:val="0"/>
              </w:rPr>
            </w:pPr>
          </w:p>
        </w:tc>
        <w:tc>
          <w:tcPr>
            <w:tcW w:w="539" w:type="pct"/>
          </w:tcPr>
          <w:p w14:paraId="06317D57" w14:textId="77777777" w:rsidR="005515B1" w:rsidRPr="00A264E6" w:rsidRDefault="005515B1" w:rsidP="00DF0126">
            <w:pPr>
              <w:pStyle w:val="TableText"/>
              <w:rPr>
                <w:snapToGrid w:val="0"/>
              </w:rPr>
            </w:pPr>
          </w:p>
        </w:tc>
      </w:tr>
      <w:tr w:rsidR="005515B1" w:rsidRPr="00A264E6" w14:paraId="6BC0550F" w14:textId="77777777" w:rsidTr="00C839A9">
        <w:trPr>
          <w:cantSplit/>
          <w:jc w:val="center"/>
        </w:trPr>
        <w:tc>
          <w:tcPr>
            <w:tcW w:w="666" w:type="pct"/>
          </w:tcPr>
          <w:p w14:paraId="78B4D53F" w14:textId="3318E634" w:rsidR="005515B1" w:rsidRPr="00A264E6" w:rsidRDefault="005515B1" w:rsidP="00DF0126">
            <w:pPr>
              <w:pStyle w:val="TableText"/>
              <w:rPr>
                <w:snapToGrid w:val="0"/>
              </w:rPr>
            </w:pPr>
            <w:r>
              <w:rPr>
                <w:snapToGrid w:val="0"/>
              </w:rPr>
              <w:t>4</w:t>
            </w:r>
          </w:p>
        </w:tc>
        <w:tc>
          <w:tcPr>
            <w:tcW w:w="899" w:type="pct"/>
          </w:tcPr>
          <w:p w14:paraId="4C65CD98" w14:textId="1B87CF2C" w:rsidR="005515B1" w:rsidRPr="00A264E6" w:rsidRDefault="005515B1" w:rsidP="00DF0126">
            <w:pPr>
              <w:pStyle w:val="TableText"/>
              <w:rPr>
                <w:snapToGrid w:val="0"/>
              </w:rPr>
            </w:pPr>
            <w:r>
              <w:rPr>
                <w:snapToGrid w:val="0"/>
              </w:rPr>
              <w:t xml:space="preserve">400 </w:t>
            </w:r>
            <w:r>
              <w:rPr>
                <w:snapToGrid w:val="0"/>
              </w:rPr>
              <w:t>k</w:t>
            </w:r>
            <w:r w:rsidRPr="00A264E6">
              <w:rPr>
                <w:snapToGrid w:val="0"/>
              </w:rPr>
              <w:t>Hz</w:t>
            </w:r>
          </w:p>
        </w:tc>
        <w:tc>
          <w:tcPr>
            <w:tcW w:w="1098" w:type="pct"/>
          </w:tcPr>
          <w:p w14:paraId="788D15DC" w14:textId="4FA075B2" w:rsidR="005515B1" w:rsidRPr="00A264E6" w:rsidRDefault="005515B1" w:rsidP="00DF0126">
            <w:pPr>
              <w:pStyle w:val="TableText"/>
              <w:rPr>
                <w:snapToGrid w:val="0"/>
              </w:rPr>
            </w:pPr>
            <w:r w:rsidRPr="00A264E6">
              <w:rPr>
                <w:snapToGrid w:val="0"/>
              </w:rPr>
              <w:sym w:font="Symbol" w:char="F0B1"/>
            </w:r>
            <w:r w:rsidRPr="00A264E6">
              <w:rPr>
                <w:snapToGrid w:val="0"/>
              </w:rPr>
              <w:t xml:space="preserve">10 </w:t>
            </w:r>
            <w:proofErr w:type="spellStart"/>
            <w:r w:rsidRPr="00A264E6">
              <w:rPr>
                <w:snapToGrid w:val="0"/>
              </w:rPr>
              <w:t>mHz</w:t>
            </w:r>
            <w:proofErr w:type="spellEnd"/>
          </w:p>
        </w:tc>
        <w:tc>
          <w:tcPr>
            <w:tcW w:w="1168" w:type="pct"/>
          </w:tcPr>
          <w:p w14:paraId="578C8A5D" w14:textId="25912665" w:rsidR="005515B1" w:rsidRPr="00A264E6" w:rsidRDefault="005515B1" w:rsidP="00DF0126">
            <w:pPr>
              <w:pStyle w:val="TableText"/>
              <w:rPr>
                <w:snapToGrid w:val="0"/>
              </w:rPr>
            </w:pPr>
            <w:r>
              <w:rPr>
                <w:snapToGrid w:val="0"/>
              </w:rPr>
              <w:t>400.00</w:t>
            </w:r>
            <w:r w:rsidR="002A2EF4">
              <w:rPr>
                <w:snapToGrid w:val="0"/>
              </w:rPr>
              <w:t xml:space="preserve">0 </w:t>
            </w:r>
            <w:r w:rsidR="002A2EF4">
              <w:rPr>
                <w:snapToGrid w:val="0"/>
              </w:rPr>
              <w:t>k</w:t>
            </w:r>
            <w:r w:rsidR="002A2EF4" w:rsidRPr="00A264E6">
              <w:rPr>
                <w:snapToGrid w:val="0"/>
              </w:rPr>
              <w:t>Hz</w:t>
            </w:r>
          </w:p>
        </w:tc>
        <w:tc>
          <w:tcPr>
            <w:tcW w:w="630" w:type="pct"/>
          </w:tcPr>
          <w:p w14:paraId="45A4EBED" w14:textId="77777777" w:rsidR="005515B1" w:rsidRPr="00A264E6" w:rsidRDefault="005515B1" w:rsidP="00DF0126">
            <w:pPr>
              <w:pStyle w:val="TableText"/>
              <w:rPr>
                <w:snapToGrid w:val="0"/>
              </w:rPr>
            </w:pPr>
          </w:p>
        </w:tc>
        <w:tc>
          <w:tcPr>
            <w:tcW w:w="539" w:type="pct"/>
          </w:tcPr>
          <w:p w14:paraId="62FBAA47" w14:textId="77777777" w:rsidR="005515B1" w:rsidRPr="00A264E6" w:rsidRDefault="005515B1" w:rsidP="00DF0126">
            <w:pPr>
              <w:pStyle w:val="TableText"/>
              <w:rPr>
                <w:snapToGrid w:val="0"/>
              </w:rPr>
            </w:pPr>
          </w:p>
        </w:tc>
      </w:tr>
      <w:tr w:rsidR="005515B1" w:rsidRPr="00A264E6" w14:paraId="07676BCB" w14:textId="77777777" w:rsidTr="00C839A9">
        <w:trPr>
          <w:cantSplit/>
          <w:jc w:val="center"/>
        </w:trPr>
        <w:tc>
          <w:tcPr>
            <w:tcW w:w="666" w:type="pct"/>
          </w:tcPr>
          <w:p w14:paraId="22DB93B4" w14:textId="5D441A00" w:rsidR="005515B1" w:rsidRPr="00A264E6" w:rsidRDefault="005515B1" w:rsidP="00DF0126">
            <w:pPr>
              <w:pStyle w:val="TableText"/>
              <w:rPr>
                <w:snapToGrid w:val="0"/>
              </w:rPr>
            </w:pPr>
            <w:r>
              <w:rPr>
                <w:snapToGrid w:val="0"/>
              </w:rPr>
              <w:t>5</w:t>
            </w:r>
          </w:p>
        </w:tc>
        <w:tc>
          <w:tcPr>
            <w:tcW w:w="899" w:type="pct"/>
          </w:tcPr>
          <w:p w14:paraId="5CBE337C" w14:textId="0685412D" w:rsidR="005515B1" w:rsidRPr="00A264E6" w:rsidRDefault="005515B1" w:rsidP="00DF0126">
            <w:pPr>
              <w:pStyle w:val="TableText"/>
              <w:rPr>
                <w:snapToGrid w:val="0"/>
              </w:rPr>
            </w:pPr>
            <w:r>
              <w:rPr>
                <w:snapToGrid w:val="0"/>
              </w:rPr>
              <w:t xml:space="preserve">500 </w:t>
            </w:r>
            <w:r>
              <w:rPr>
                <w:snapToGrid w:val="0"/>
              </w:rPr>
              <w:t>k</w:t>
            </w:r>
            <w:r w:rsidRPr="00A264E6">
              <w:rPr>
                <w:snapToGrid w:val="0"/>
              </w:rPr>
              <w:t>Hz</w:t>
            </w:r>
          </w:p>
        </w:tc>
        <w:tc>
          <w:tcPr>
            <w:tcW w:w="1098" w:type="pct"/>
          </w:tcPr>
          <w:p w14:paraId="07CA06C0" w14:textId="59CFFA77" w:rsidR="005515B1" w:rsidRPr="00A264E6" w:rsidRDefault="005515B1" w:rsidP="00DF0126">
            <w:pPr>
              <w:pStyle w:val="TableText"/>
              <w:rPr>
                <w:snapToGrid w:val="0"/>
              </w:rPr>
            </w:pPr>
            <w:r w:rsidRPr="00A264E6">
              <w:rPr>
                <w:snapToGrid w:val="0"/>
              </w:rPr>
              <w:sym w:font="Symbol" w:char="F0B1"/>
            </w:r>
            <w:r w:rsidRPr="00A264E6">
              <w:rPr>
                <w:snapToGrid w:val="0"/>
              </w:rPr>
              <w:t xml:space="preserve">10 </w:t>
            </w:r>
            <w:proofErr w:type="spellStart"/>
            <w:r w:rsidRPr="00A264E6">
              <w:rPr>
                <w:snapToGrid w:val="0"/>
              </w:rPr>
              <w:t>mHz</w:t>
            </w:r>
            <w:proofErr w:type="spellEnd"/>
          </w:p>
        </w:tc>
        <w:tc>
          <w:tcPr>
            <w:tcW w:w="1168" w:type="pct"/>
          </w:tcPr>
          <w:p w14:paraId="6C719A09" w14:textId="180456C7" w:rsidR="005515B1" w:rsidRPr="00A264E6" w:rsidRDefault="002A2EF4" w:rsidP="00DF0126">
            <w:pPr>
              <w:pStyle w:val="TableText"/>
              <w:rPr>
                <w:snapToGrid w:val="0"/>
              </w:rPr>
            </w:pPr>
            <w:r>
              <w:rPr>
                <w:snapToGrid w:val="0"/>
              </w:rPr>
              <w:t xml:space="preserve">500.000 </w:t>
            </w:r>
            <w:r>
              <w:rPr>
                <w:snapToGrid w:val="0"/>
              </w:rPr>
              <w:t>k</w:t>
            </w:r>
            <w:r w:rsidRPr="00A264E6">
              <w:rPr>
                <w:snapToGrid w:val="0"/>
              </w:rPr>
              <w:t>Hz</w:t>
            </w:r>
          </w:p>
        </w:tc>
        <w:tc>
          <w:tcPr>
            <w:tcW w:w="630" w:type="pct"/>
          </w:tcPr>
          <w:p w14:paraId="5D2F4481" w14:textId="77777777" w:rsidR="005515B1" w:rsidRPr="00A264E6" w:rsidRDefault="005515B1" w:rsidP="00DF0126">
            <w:pPr>
              <w:pStyle w:val="TableText"/>
              <w:rPr>
                <w:snapToGrid w:val="0"/>
              </w:rPr>
            </w:pPr>
          </w:p>
        </w:tc>
        <w:tc>
          <w:tcPr>
            <w:tcW w:w="539" w:type="pct"/>
          </w:tcPr>
          <w:p w14:paraId="7963DECE" w14:textId="77777777" w:rsidR="005515B1" w:rsidRPr="00A264E6" w:rsidRDefault="005515B1" w:rsidP="00DF0126">
            <w:pPr>
              <w:pStyle w:val="TableText"/>
              <w:rPr>
                <w:snapToGrid w:val="0"/>
              </w:rPr>
            </w:pPr>
          </w:p>
        </w:tc>
      </w:tr>
      <w:tr w:rsidR="005515B1" w:rsidRPr="00A264E6" w14:paraId="2D75C8F5" w14:textId="77777777" w:rsidTr="00C839A9">
        <w:trPr>
          <w:cantSplit/>
          <w:jc w:val="center"/>
        </w:trPr>
        <w:tc>
          <w:tcPr>
            <w:tcW w:w="666" w:type="pct"/>
          </w:tcPr>
          <w:p w14:paraId="2D030A9A" w14:textId="18A66C49" w:rsidR="005515B1" w:rsidRPr="00A264E6" w:rsidRDefault="005515B1" w:rsidP="00DF0126">
            <w:pPr>
              <w:pStyle w:val="TableText"/>
              <w:rPr>
                <w:snapToGrid w:val="0"/>
              </w:rPr>
            </w:pPr>
            <w:r>
              <w:rPr>
                <w:snapToGrid w:val="0"/>
              </w:rPr>
              <w:lastRenderedPageBreak/>
              <w:t>6</w:t>
            </w:r>
          </w:p>
        </w:tc>
        <w:tc>
          <w:tcPr>
            <w:tcW w:w="899" w:type="pct"/>
          </w:tcPr>
          <w:p w14:paraId="68BA776E" w14:textId="0C17B729" w:rsidR="005515B1" w:rsidRPr="00A264E6" w:rsidRDefault="005515B1" w:rsidP="00DF0126">
            <w:pPr>
              <w:pStyle w:val="TableText"/>
              <w:rPr>
                <w:snapToGrid w:val="0"/>
              </w:rPr>
            </w:pPr>
            <w:r>
              <w:rPr>
                <w:snapToGrid w:val="0"/>
              </w:rPr>
              <w:t xml:space="preserve">600 </w:t>
            </w:r>
            <w:r>
              <w:rPr>
                <w:snapToGrid w:val="0"/>
              </w:rPr>
              <w:t>k</w:t>
            </w:r>
            <w:r w:rsidRPr="00A264E6">
              <w:rPr>
                <w:snapToGrid w:val="0"/>
              </w:rPr>
              <w:t>Hz</w:t>
            </w:r>
          </w:p>
        </w:tc>
        <w:tc>
          <w:tcPr>
            <w:tcW w:w="1098" w:type="pct"/>
          </w:tcPr>
          <w:p w14:paraId="5484ADB9" w14:textId="0126F8F9" w:rsidR="005515B1" w:rsidRPr="00A264E6" w:rsidRDefault="005515B1" w:rsidP="00DF0126">
            <w:pPr>
              <w:pStyle w:val="TableText"/>
              <w:rPr>
                <w:snapToGrid w:val="0"/>
              </w:rPr>
            </w:pPr>
            <w:r w:rsidRPr="00A264E6">
              <w:rPr>
                <w:snapToGrid w:val="0"/>
              </w:rPr>
              <w:sym w:font="Symbol" w:char="F0B1"/>
            </w:r>
            <w:r w:rsidRPr="00A264E6">
              <w:rPr>
                <w:snapToGrid w:val="0"/>
              </w:rPr>
              <w:t xml:space="preserve">10 </w:t>
            </w:r>
            <w:proofErr w:type="spellStart"/>
            <w:r w:rsidRPr="00A264E6">
              <w:rPr>
                <w:snapToGrid w:val="0"/>
              </w:rPr>
              <w:t>mHz</w:t>
            </w:r>
            <w:proofErr w:type="spellEnd"/>
          </w:p>
        </w:tc>
        <w:tc>
          <w:tcPr>
            <w:tcW w:w="1168" w:type="pct"/>
          </w:tcPr>
          <w:p w14:paraId="0109683B" w14:textId="05764941" w:rsidR="005515B1" w:rsidRPr="00A264E6" w:rsidRDefault="002A2EF4" w:rsidP="00DF0126">
            <w:pPr>
              <w:pStyle w:val="TableText"/>
              <w:rPr>
                <w:snapToGrid w:val="0"/>
              </w:rPr>
            </w:pPr>
            <w:r>
              <w:rPr>
                <w:snapToGrid w:val="0"/>
              </w:rPr>
              <w:t xml:space="preserve">600.000 </w:t>
            </w:r>
            <w:r>
              <w:rPr>
                <w:snapToGrid w:val="0"/>
              </w:rPr>
              <w:t>k</w:t>
            </w:r>
            <w:r w:rsidRPr="00A264E6">
              <w:rPr>
                <w:snapToGrid w:val="0"/>
              </w:rPr>
              <w:t>Hz</w:t>
            </w:r>
          </w:p>
        </w:tc>
        <w:tc>
          <w:tcPr>
            <w:tcW w:w="630" w:type="pct"/>
          </w:tcPr>
          <w:p w14:paraId="60F040A0" w14:textId="77777777" w:rsidR="005515B1" w:rsidRPr="00A264E6" w:rsidRDefault="005515B1" w:rsidP="00DF0126">
            <w:pPr>
              <w:pStyle w:val="TableText"/>
              <w:rPr>
                <w:snapToGrid w:val="0"/>
              </w:rPr>
            </w:pPr>
          </w:p>
        </w:tc>
        <w:tc>
          <w:tcPr>
            <w:tcW w:w="539" w:type="pct"/>
          </w:tcPr>
          <w:p w14:paraId="7BEC25DF" w14:textId="77777777" w:rsidR="005515B1" w:rsidRPr="00A264E6" w:rsidRDefault="005515B1" w:rsidP="00DF0126">
            <w:pPr>
              <w:pStyle w:val="TableText"/>
              <w:rPr>
                <w:snapToGrid w:val="0"/>
              </w:rPr>
            </w:pPr>
          </w:p>
        </w:tc>
      </w:tr>
      <w:tr w:rsidR="005515B1" w:rsidRPr="00A264E6" w14:paraId="7A4C01F4" w14:textId="77777777" w:rsidTr="00C839A9">
        <w:trPr>
          <w:cantSplit/>
          <w:jc w:val="center"/>
        </w:trPr>
        <w:tc>
          <w:tcPr>
            <w:tcW w:w="666" w:type="pct"/>
          </w:tcPr>
          <w:p w14:paraId="797D1DFC" w14:textId="4394F0C8" w:rsidR="005515B1" w:rsidRPr="00A264E6" w:rsidRDefault="005515B1" w:rsidP="00DF0126">
            <w:pPr>
              <w:pStyle w:val="TableText"/>
              <w:rPr>
                <w:snapToGrid w:val="0"/>
              </w:rPr>
            </w:pPr>
            <w:r>
              <w:rPr>
                <w:snapToGrid w:val="0"/>
              </w:rPr>
              <w:t>7</w:t>
            </w:r>
          </w:p>
        </w:tc>
        <w:tc>
          <w:tcPr>
            <w:tcW w:w="899" w:type="pct"/>
          </w:tcPr>
          <w:p w14:paraId="4FF452D1" w14:textId="3145328F" w:rsidR="005515B1" w:rsidRPr="00A264E6" w:rsidRDefault="005515B1" w:rsidP="00DF0126">
            <w:pPr>
              <w:pStyle w:val="TableText"/>
              <w:rPr>
                <w:snapToGrid w:val="0"/>
              </w:rPr>
            </w:pPr>
            <w:r>
              <w:rPr>
                <w:snapToGrid w:val="0"/>
              </w:rPr>
              <w:t xml:space="preserve">700 </w:t>
            </w:r>
            <w:r>
              <w:rPr>
                <w:snapToGrid w:val="0"/>
              </w:rPr>
              <w:t>k</w:t>
            </w:r>
            <w:r w:rsidRPr="00A264E6">
              <w:rPr>
                <w:snapToGrid w:val="0"/>
              </w:rPr>
              <w:t>Hz</w:t>
            </w:r>
          </w:p>
        </w:tc>
        <w:tc>
          <w:tcPr>
            <w:tcW w:w="1098" w:type="pct"/>
          </w:tcPr>
          <w:p w14:paraId="6B1A08F2" w14:textId="4F2A1171" w:rsidR="005515B1" w:rsidRPr="00A264E6" w:rsidRDefault="005515B1" w:rsidP="00DF0126">
            <w:pPr>
              <w:pStyle w:val="TableText"/>
              <w:rPr>
                <w:snapToGrid w:val="0"/>
              </w:rPr>
            </w:pPr>
            <w:r w:rsidRPr="00A264E6">
              <w:rPr>
                <w:snapToGrid w:val="0"/>
              </w:rPr>
              <w:sym w:font="Symbol" w:char="F0B1"/>
            </w:r>
            <w:r w:rsidRPr="00A264E6">
              <w:rPr>
                <w:snapToGrid w:val="0"/>
              </w:rPr>
              <w:t xml:space="preserve">10 </w:t>
            </w:r>
            <w:proofErr w:type="spellStart"/>
            <w:r w:rsidRPr="00A264E6">
              <w:rPr>
                <w:snapToGrid w:val="0"/>
              </w:rPr>
              <w:t>mHz</w:t>
            </w:r>
            <w:proofErr w:type="spellEnd"/>
          </w:p>
        </w:tc>
        <w:tc>
          <w:tcPr>
            <w:tcW w:w="1168" w:type="pct"/>
          </w:tcPr>
          <w:p w14:paraId="60D610C4" w14:textId="5D489070" w:rsidR="005515B1" w:rsidRPr="00A264E6" w:rsidRDefault="002A2EF4" w:rsidP="00DF0126">
            <w:pPr>
              <w:pStyle w:val="TableText"/>
              <w:rPr>
                <w:snapToGrid w:val="0"/>
              </w:rPr>
            </w:pPr>
            <w:r>
              <w:rPr>
                <w:snapToGrid w:val="0"/>
              </w:rPr>
              <w:t xml:space="preserve">700.000 </w:t>
            </w:r>
            <w:r>
              <w:rPr>
                <w:snapToGrid w:val="0"/>
              </w:rPr>
              <w:t>k</w:t>
            </w:r>
            <w:r w:rsidRPr="00A264E6">
              <w:rPr>
                <w:snapToGrid w:val="0"/>
              </w:rPr>
              <w:t>Hz</w:t>
            </w:r>
          </w:p>
        </w:tc>
        <w:tc>
          <w:tcPr>
            <w:tcW w:w="630" w:type="pct"/>
          </w:tcPr>
          <w:p w14:paraId="0F4E1BED" w14:textId="77777777" w:rsidR="005515B1" w:rsidRPr="00A264E6" w:rsidRDefault="005515B1" w:rsidP="00DF0126">
            <w:pPr>
              <w:pStyle w:val="TableText"/>
              <w:rPr>
                <w:snapToGrid w:val="0"/>
              </w:rPr>
            </w:pPr>
          </w:p>
        </w:tc>
        <w:tc>
          <w:tcPr>
            <w:tcW w:w="539" w:type="pct"/>
          </w:tcPr>
          <w:p w14:paraId="42921C14" w14:textId="77777777" w:rsidR="005515B1" w:rsidRPr="00A264E6" w:rsidRDefault="005515B1" w:rsidP="00DF0126">
            <w:pPr>
              <w:pStyle w:val="TableText"/>
              <w:rPr>
                <w:snapToGrid w:val="0"/>
              </w:rPr>
            </w:pPr>
          </w:p>
        </w:tc>
      </w:tr>
      <w:tr w:rsidR="005515B1" w:rsidRPr="00A264E6" w14:paraId="41ED417E" w14:textId="77777777" w:rsidTr="00C839A9">
        <w:trPr>
          <w:cantSplit/>
          <w:jc w:val="center"/>
        </w:trPr>
        <w:tc>
          <w:tcPr>
            <w:tcW w:w="666" w:type="pct"/>
          </w:tcPr>
          <w:p w14:paraId="67AD8ED9" w14:textId="43E5EE57" w:rsidR="005515B1" w:rsidRPr="00A264E6" w:rsidRDefault="005515B1" w:rsidP="00DF0126">
            <w:pPr>
              <w:pStyle w:val="TableText"/>
              <w:rPr>
                <w:snapToGrid w:val="0"/>
              </w:rPr>
            </w:pPr>
            <w:r>
              <w:rPr>
                <w:snapToGrid w:val="0"/>
              </w:rPr>
              <w:t>8</w:t>
            </w:r>
          </w:p>
        </w:tc>
        <w:tc>
          <w:tcPr>
            <w:tcW w:w="899" w:type="pct"/>
          </w:tcPr>
          <w:p w14:paraId="084E0EE6" w14:textId="61A84846" w:rsidR="005515B1" w:rsidRPr="00A264E6" w:rsidRDefault="005515B1" w:rsidP="00DF0126">
            <w:pPr>
              <w:pStyle w:val="TableText"/>
              <w:rPr>
                <w:snapToGrid w:val="0"/>
              </w:rPr>
            </w:pPr>
            <w:r>
              <w:rPr>
                <w:snapToGrid w:val="0"/>
              </w:rPr>
              <w:t xml:space="preserve">800 </w:t>
            </w:r>
            <w:r>
              <w:rPr>
                <w:snapToGrid w:val="0"/>
              </w:rPr>
              <w:t>k</w:t>
            </w:r>
            <w:r w:rsidRPr="00A264E6">
              <w:rPr>
                <w:snapToGrid w:val="0"/>
              </w:rPr>
              <w:t>Hz</w:t>
            </w:r>
          </w:p>
        </w:tc>
        <w:tc>
          <w:tcPr>
            <w:tcW w:w="1098" w:type="pct"/>
          </w:tcPr>
          <w:p w14:paraId="359E4EE5" w14:textId="1BEC039B" w:rsidR="005515B1" w:rsidRPr="00A264E6" w:rsidRDefault="005515B1" w:rsidP="00DF0126">
            <w:pPr>
              <w:pStyle w:val="TableText"/>
              <w:rPr>
                <w:snapToGrid w:val="0"/>
              </w:rPr>
            </w:pPr>
            <w:r w:rsidRPr="00A264E6">
              <w:rPr>
                <w:snapToGrid w:val="0"/>
              </w:rPr>
              <w:sym w:font="Symbol" w:char="F0B1"/>
            </w:r>
            <w:r w:rsidRPr="00A264E6">
              <w:rPr>
                <w:snapToGrid w:val="0"/>
              </w:rPr>
              <w:t xml:space="preserve">10 </w:t>
            </w:r>
            <w:proofErr w:type="spellStart"/>
            <w:r w:rsidRPr="00A264E6">
              <w:rPr>
                <w:snapToGrid w:val="0"/>
              </w:rPr>
              <w:t>mHz</w:t>
            </w:r>
            <w:proofErr w:type="spellEnd"/>
          </w:p>
        </w:tc>
        <w:tc>
          <w:tcPr>
            <w:tcW w:w="1168" w:type="pct"/>
          </w:tcPr>
          <w:p w14:paraId="154569A8" w14:textId="1D679DA1" w:rsidR="005515B1" w:rsidRPr="00A264E6" w:rsidRDefault="002A2EF4" w:rsidP="00DF0126">
            <w:pPr>
              <w:pStyle w:val="TableText"/>
              <w:rPr>
                <w:snapToGrid w:val="0"/>
              </w:rPr>
            </w:pPr>
            <w:r>
              <w:rPr>
                <w:snapToGrid w:val="0"/>
              </w:rPr>
              <w:t xml:space="preserve">800.000 </w:t>
            </w:r>
            <w:r>
              <w:rPr>
                <w:snapToGrid w:val="0"/>
              </w:rPr>
              <w:t>k</w:t>
            </w:r>
            <w:r w:rsidRPr="00A264E6">
              <w:rPr>
                <w:snapToGrid w:val="0"/>
              </w:rPr>
              <w:t>Hz</w:t>
            </w:r>
          </w:p>
        </w:tc>
        <w:tc>
          <w:tcPr>
            <w:tcW w:w="630" w:type="pct"/>
          </w:tcPr>
          <w:p w14:paraId="22F309EE" w14:textId="77777777" w:rsidR="005515B1" w:rsidRPr="00A264E6" w:rsidRDefault="005515B1" w:rsidP="00DF0126">
            <w:pPr>
              <w:pStyle w:val="TableText"/>
              <w:rPr>
                <w:snapToGrid w:val="0"/>
              </w:rPr>
            </w:pPr>
          </w:p>
        </w:tc>
        <w:tc>
          <w:tcPr>
            <w:tcW w:w="539" w:type="pct"/>
          </w:tcPr>
          <w:p w14:paraId="60D0B644" w14:textId="77777777" w:rsidR="005515B1" w:rsidRPr="00A264E6" w:rsidRDefault="005515B1" w:rsidP="00DF0126">
            <w:pPr>
              <w:pStyle w:val="TableText"/>
              <w:rPr>
                <w:snapToGrid w:val="0"/>
              </w:rPr>
            </w:pPr>
          </w:p>
        </w:tc>
      </w:tr>
      <w:tr w:rsidR="005515B1" w:rsidRPr="00A264E6" w14:paraId="44EFBCC5" w14:textId="77777777" w:rsidTr="00C839A9">
        <w:trPr>
          <w:cantSplit/>
          <w:jc w:val="center"/>
        </w:trPr>
        <w:tc>
          <w:tcPr>
            <w:tcW w:w="666" w:type="pct"/>
          </w:tcPr>
          <w:p w14:paraId="1DCB5534" w14:textId="66F55698" w:rsidR="005515B1" w:rsidRPr="00A264E6" w:rsidRDefault="005515B1" w:rsidP="00DF0126">
            <w:pPr>
              <w:pStyle w:val="TableText"/>
              <w:rPr>
                <w:snapToGrid w:val="0"/>
              </w:rPr>
            </w:pPr>
            <w:r>
              <w:rPr>
                <w:snapToGrid w:val="0"/>
              </w:rPr>
              <w:t>9</w:t>
            </w:r>
          </w:p>
        </w:tc>
        <w:tc>
          <w:tcPr>
            <w:tcW w:w="899" w:type="pct"/>
          </w:tcPr>
          <w:p w14:paraId="1C907686" w14:textId="7AFA948F" w:rsidR="005515B1" w:rsidRPr="00A264E6" w:rsidRDefault="005515B1" w:rsidP="00DF0126">
            <w:pPr>
              <w:pStyle w:val="TableText"/>
              <w:rPr>
                <w:snapToGrid w:val="0"/>
              </w:rPr>
            </w:pPr>
            <w:r>
              <w:rPr>
                <w:snapToGrid w:val="0"/>
              </w:rPr>
              <w:t xml:space="preserve">900 </w:t>
            </w:r>
            <w:r>
              <w:rPr>
                <w:snapToGrid w:val="0"/>
              </w:rPr>
              <w:t>k</w:t>
            </w:r>
            <w:r w:rsidRPr="00A264E6">
              <w:rPr>
                <w:snapToGrid w:val="0"/>
              </w:rPr>
              <w:t>Hz</w:t>
            </w:r>
          </w:p>
        </w:tc>
        <w:tc>
          <w:tcPr>
            <w:tcW w:w="1098" w:type="pct"/>
          </w:tcPr>
          <w:p w14:paraId="6D1FA2DB" w14:textId="4853114C" w:rsidR="005515B1" w:rsidRPr="00A264E6" w:rsidRDefault="005515B1" w:rsidP="00DF0126">
            <w:pPr>
              <w:pStyle w:val="TableText"/>
              <w:rPr>
                <w:snapToGrid w:val="0"/>
              </w:rPr>
            </w:pPr>
            <w:r w:rsidRPr="00A264E6">
              <w:rPr>
                <w:snapToGrid w:val="0"/>
              </w:rPr>
              <w:sym w:font="Symbol" w:char="F0B1"/>
            </w:r>
            <w:r w:rsidRPr="00A264E6">
              <w:rPr>
                <w:snapToGrid w:val="0"/>
              </w:rPr>
              <w:t xml:space="preserve">10 </w:t>
            </w:r>
            <w:proofErr w:type="spellStart"/>
            <w:r w:rsidRPr="00A264E6">
              <w:rPr>
                <w:snapToGrid w:val="0"/>
              </w:rPr>
              <w:t>mHz</w:t>
            </w:r>
            <w:proofErr w:type="spellEnd"/>
          </w:p>
        </w:tc>
        <w:tc>
          <w:tcPr>
            <w:tcW w:w="1168" w:type="pct"/>
          </w:tcPr>
          <w:p w14:paraId="71B7A3E4" w14:textId="2B16E2A9" w:rsidR="005515B1" w:rsidRPr="00A264E6" w:rsidRDefault="002A2EF4" w:rsidP="00DF0126">
            <w:pPr>
              <w:pStyle w:val="TableText"/>
              <w:rPr>
                <w:snapToGrid w:val="0"/>
              </w:rPr>
            </w:pPr>
            <w:r>
              <w:rPr>
                <w:snapToGrid w:val="0"/>
              </w:rPr>
              <w:t xml:space="preserve">900.000 </w:t>
            </w:r>
            <w:r>
              <w:rPr>
                <w:snapToGrid w:val="0"/>
              </w:rPr>
              <w:t>k</w:t>
            </w:r>
            <w:r w:rsidRPr="00A264E6">
              <w:rPr>
                <w:snapToGrid w:val="0"/>
              </w:rPr>
              <w:t>Hz</w:t>
            </w:r>
          </w:p>
        </w:tc>
        <w:tc>
          <w:tcPr>
            <w:tcW w:w="630" w:type="pct"/>
          </w:tcPr>
          <w:p w14:paraId="2D17573E" w14:textId="77777777" w:rsidR="005515B1" w:rsidRPr="00A264E6" w:rsidRDefault="005515B1" w:rsidP="00DF0126">
            <w:pPr>
              <w:pStyle w:val="TableText"/>
              <w:rPr>
                <w:snapToGrid w:val="0"/>
              </w:rPr>
            </w:pPr>
          </w:p>
        </w:tc>
        <w:tc>
          <w:tcPr>
            <w:tcW w:w="539" w:type="pct"/>
          </w:tcPr>
          <w:p w14:paraId="737AB146" w14:textId="77777777" w:rsidR="005515B1" w:rsidRPr="00A264E6" w:rsidRDefault="005515B1" w:rsidP="00DF0126">
            <w:pPr>
              <w:pStyle w:val="TableText"/>
              <w:rPr>
                <w:snapToGrid w:val="0"/>
              </w:rPr>
            </w:pPr>
          </w:p>
        </w:tc>
      </w:tr>
      <w:tr w:rsidR="005515B1" w:rsidRPr="00A264E6" w14:paraId="265947BD" w14:textId="77777777" w:rsidTr="00C839A9">
        <w:trPr>
          <w:cantSplit/>
          <w:jc w:val="center"/>
        </w:trPr>
        <w:tc>
          <w:tcPr>
            <w:tcW w:w="666" w:type="pct"/>
          </w:tcPr>
          <w:p w14:paraId="7BFC3419" w14:textId="671B3989" w:rsidR="005515B1" w:rsidRPr="00A264E6" w:rsidRDefault="005515B1" w:rsidP="00DF0126">
            <w:pPr>
              <w:pStyle w:val="TableText"/>
              <w:rPr>
                <w:snapToGrid w:val="0"/>
              </w:rPr>
            </w:pPr>
            <w:r>
              <w:rPr>
                <w:snapToGrid w:val="0"/>
              </w:rPr>
              <w:t>10</w:t>
            </w:r>
          </w:p>
        </w:tc>
        <w:tc>
          <w:tcPr>
            <w:tcW w:w="899" w:type="pct"/>
          </w:tcPr>
          <w:p w14:paraId="15679773" w14:textId="4ADB376E" w:rsidR="005515B1" w:rsidRPr="00A264E6" w:rsidRDefault="005515B1" w:rsidP="00DF0126">
            <w:pPr>
              <w:pStyle w:val="TableText"/>
              <w:rPr>
                <w:snapToGrid w:val="0"/>
              </w:rPr>
            </w:pPr>
            <w:r>
              <w:rPr>
                <w:snapToGrid w:val="0"/>
              </w:rPr>
              <w:t>1 MHz</w:t>
            </w:r>
          </w:p>
        </w:tc>
        <w:tc>
          <w:tcPr>
            <w:tcW w:w="1098" w:type="pct"/>
          </w:tcPr>
          <w:p w14:paraId="4229CDB3" w14:textId="35CB6F18" w:rsidR="005515B1" w:rsidRPr="00A264E6" w:rsidRDefault="005515B1" w:rsidP="00DF0126">
            <w:pPr>
              <w:pStyle w:val="TableText"/>
              <w:rPr>
                <w:snapToGrid w:val="0"/>
              </w:rPr>
            </w:pPr>
            <w:r w:rsidRPr="00A264E6">
              <w:rPr>
                <w:snapToGrid w:val="0"/>
              </w:rPr>
              <w:sym w:font="Symbol" w:char="F0B1"/>
            </w:r>
            <w:r w:rsidRPr="00A264E6">
              <w:rPr>
                <w:snapToGrid w:val="0"/>
              </w:rPr>
              <w:t xml:space="preserve">10 </w:t>
            </w:r>
            <w:proofErr w:type="spellStart"/>
            <w:r w:rsidRPr="00A264E6">
              <w:rPr>
                <w:snapToGrid w:val="0"/>
              </w:rPr>
              <w:t>mHz</w:t>
            </w:r>
            <w:proofErr w:type="spellEnd"/>
          </w:p>
        </w:tc>
        <w:tc>
          <w:tcPr>
            <w:tcW w:w="1168" w:type="pct"/>
          </w:tcPr>
          <w:p w14:paraId="58C52B56" w14:textId="23363FD9" w:rsidR="005515B1" w:rsidRPr="00A264E6" w:rsidRDefault="002A2EF4" w:rsidP="00DF0126">
            <w:pPr>
              <w:pStyle w:val="TableText"/>
              <w:rPr>
                <w:snapToGrid w:val="0"/>
              </w:rPr>
            </w:pPr>
            <w:proofErr w:type="gramStart"/>
            <w:r>
              <w:rPr>
                <w:snapToGrid w:val="0"/>
              </w:rPr>
              <w:t>1.000000  MHz</w:t>
            </w:r>
            <w:proofErr w:type="gramEnd"/>
          </w:p>
        </w:tc>
        <w:tc>
          <w:tcPr>
            <w:tcW w:w="630" w:type="pct"/>
          </w:tcPr>
          <w:p w14:paraId="1F1C5DE2" w14:textId="77777777" w:rsidR="005515B1" w:rsidRPr="00A264E6" w:rsidRDefault="005515B1" w:rsidP="00DF0126">
            <w:pPr>
              <w:pStyle w:val="TableText"/>
              <w:rPr>
                <w:snapToGrid w:val="0"/>
              </w:rPr>
            </w:pPr>
          </w:p>
        </w:tc>
        <w:tc>
          <w:tcPr>
            <w:tcW w:w="539" w:type="pct"/>
          </w:tcPr>
          <w:p w14:paraId="1E4A6033" w14:textId="77777777" w:rsidR="005515B1" w:rsidRPr="00A264E6" w:rsidRDefault="005515B1" w:rsidP="00DF0126">
            <w:pPr>
              <w:pStyle w:val="TableText"/>
              <w:rPr>
                <w:snapToGrid w:val="0"/>
              </w:rPr>
            </w:pPr>
          </w:p>
        </w:tc>
      </w:tr>
      <w:tr w:rsidR="00504F55" w:rsidRPr="00A264E6" w14:paraId="198ADAB3" w14:textId="77777777" w:rsidTr="00C839A9">
        <w:trPr>
          <w:cantSplit/>
          <w:jc w:val="center"/>
        </w:trPr>
        <w:tc>
          <w:tcPr>
            <w:tcW w:w="666" w:type="pct"/>
          </w:tcPr>
          <w:p w14:paraId="08800977" w14:textId="01021A9F" w:rsidR="00504F55" w:rsidRPr="00A264E6" w:rsidRDefault="00504F55" w:rsidP="00DF0126">
            <w:pPr>
              <w:pStyle w:val="TableText"/>
              <w:rPr>
                <w:snapToGrid w:val="0"/>
              </w:rPr>
            </w:pPr>
            <w:r w:rsidRPr="00A264E6">
              <w:rPr>
                <w:snapToGrid w:val="0"/>
              </w:rPr>
              <w:t>1</w:t>
            </w:r>
            <w:r w:rsidR="005515B1">
              <w:rPr>
                <w:snapToGrid w:val="0"/>
              </w:rPr>
              <w:t>1</w:t>
            </w:r>
          </w:p>
        </w:tc>
        <w:tc>
          <w:tcPr>
            <w:tcW w:w="899" w:type="pct"/>
          </w:tcPr>
          <w:p w14:paraId="32F7C265" w14:textId="56EA5E83" w:rsidR="00504F55" w:rsidRPr="00A264E6" w:rsidRDefault="00504F55" w:rsidP="00DF0126">
            <w:pPr>
              <w:pStyle w:val="TableText"/>
              <w:rPr>
                <w:snapToGrid w:val="0"/>
              </w:rPr>
            </w:pPr>
            <w:r w:rsidRPr="00A264E6">
              <w:rPr>
                <w:snapToGrid w:val="0"/>
              </w:rPr>
              <w:t>1</w:t>
            </w:r>
            <w:r w:rsidR="005515B1">
              <w:rPr>
                <w:snapToGrid w:val="0"/>
              </w:rPr>
              <w:t>0</w:t>
            </w:r>
            <w:r w:rsidRPr="00A264E6">
              <w:rPr>
                <w:snapToGrid w:val="0"/>
              </w:rPr>
              <w:t xml:space="preserve"> MHz</w:t>
            </w:r>
          </w:p>
        </w:tc>
        <w:tc>
          <w:tcPr>
            <w:tcW w:w="1098" w:type="pct"/>
          </w:tcPr>
          <w:p w14:paraId="65E95DF4" w14:textId="77777777" w:rsidR="00504F55" w:rsidRPr="00A264E6" w:rsidRDefault="00504F55" w:rsidP="00DF0126">
            <w:pPr>
              <w:pStyle w:val="TableText"/>
              <w:rPr>
                <w:snapToGrid w:val="0"/>
              </w:rPr>
            </w:pPr>
            <w:r w:rsidRPr="00A264E6">
              <w:rPr>
                <w:snapToGrid w:val="0"/>
              </w:rPr>
              <w:sym w:font="Symbol" w:char="F0B1"/>
            </w:r>
            <w:r w:rsidRPr="00A264E6">
              <w:rPr>
                <w:snapToGrid w:val="0"/>
              </w:rPr>
              <w:t>100 mHz</w:t>
            </w:r>
          </w:p>
        </w:tc>
        <w:tc>
          <w:tcPr>
            <w:tcW w:w="1168" w:type="pct"/>
          </w:tcPr>
          <w:p w14:paraId="44C63B7F" w14:textId="583D0BE9" w:rsidR="00504F55" w:rsidRPr="00A264E6" w:rsidRDefault="002A2EF4" w:rsidP="00DF0126">
            <w:pPr>
              <w:pStyle w:val="TableText"/>
              <w:rPr>
                <w:snapToGrid w:val="0"/>
              </w:rPr>
            </w:pPr>
            <w:r>
              <w:rPr>
                <w:snapToGrid w:val="0"/>
              </w:rPr>
              <w:t>10.000003 MHz</w:t>
            </w:r>
          </w:p>
        </w:tc>
        <w:tc>
          <w:tcPr>
            <w:tcW w:w="630" w:type="pct"/>
          </w:tcPr>
          <w:p w14:paraId="03E55986" w14:textId="77777777" w:rsidR="00504F55" w:rsidRPr="00A264E6" w:rsidRDefault="00504F55" w:rsidP="00DF0126">
            <w:pPr>
              <w:pStyle w:val="TableText"/>
              <w:rPr>
                <w:snapToGrid w:val="0"/>
              </w:rPr>
            </w:pPr>
          </w:p>
        </w:tc>
        <w:tc>
          <w:tcPr>
            <w:tcW w:w="539" w:type="pct"/>
          </w:tcPr>
          <w:p w14:paraId="10A809C1" w14:textId="77777777" w:rsidR="00504F55" w:rsidRPr="00A264E6" w:rsidRDefault="00504F55" w:rsidP="00DF0126">
            <w:pPr>
              <w:pStyle w:val="TableText"/>
              <w:rPr>
                <w:snapToGrid w:val="0"/>
              </w:rPr>
            </w:pPr>
          </w:p>
        </w:tc>
      </w:tr>
      <w:tr w:rsidR="00504F55" w:rsidRPr="00A264E6" w14:paraId="1BEE142F" w14:textId="77777777" w:rsidTr="00C839A9">
        <w:trPr>
          <w:cantSplit/>
          <w:jc w:val="center"/>
        </w:trPr>
        <w:tc>
          <w:tcPr>
            <w:tcW w:w="666" w:type="pct"/>
          </w:tcPr>
          <w:p w14:paraId="7EF4D798" w14:textId="20E72EB7" w:rsidR="00504F55" w:rsidRPr="00A264E6" w:rsidRDefault="00504F55" w:rsidP="00DF0126">
            <w:pPr>
              <w:pStyle w:val="TableText"/>
              <w:rPr>
                <w:snapToGrid w:val="0"/>
              </w:rPr>
            </w:pPr>
            <w:r w:rsidRPr="00A264E6">
              <w:rPr>
                <w:snapToGrid w:val="0"/>
              </w:rPr>
              <w:t>1</w:t>
            </w:r>
            <w:r w:rsidR="005515B1">
              <w:rPr>
                <w:snapToGrid w:val="0"/>
              </w:rPr>
              <w:t>2</w:t>
            </w:r>
          </w:p>
        </w:tc>
        <w:tc>
          <w:tcPr>
            <w:tcW w:w="899" w:type="pct"/>
          </w:tcPr>
          <w:p w14:paraId="11FFE8DE" w14:textId="2FBE08D3" w:rsidR="00504F55" w:rsidRPr="00A264E6" w:rsidRDefault="005515B1" w:rsidP="00DF0126">
            <w:pPr>
              <w:pStyle w:val="TableText"/>
              <w:rPr>
                <w:snapToGrid w:val="0"/>
              </w:rPr>
            </w:pPr>
            <w:r>
              <w:rPr>
                <w:snapToGrid w:val="0"/>
              </w:rPr>
              <w:t>5</w:t>
            </w:r>
            <w:r w:rsidR="00504F55" w:rsidRPr="00A264E6">
              <w:rPr>
                <w:snapToGrid w:val="0"/>
              </w:rPr>
              <w:t>0 MHz</w:t>
            </w:r>
          </w:p>
        </w:tc>
        <w:tc>
          <w:tcPr>
            <w:tcW w:w="1098" w:type="pct"/>
          </w:tcPr>
          <w:p w14:paraId="21954FDC" w14:textId="77777777" w:rsidR="00504F55" w:rsidRPr="00A264E6" w:rsidRDefault="00504F55" w:rsidP="00DF0126">
            <w:pPr>
              <w:pStyle w:val="TableText"/>
              <w:rPr>
                <w:snapToGrid w:val="0"/>
              </w:rPr>
            </w:pPr>
            <w:r w:rsidRPr="00A264E6">
              <w:rPr>
                <w:snapToGrid w:val="0"/>
              </w:rPr>
              <w:sym w:font="Symbol" w:char="F0B1"/>
            </w:r>
            <w:r>
              <w:rPr>
                <w:snapToGrid w:val="0"/>
              </w:rPr>
              <w:t>1</w:t>
            </w:r>
            <w:r w:rsidRPr="00A264E6">
              <w:rPr>
                <w:snapToGrid w:val="0"/>
              </w:rPr>
              <w:t>00 mHz</w:t>
            </w:r>
          </w:p>
        </w:tc>
        <w:tc>
          <w:tcPr>
            <w:tcW w:w="1168" w:type="pct"/>
          </w:tcPr>
          <w:p w14:paraId="78258223" w14:textId="01053020" w:rsidR="00504F55" w:rsidRPr="00A264E6" w:rsidRDefault="00176F1A" w:rsidP="00DF0126">
            <w:pPr>
              <w:pStyle w:val="TableText"/>
              <w:rPr>
                <w:snapToGrid w:val="0"/>
              </w:rPr>
            </w:pPr>
            <w:r>
              <w:rPr>
                <w:snapToGrid w:val="0"/>
              </w:rPr>
              <w:t>50.000012 MHz</w:t>
            </w:r>
          </w:p>
        </w:tc>
        <w:tc>
          <w:tcPr>
            <w:tcW w:w="630" w:type="pct"/>
          </w:tcPr>
          <w:p w14:paraId="51FE630A" w14:textId="77777777" w:rsidR="00504F55" w:rsidRPr="00A264E6" w:rsidRDefault="00504F55" w:rsidP="00DF0126">
            <w:pPr>
              <w:pStyle w:val="TableText"/>
              <w:rPr>
                <w:snapToGrid w:val="0"/>
              </w:rPr>
            </w:pPr>
          </w:p>
        </w:tc>
        <w:tc>
          <w:tcPr>
            <w:tcW w:w="539" w:type="pct"/>
          </w:tcPr>
          <w:p w14:paraId="272A46E2" w14:textId="77777777" w:rsidR="00504F55" w:rsidRPr="00A264E6" w:rsidRDefault="00504F55" w:rsidP="00DF0126">
            <w:pPr>
              <w:pStyle w:val="TableText"/>
              <w:rPr>
                <w:snapToGrid w:val="0"/>
              </w:rPr>
            </w:pPr>
          </w:p>
        </w:tc>
      </w:tr>
      <w:tr w:rsidR="005515B1" w:rsidRPr="00A264E6" w14:paraId="2EC3EC19" w14:textId="77777777" w:rsidTr="00C839A9">
        <w:trPr>
          <w:cantSplit/>
          <w:jc w:val="center"/>
        </w:trPr>
        <w:tc>
          <w:tcPr>
            <w:tcW w:w="666" w:type="pct"/>
          </w:tcPr>
          <w:p w14:paraId="4B0821A2" w14:textId="7281E68C" w:rsidR="005515B1" w:rsidRPr="00A264E6" w:rsidRDefault="005515B1" w:rsidP="00DF0126">
            <w:pPr>
              <w:pStyle w:val="TableText"/>
              <w:rPr>
                <w:snapToGrid w:val="0"/>
              </w:rPr>
            </w:pPr>
            <w:r>
              <w:rPr>
                <w:snapToGrid w:val="0"/>
              </w:rPr>
              <w:t>13</w:t>
            </w:r>
          </w:p>
        </w:tc>
        <w:tc>
          <w:tcPr>
            <w:tcW w:w="899" w:type="pct"/>
          </w:tcPr>
          <w:p w14:paraId="11FF20A7" w14:textId="182FABC7" w:rsidR="005515B1" w:rsidRDefault="005515B1" w:rsidP="00DF0126">
            <w:pPr>
              <w:pStyle w:val="TableText"/>
              <w:rPr>
                <w:snapToGrid w:val="0"/>
              </w:rPr>
            </w:pPr>
            <w:r>
              <w:rPr>
                <w:snapToGrid w:val="0"/>
              </w:rPr>
              <w:t>100 MHz</w:t>
            </w:r>
          </w:p>
        </w:tc>
        <w:tc>
          <w:tcPr>
            <w:tcW w:w="1098" w:type="pct"/>
          </w:tcPr>
          <w:p w14:paraId="03946BE8" w14:textId="3B94946B" w:rsidR="005515B1" w:rsidRPr="00A264E6" w:rsidRDefault="005515B1" w:rsidP="00DF0126">
            <w:pPr>
              <w:pStyle w:val="TableText"/>
              <w:rPr>
                <w:snapToGrid w:val="0"/>
              </w:rPr>
            </w:pPr>
            <w:r w:rsidRPr="00A264E6">
              <w:rPr>
                <w:snapToGrid w:val="0"/>
              </w:rPr>
              <w:sym w:font="Symbol" w:char="F0B1"/>
            </w:r>
            <w:r>
              <w:rPr>
                <w:snapToGrid w:val="0"/>
              </w:rPr>
              <w:t>1</w:t>
            </w:r>
            <w:r w:rsidRPr="00A264E6">
              <w:rPr>
                <w:snapToGrid w:val="0"/>
              </w:rPr>
              <w:t xml:space="preserve">00 </w:t>
            </w:r>
            <w:proofErr w:type="spellStart"/>
            <w:r w:rsidRPr="00A264E6">
              <w:rPr>
                <w:snapToGrid w:val="0"/>
              </w:rPr>
              <w:t>mHz</w:t>
            </w:r>
            <w:proofErr w:type="spellEnd"/>
          </w:p>
        </w:tc>
        <w:tc>
          <w:tcPr>
            <w:tcW w:w="1168" w:type="pct"/>
          </w:tcPr>
          <w:p w14:paraId="6FFC5076" w14:textId="79122825" w:rsidR="005515B1" w:rsidRPr="00A264E6" w:rsidRDefault="00176F1A" w:rsidP="00DF0126">
            <w:pPr>
              <w:pStyle w:val="TableText"/>
              <w:rPr>
                <w:snapToGrid w:val="0"/>
              </w:rPr>
            </w:pPr>
            <w:r>
              <w:rPr>
                <w:snapToGrid w:val="0"/>
              </w:rPr>
              <w:t>100.000 023 MHz</w:t>
            </w:r>
          </w:p>
        </w:tc>
        <w:tc>
          <w:tcPr>
            <w:tcW w:w="630" w:type="pct"/>
          </w:tcPr>
          <w:p w14:paraId="3DA7AD03" w14:textId="77777777" w:rsidR="005515B1" w:rsidRPr="00A264E6" w:rsidRDefault="005515B1" w:rsidP="00DF0126">
            <w:pPr>
              <w:pStyle w:val="TableText"/>
              <w:rPr>
                <w:snapToGrid w:val="0"/>
              </w:rPr>
            </w:pPr>
          </w:p>
        </w:tc>
        <w:tc>
          <w:tcPr>
            <w:tcW w:w="539" w:type="pct"/>
          </w:tcPr>
          <w:p w14:paraId="64A52687" w14:textId="77777777" w:rsidR="005515B1" w:rsidRPr="00A264E6" w:rsidRDefault="005515B1" w:rsidP="00DF0126">
            <w:pPr>
              <w:pStyle w:val="TableText"/>
              <w:rPr>
                <w:snapToGrid w:val="0"/>
              </w:rPr>
            </w:pPr>
          </w:p>
        </w:tc>
      </w:tr>
      <w:tr w:rsidR="005515B1" w:rsidRPr="00A264E6" w14:paraId="09813318" w14:textId="77777777" w:rsidTr="00C839A9">
        <w:trPr>
          <w:cantSplit/>
          <w:jc w:val="center"/>
        </w:trPr>
        <w:tc>
          <w:tcPr>
            <w:tcW w:w="666" w:type="pct"/>
          </w:tcPr>
          <w:p w14:paraId="4962DDD9" w14:textId="3F660D99" w:rsidR="005515B1" w:rsidRDefault="005515B1" w:rsidP="00DF0126">
            <w:pPr>
              <w:pStyle w:val="TableText"/>
              <w:rPr>
                <w:snapToGrid w:val="0"/>
              </w:rPr>
            </w:pPr>
            <w:r>
              <w:rPr>
                <w:snapToGrid w:val="0"/>
              </w:rPr>
              <w:t>14</w:t>
            </w:r>
          </w:p>
        </w:tc>
        <w:tc>
          <w:tcPr>
            <w:tcW w:w="899" w:type="pct"/>
          </w:tcPr>
          <w:p w14:paraId="70E5B634" w14:textId="302864C4" w:rsidR="005515B1" w:rsidRDefault="005515B1" w:rsidP="00DF0126">
            <w:pPr>
              <w:pStyle w:val="TableText"/>
              <w:rPr>
                <w:snapToGrid w:val="0"/>
              </w:rPr>
            </w:pPr>
            <w:r>
              <w:rPr>
                <w:snapToGrid w:val="0"/>
              </w:rPr>
              <w:t>1 G</w:t>
            </w:r>
          </w:p>
        </w:tc>
        <w:tc>
          <w:tcPr>
            <w:tcW w:w="1098" w:type="pct"/>
          </w:tcPr>
          <w:p w14:paraId="378BEA11" w14:textId="4E0EA476" w:rsidR="005515B1" w:rsidRPr="00A264E6" w:rsidRDefault="005515B1" w:rsidP="00DF0126">
            <w:pPr>
              <w:pStyle w:val="TableText"/>
              <w:rPr>
                <w:snapToGrid w:val="0"/>
              </w:rPr>
            </w:pPr>
            <w:r w:rsidRPr="00A264E6">
              <w:rPr>
                <w:snapToGrid w:val="0"/>
              </w:rPr>
              <w:sym w:font="Symbol" w:char="F0B1"/>
            </w:r>
            <w:r>
              <w:rPr>
                <w:snapToGrid w:val="0"/>
              </w:rPr>
              <w:t>1</w:t>
            </w:r>
            <w:r w:rsidRPr="00A264E6">
              <w:rPr>
                <w:snapToGrid w:val="0"/>
              </w:rPr>
              <w:t xml:space="preserve">00 </w:t>
            </w:r>
            <w:proofErr w:type="spellStart"/>
            <w:r w:rsidRPr="00A264E6">
              <w:rPr>
                <w:snapToGrid w:val="0"/>
              </w:rPr>
              <w:t>mHz</w:t>
            </w:r>
            <w:proofErr w:type="spellEnd"/>
          </w:p>
        </w:tc>
        <w:tc>
          <w:tcPr>
            <w:tcW w:w="1168" w:type="pct"/>
          </w:tcPr>
          <w:p w14:paraId="0D9F6DB6" w14:textId="53317A28" w:rsidR="005515B1" w:rsidRPr="00A264E6" w:rsidRDefault="00176F1A" w:rsidP="00176F1A">
            <w:pPr>
              <w:pStyle w:val="TableText"/>
              <w:rPr>
                <w:snapToGrid w:val="0"/>
              </w:rPr>
            </w:pPr>
            <w:r>
              <w:rPr>
                <w:snapToGrid w:val="0"/>
              </w:rPr>
              <w:t>1.000000025 MHz</w:t>
            </w:r>
          </w:p>
        </w:tc>
        <w:tc>
          <w:tcPr>
            <w:tcW w:w="630" w:type="pct"/>
          </w:tcPr>
          <w:p w14:paraId="3840A94C" w14:textId="77777777" w:rsidR="005515B1" w:rsidRPr="00A264E6" w:rsidRDefault="005515B1" w:rsidP="00DF0126">
            <w:pPr>
              <w:pStyle w:val="TableText"/>
              <w:rPr>
                <w:snapToGrid w:val="0"/>
              </w:rPr>
            </w:pPr>
          </w:p>
        </w:tc>
        <w:tc>
          <w:tcPr>
            <w:tcW w:w="539" w:type="pct"/>
          </w:tcPr>
          <w:p w14:paraId="23AB9BB5" w14:textId="77777777" w:rsidR="005515B1" w:rsidRPr="00A264E6" w:rsidRDefault="005515B1" w:rsidP="00DF0126">
            <w:pPr>
              <w:pStyle w:val="TableText"/>
              <w:rPr>
                <w:snapToGrid w:val="0"/>
              </w:rPr>
            </w:pPr>
          </w:p>
        </w:tc>
      </w:tr>
      <w:tr w:rsidR="00504F55" w:rsidRPr="00A264E6" w14:paraId="62E2F8B9" w14:textId="77777777" w:rsidTr="00C839A9">
        <w:trPr>
          <w:cantSplit/>
          <w:jc w:val="center"/>
        </w:trPr>
        <w:tc>
          <w:tcPr>
            <w:tcW w:w="666" w:type="pct"/>
          </w:tcPr>
          <w:p w14:paraId="17891EE0" w14:textId="77777777" w:rsidR="00504F55" w:rsidRPr="00A264E6" w:rsidRDefault="00504F55" w:rsidP="00DF0126">
            <w:pPr>
              <w:pStyle w:val="TableText"/>
              <w:rPr>
                <w:snapToGrid w:val="0"/>
              </w:rPr>
            </w:pPr>
            <w:r>
              <w:rPr>
                <w:snapToGrid w:val="0"/>
              </w:rPr>
              <w:t>15</w:t>
            </w:r>
          </w:p>
        </w:tc>
        <w:tc>
          <w:tcPr>
            <w:tcW w:w="899" w:type="pct"/>
          </w:tcPr>
          <w:p w14:paraId="02723C03" w14:textId="77777777" w:rsidR="00504F55" w:rsidRPr="00A264E6" w:rsidRDefault="00504F55" w:rsidP="00DF0126">
            <w:pPr>
              <w:pStyle w:val="TableText"/>
              <w:rPr>
                <w:snapToGrid w:val="0"/>
              </w:rPr>
            </w:pPr>
            <w:r>
              <w:rPr>
                <w:snapToGrid w:val="0"/>
              </w:rPr>
              <w:t>3</w:t>
            </w:r>
            <w:r w:rsidRPr="00A264E6">
              <w:rPr>
                <w:snapToGrid w:val="0"/>
              </w:rPr>
              <w:t xml:space="preserve"> GHz</w:t>
            </w:r>
          </w:p>
        </w:tc>
        <w:tc>
          <w:tcPr>
            <w:tcW w:w="1098" w:type="pct"/>
          </w:tcPr>
          <w:p w14:paraId="73750140" w14:textId="66A54867" w:rsidR="00504F55" w:rsidRPr="00A264E6" w:rsidRDefault="00504F55" w:rsidP="00DF0126">
            <w:pPr>
              <w:pStyle w:val="TableText"/>
              <w:rPr>
                <w:snapToGrid w:val="0"/>
              </w:rPr>
            </w:pPr>
            <w:r w:rsidRPr="00A264E6">
              <w:rPr>
                <w:snapToGrid w:val="0"/>
              </w:rPr>
              <w:sym w:font="Symbol" w:char="F0B1"/>
            </w:r>
            <w:r>
              <w:rPr>
                <w:snapToGrid w:val="0"/>
              </w:rPr>
              <w:t>0.3</w:t>
            </w:r>
            <w:r w:rsidRPr="00A264E6">
              <w:rPr>
                <w:snapToGrid w:val="0"/>
              </w:rPr>
              <w:t xml:space="preserve"> </w:t>
            </w:r>
            <w:r w:rsidR="00C839A9">
              <w:rPr>
                <w:snapToGrid w:val="0"/>
              </w:rPr>
              <w:t>k</w:t>
            </w:r>
            <w:r w:rsidRPr="00A264E6">
              <w:rPr>
                <w:snapToGrid w:val="0"/>
              </w:rPr>
              <w:t>Hz</w:t>
            </w:r>
          </w:p>
        </w:tc>
        <w:tc>
          <w:tcPr>
            <w:tcW w:w="1168" w:type="pct"/>
          </w:tcPr>
          <w:p w14:paraId="6ABDDD00" w14:textId="6BFD1D82" w:rsidR="00504F55" w:rsidRPr="00A264E6" w:rsidRDefault="00176F1A" w:rsidP="00DF0126">
            <w:pPr>
              <w:pStyle w:val="TableText"/>
              <w:rPr>
                <w:snapToGrid w:val="0"/>
              </w:rPr>
            </w:pPr>
            <w:r>
              <w:rPr>
                <w:snapToGrid w:val="0"/>
              </w:rPr>
              <w:t>3.000000 MHz</w:t>
            </w:r>
          </w:p>
        </w:tc>
        <w:tc>
          <w:tcPr>
            <w:tcW w:w="630" w:type="pct"/>
          </w:tcPr>
          <w:p w14:paraId="10D4375F" w14:textId="77777777" w:rsidR="00504F55" w:rsidRPr="00A264E6" w:rsidRDefault="00504F55" w:rsidP="00DF0126">
            <w:pPr>
              <w:pStyle w:val="TableText"/>
              <w:rPr>
                <w:snapToGrid w:val="0"/>
              </w:rPr>
            </w:pPr>
          </w:p>
        </w:tc>
        <w:tc>
          <w:tcPr>
            <w:tcW w:w="539" w:type="pct"/>
          </w:tcPr>
          <w:p w14:paraId="385D0058" w14:textId="77777777" w:rsidR="00504F55" w:rsidRPr="00A264E6" w:rsidRDefault="00504F55" w:rsidP="00DF0126">
            <w:pPr>
              <w:pStyle w:val="TableText"/>
              <w:rPr>
                <w:snapToGrid w:val="0"/>
              </w:rPr>
            </w:pPr>
          </w:p>
        </w:tc>
      </w:tr>
      <w:tr w:rsidR="005515B1" w:rsidRPr="00A264E6" w14:paraId="3E978F07" w14:textId="77777777" w:rsidTr="00C839A9">
        <w:trPr>
          <w:cantSplit/>
          <w:jc w:val="center"/>
        </w:trPr>
        <w:tc>
          <w:tcPr>
            <w:tcW w:w="666" w:type="pct"/>
          </w:tcPr>
          <w:p w14:paraId="6F526BC3" w14:textId="176BDD55" w:rsidR="005515B1" w:rsidRDefault="005515B1" w:rsidP="00DF0126">
            <w:pPr>
              <w:pStyle w:val="TableText"/>
              <w:rPr>
                <w:snapToGrid w:val="0"/>
              </w:rPr>
            </w:pPr>
            <w:r>
              <w:rPr>
                <w:snapToGrid w:val="0"/>
              </w:rPr>
              <w:t>16</w:t>
            </w:r>
          </w:p>
        </w:tc>
        <w:tc>
          <w:tcPr>
            <w:tcW w:w="899" w:type="pct"/>
          </w:tcPr>
          <w:p w14:paraId="47FCFDBE" w14:textId="5FDD6BF5" w:rsidR="005515B1" w:rsidRDefault="005515B1" w:rsidP="00DF0126">
            <w:pPr>
              <w:pStyle w:val="TableText"/>
              <w:rPr>
                <w:snapToGrid w:val="0"/>
              </w:rPr>
            </w:pPr>
            <w:r>
              <w:rPr>
                <w:snapToGrid w:val="0"/>
              </w:rPr>
              <w:t>5</w:t>
            </w:r>
          </w:p>
        </w:tc>
        <w:tc>
          <w:tcPr>
            <w:tcW w:w="1098" w:type="pct"/>
          </w:tcPr>
          <w:p w14:paraId="4F9F3D10" w14:textId="5BC54712" w:rsidR="005515B1" w:rsidRPr="00A264E6" w:rsidRDefault="005515B1" w:rsidP="00DF0126">
            <w:pPr>
              <w:pStyle w:val="TableText"/>
              <w:rPr>
                <w:snapToGrid w:val="0"/>
              </w:rPr>
            </w:pPr>
            <w:r w:rsidRPr="00A264E6">
              <w:rPr>
                <w:snapToGrid w:val="0"/>
              </w:rPr>
              <w:sym w:font="Symbol" w:char="F0B1"/>
            </w:r>
            <w:r>
              <w:rPr>
                <w:snapToGrid w:val="0"/>
              </w:rPr>
              <w:t>0.3</w:t>
            </w:r>
            <w:r w:rsidRPr="00A264E6">
              <w:rPr>
                <w:snapToGrid w:val="0"/>
              </w:rPr>
              <w:t xml:space="preserve"> </w:t>
            </w:r>
            <w:r>
              <w:rPr>
                <w:snapToGrid w:val="0"/>
              </w:rPr>
              <w:t>k</w:t>
            </w:r>
            <w:r w:rsidRPr="00A264E6">
              <w:rPr>
                <w:snapToGrid w:val="0"/>
              </w:rPr>
              <w:t>Hz</w:t>
            </w:r>
          </w:p>
        </w:tc>
        <w:tc>
          <w:tcPr>
            <w:tcW w:w="1168" w:type="pct"/>
          </w:tcPr>
          <w:p w14:paraId="2AF65CE4" w14:textId="135610D1" w:rsidR="005515B1" w:rsidRPr="00A264E6" w:rsidRDefault="00176F1A" w:rsidP="00DF0126">
            <w:pPr>
              <w:pStyle w:val="TableText"/>
              <w:rPr>
                <w:snapToGrid w:val="0"/>
              </w:rPr>
            </w:pPr>
            <w:r>
              <w:rPr>
                <w:snapToGrid w:val="0"/>
              </w:rPr>
              <w:t>5.000000 MHz</w:t>
            </w:r>
          </w:p>
        </w:tc>
        <w:tc>
          <w:tcPr>
            <w:tcW w:w="630" w:type="pct"/>
          </w:tcPr>
          <w:p w14:paraId="485654A5" w14:textId="77777777" w:rsidR="005515B1" w:rsidRPr="00A264E6" w:rsidRDefault="005515B1" w:rsidP="00DF0126">
            <w:pPr>
              <w:pStyle w:val="TableText"/>
              <w:rPr>
                <w:snapToGrid w:val="0"/>
              </w:rPr>
            </w:pPr>
          </w:p>
        </w:tc>
        <w:tc>
          <w:tcPr>
            <w:tcW w:w="539" w:type="pct"/>
          </w:tcPr>
          <w:p w14:paraId="32FA1229" w14:textId="77777777" w:rsidR="005515B1" w:rsidRPr="00A264E6" w:rsidRDefault="005515B1" w:rsidP="00DF0126">
            <w:pPr>
              <w:pStyle w:val="TableText"/>
              <w:rPr>
                <w:snapToGrid w:val="0"/>
              </w:rPr>
            </w:pPr>
          </w:p>
        </w:tc>
      </w:tr>
      <w:tr w:rsidR="005515B1" w:rsidRPr="00A264E6" w14:paraId="1580C37B" w14:textId="77777777" w:rsidTr="00C839A9">
        <w:trPr>
          <w:cantSplit/>
          <w:jc w:val="center"/>
        </w:trPr>
        <w:tc>
          <w:tcPr>
            <w:tcW w:w="666" w:type="pct"/>
          </w:tcPr>
          <w:p w14:paraId="5ABAE61C" w14:textId="4D348AB5" w:rsidR="005515B1" w:rsidRDefault="005515B1" w:rsidP="00DF0126">
            <w:pPr>
              <w:pStyle w:val="TableText"/>
              <w:rPr>
                <w:snapToGrid w:val="0"/>
              </w:rPr>
            </w:pPr>
            <w:r>
              <w:rPr>
                <w:snapToGrid w:val="0"/>
              </w:rPr>
              <w:t>17</w:t>
            </w:r>
          </w:p>
        </w:tc>
        <w:tc>
          <w:tcPr>
            <w:tcW w:w="899" w:type="pct"/>
          </w:tcPr>
          <w:p w14:paraId="4F1A9D75" w14:textId="2C7C939B" w:rsidR="005515B1" w:rsidRDefault="00176F1A" w:rsidP="00DF0126">
            <w:pPr>
              <w:pStyle w:val="TableText"/>
              <w:rPr>
                <w:snapToGrid w:val="0"/>
              </w:rPr>
            </w:pPr>
            <w:r>
              <w:rPr>
                <w:snapToGrid w:val="0"/>
              </w:rPr>
              <w:t>9</w:t>
            </w:r>
          </w:p>
        </w:tc>
        <w:tc>
          <w:tcPr>
            <w:tcW w:w="1098" w:type="pct"/>
          </w:tcPr>
          <w:p w14:paraId="4B1770D0" w14:textId="3A44665D" w:rsidR="005515B1" w:rsidRPr="00A264E6" w:rsidRDefault="005515B1" w:rsidP="00DF0126">
            <w:pPr>
              <w:pStyle w:val="TableText"/>
              <w:rPr>
                <w:snapToGrid w:val="0"/>
              </w:rPr>
            </w:pPr>
            <w:r w:rsidRPr="00A264E6">
              <w:rPr>
                <w:snapToGrid w:val="0"/>
              </w:rPr>
              <w:sym w:font="Symbol" w:char="F0B1"/>
            </w:r>
            <w:r>
              <w:rPr>
                <w:snapToGrid w:val="0"/>
              </w:rPr>
              <w:t>0.3</w:t>
            </w:r>
            <w:r w:rsidRPr="00A264E6">
              <w:rPr>
                <w:snapToGrid w:val="0"/>
              </w:rPr>
              <w:t xml:space="preserve"> </w:t>
            </w:r>
            <w:r>
              <w:rPr>
                <w:snapToGrid w:val="0"/>
              </w:rPr>
              <w:t>k</w:t>
            </w:r>
            <w:r w:rsidRPr="00A264E6">
              <w:rPr>
                <w:snapToGrid w:val="0"/>
              </w:rPr>
              <w:t>Hz</w:t>
            </w:r>
          </w:p>
        </w:tc>
        <w:tc>
          <w:tcPr>
            <w:tcW w:w="1168" w:type="pct"/>
          </w:tcPr>
          <w:p w14:paraId="5D4FB733" w14:textId="655A5A66" w:rsidR="005515B1" w:rsidRPr="00A264E6" w:rsidRDefault="00176F1A" w:rsidP="00DF0126">
            <w:pPr>
              <w:pStyle w:val="TableText"/>
              <w:rPr>
                <w:snapToGrid w:val="0"/>
              </w:rPr>
            </w:pPr>
            <w:r>
              <w:rPr>
                <w:snapToGrid w:val="0"/>
              </w:rPr>
              <w:t>9.000000 MHz</w:t>
            </w:r>
          </w:p>
        </w:tc>
        <w:tc>
          <w:tcPr>
            <w:tcW w:w="630" w:type="pct"/>
          </w:tcPr>
          <w:p w14:paraId="5633FEFC" w14:textId="77777777" w:rsidR="005515B1" w:rsidRPr="00A264E6" w:rsidRDefault="005515B1" w:rsidP="00DF0126">
            <w:pPr>
              <w:pStyle w:val="TableText"/>
              <w:rPr>
                <w:snapToGrid w:val="0"/>
              </w:rPr>
            </w:pPr>
          </w:p>
        </w:tc>
        <w:tc>
          <w:tcPr>
            <w:tcW w:w="539" w:type="pct"/>
          </w:tcPr>
          <w:p w14:paraId="23C9F31F" w14:textId="77777777" w:rsidR="005515B1" w:rsidRPr="00A264E6" w:rsidRDefault="005515B1" w:rsidP="00DF0126">
            <w:pPr>
              <w:pStyle w:val="TableText"/>
              <w:rPr>
                <w:snapToGrid w:val="0"/>
              </w:rPr>
            </w:pPr>
          </w:p>
        </w:tc>
      </w:tr>
      <w:tr w:rsidR="005515B1" w:rsidRPr="00A264E6" w14:paraId="601C4654" w14:textId="77777777" w:rsidTr="00C839A9">
        <w:trPr>
          <w:cantSplit/>
          <w:jc w:val="center"/>
        </w:trPr>
        <w:tc>
          <w:tcPr>
            <w:tcW w:w="666" w:type="pct"/>
          </w:tcPr>
          <w:p w14:paraId="4E7DCF3B" w14:textId="494DBF06" w:rsidR="005515B1" w:rsidRDefault="005515B1" w:rsidP="00DF0126">
            <w:pPr>
              <w:pStyle w:val="TableText"/>
              <w:rPr>
                <w:snapToGrid w:val="0"/>
              </w:rPr>
            </w:pPr>
            <w:r>
              <w:rPr>
                <w:snapToGrid w:val="0"/>
              </w:rPr>
              <w:t>18</w:t>
            </w:r>
          </w:p>
        </w:tc>
        <w:tc>
          <w:tcPr>
            <w:tcW w:w="899" w:type="pct"/>
          </w:tcPr>
          <w:p w14:paraId="4B83DFDA" w14:textId="0CD00652" w:rsidR="005515B1" w:rsidRDefault="005515B1" w:rsidP="00DF0126">
            <w:pPr>
              <w:pStyle w:val="TableText"/>
              <w:rPr>
                <w:snapToGrid w:val="0"/>
              </w:rPr>
            </w:pPr>
            <w:r>
              <w:rPr>
                <w:snapToGrid w:val="0"/>
              </w:rPr>
              <w:t>10</w:t>
            </w:r>
          </w:p>
        </w:tc>
        <w:tc>
          <w:tcPr>
            <w:tcW w:w="1098" w:type="pct"/>
          </w:tcPr>
          <w:p w14:paraId="1D2F8ABC" w14:textId="6D17DC0B" w:rsidR="005515B1" w:rsidRPr="00A264E6" w:rsidRDefault="005515B1" w:rsidP="00DF0126">
            <w:pPr>
              <w:pStyle w:val="TableText"/>
              <w:rPr>
                <w:snapToGrid w:val="0"/>
              </w:rPr>
            </w:pPr>
            <w:r w:rsidRPr="00A264E6">
              <w:rPr>
                <w:snapToGrid w:val="0"/>
              </w:rPr>
              <w:sym w:font="Symbol" w:char="F0B1"/>
            </w:r>
            <w:r>
              <w:rPr>
                <w:snapToGrid w:val="0"/>
              </w:rPr>
              <w:t>0.3</w:t>
            </w:r>
            <w:r w:rsidRPr="00A264E6">
              <w:rPr>
                <w:snapToGrid w:val="0"/>
              </w:rPr>
              <w:t xml:space="preserve"> </w:t>
            </w:r>
            <w:r>
              <w:rPr>
                <w:snapToGrid w:val="0"/>
              </w:rPr>
              <w:t>k</w:t>
            </w:r>
            <w:r w:rsidRPr="00A264E6">
              <w:rPr>
                <w:snapToGrid w:val="0"/>
              </w:rPr>
              <w:t>Hz</w:t>
            </w:r>
          </w:p>
        </w:tc>
        <w:tc>
          <w:tcPr>
            <w:tcW w:w="1168" w:type="pct"/>
          </w:tcPr>
          <w:p w14:paraId="43EA0E49" w14:textId="72A0F161" w:rsidR="005515B1" w:rsidRPr="00A264E6" w:rsidRDefault="00176F1A" w:rsidP="00DF0126">
            <w:pPr>
              <w:pStyle w:val="TableText"/>
              <w:rPr>
                <w:snapToGrid w:val="0"/>
              </w:rPr>
            </w:pPr>
            <w:r>
              <w:rPr>
                <w:snapToGrid w:val="0"/>
              </w:rPr>
              <w:t>10.000000 MHz</w:t>
            </w:r>
          </w:p>
        </w:tc>
        <w:tc>
          <w:tcPr>
            <w:tcW w:w="630" w:type="pct"/>
          </w:tcPr>
          <w:p w14:paraId="0532E502" w14:textId="77777777" w:rsidR="005515B1" w:rsidRPr="00A264E6" w:rsidRDefault="005515B1" w:rsidP="00DF0126">
            <w:pPr>
              <w:pStyle w:val="TableText"/>
              <w:rPr>
                <w:snapToGrid w:val="0"/>
              </w:rPr>
            </w:pPr>
          </w:p>
        </w:tc>
        <w:tc>
          <w:tcPr>
            <w:tcW w:w="539" w:type="pct"/>
          </w:tcPr>
          <w:p w14:paraId="0C883314" w14:textId="77777777" w:rsidR="005515B1" w:rsidRPr="00A264E6" w:rsidRDefault="005515B1" w:rsidP="00DF0126">
            <w:pPr>
              <w:pStyle w:val="TableText"/>
              <w:rPr>
                <w:snapToGrid w:val="0"/>
              </w:rPr>
            </w:pPr>
          </w:p>
        </w:tc>
      </w:tr>
      <w:tr w:rsidR="005515B1" w:rsidRPr="00A264E6" w14:paraId="16CFE92D" w14:textId="77777777" w:rsidTr="00C839A9">
        <w:trPr>
          <w:cantSplit/>
          <w:jc w:val="center"/>
        </w:trPr>
        <w:tc>
          <w:tcPr>
            <w:tcW w:w="666" w:type="pct"/>
          </w:tcPr>
          <w:p w14:paraId="6FA270F6" w14:textId="6EDF4562" w:rsidR="005515B1" w:rsidRDefault="005515B1" w:rsidP="00DF0126">
            <w:pPr>
              <w:pStyle w:val="TableText"/>
              <w:rPr>
                <w:snapToGrid w:val="0"/>
              </w:rPr>
            </w:pPr>
            <w:r>
              <w:rPr>
                <w:snapToGrid w:val="0"/>
              </w:rPr>
              <w:t>19</w:t>
            </w:r>
          </w:p>
        </w:tc>
        <w:tc>
          <w:tcPr>
            <w:tcW w:w="899" w:type="pct"/>
          </w:tcPr>
          <w:p w14:paraId="45D48328" w14:textId="6EBBC86E" w:rsidR="005515B1" w:rsidRDefault="005515B1" w:rsidP="00DF0126">
            <w:pPr>
              <w:pStyle w:val="TableText"/>
              <w:rPr>
                <w:snapToGrid w:val="0"/>
              </w:rPr>
            </w:pPr>
            <w:r>
              <w:rPr>
                <w:snapToGrid w:val="0"/>
              </w:rPr>
              <w:t xml:space="preserve">12 </w:t>
            </w:r>
          </w:p>
        </w:tc>
        <w:tc>
          <w:tcPr>
            <w:tcW w:w="1098" w:type="pct"/>
          </w:tcPr>
          <w:p w14:paraId="04B85DB1" w14:textId="47617F2B" w:rsidR="005515B1" w:rsidRPr="00A264E6" w:rsidRDefault="005515B1" w:rsidP="00DF0126">
            <w:pPr>
              <w:pStyle w:val="TableText"/>
              <w:rPr>
                <w:snapToGrid w:val="0"/>
              </w:rPr>
            </w:pPr>
            <w:r w:rsidRPr="00A264E6">
              <w:rPr>
                <w:snapToGrid w:val="0"/>
              </w:rPr>
              <w:sym w:font="Symbol" w:char="F0B1"/>
            </w:r>
            <w:r>
              <w:rPr>
                <w:snapToGrid w:val="0"/>
              </w:rPr>
              <w:t>0.3</w:t>
            </w:r>
            <w:r w:rsidRPr="00A264E6">
              <w:rPr>
                <w:snapToGrid w:val="0"/>
              </w:rPr>
              <w:t xml:space="preserve"> </w:t>
            </w:r>
            <w:r>
              <w:rPr>
                <w:snapToGrid w:val="0"/>
              </w:rPr>
              <w:t>k</w:t>
            </w:r>
            <w:r w:rsidRPr="00A264E6">
              <w:rPr>
                <w:snapToGrid w:val="0"/>
              </w:rPr>
              <w:t>Hz</w:t>
            </w:r>
          </w:p>
        </w:tc>
        <w:tc>
          <w:tcPr>
            <w:tcW w:w="1168" w:type="pct"/>
          </w:tcPr>
          <w:p w14:paraId="2FEEFFB5" w14:textId="688164EA" w:rsidR="005515B1" w:rsidRPr="00A264E6" w:rsidRDefault="00176F1A" w:rsidP="00DF0126">
            <w:pPr>
              <w:pStyle w:val="TableText"/>
              <w:rPr>
                <w:snapToGrid w:val="0"/>
              </w:rPr>
            </w:pPr>
            <w:r>
              <w:rPr>
                <w:snapToGrid w:val="0"/>
              </w:rPr>
              <w:t>12.000000 MHz</w:t>
            </w:r>
          </w:p>
        </w:tc>
        <w:tc>
          <w:tcPr>
            <w:tcW w:w="630" w:type="pct"/>
          </w:tcPr>
          <w:p w14:paraId="7ED48343" w14:textId="77777777" w:rsidR="005515B1" w:rsidRPr="00A264E6" w:rsidRDefault="005515B1" w:rsidP="00DF0126">
            <w:pPr>
              <w:pStyle w:val="TableText"/>
              <w:rPr>
                <w:snapToGrid w:val="0"/>
              </w:rPr>
            </w:pPr>
          </w:p>
        </w:tc>
        <w:tc>
          <w:tcPr>
            <w:tcW w:w="539" w:type="pct"/>
          </w:tcPr>
          <w:p w14:paraId="39BCB09A" w14:textId="77777777" w:rsidR="005515B1" w:rsidRPr="00A264E6" w:rsidRDefault="005515B1" w:rsidP="00DF0126">
            <w:pPr>
              <w:pStyle w:val="TableText"/>
              <w:rPr>
                <w:snapToGrid w:val="0"/>
              </w:rPr>
            </w:pPr>
          </w:p>
        </w:tc>
      </w:tr>
      <w:tr w:rsidR="005515B1" w:rsidRPr="00A264E6" w14:paraId="12BE8B32" w14:textId="77777777" w:rsidTr="00C839A9">
        <w:trPr>
          <w:cantSplit/>
          <w:jc w:val="center"/>
        </w:trPr>
        <w:tc>
          <w:tcPr>
            <w:tcW w:w="666" w:type="pct"/>
          </w:tcPr>
          <w:p w14:paraId="053D1236" w14:textId="6B0E57A3" w:rsidR="005515B1" w:rsidRDefault="005515B1" w:rsidP="00DF0126">
            <w:pPr>
              <w:pStyle w:val="TableText"/>
              <w:rPr>
                <w:snapToGrid w:val="0"/>
              </w:rPr>
            </w:pPr>
            <w:r>
              <w:rPr>
                <w:snapToGrid w:val="0"/>
              </w:rPr>
              <w:t>20</w:t>
            </w:r>
          </w:p>
        </w:tc>
        <w:tc>
          <w:tcPr>
            <w:tcW w:w="899" w:type="pct"/>
          </w:tcPr>
          <w:p w14:paraId="12F0491C" w14:textId="14D61388" w:rsidR="005515B1" w:rsidRDefault="005515B1" w:rsidP="00DF0126">
            <w:pPr>
              <w:pStyle w:val="TableText"/>
              <w:rPr>
                <w:snapToGrid w:val="0"/>
              </w:rPr>
            </w:pPr>
            <w:r>
              <w:rPr>
                <w:snapToGrid w:val="0"/>
              </w:rPr>
              <w:t>15</w:t>
            </w:r>
          </w:p>
        </w:tc>
        <w:tc>
          <w:tcPr>
            <w:tcW w:w="1098" w:type="pct"/>
          </w:tcPr>
          <w:p w14:paraId="27316016" w14:textId="02586121" w:rsidR="005515B1" w:rsidRPr="00A264E6" w:rsidRDefault="005515B1" w:rsidP="00DF0126">
            <w:pPr>
              <w:pStyle w:val="TableText"/>
              <w:rPr>
                <w:snapToGrid w:val="0"/>
              </w:rPr>
            </w:pPr>
            <w:r w:rsidRPr="00A264E6">
              <w:rPr>
                <w:snapToGrid w:val="0"/>
              </w:rPr>
              <w:sym w:font="Symbol" w:char="F0B1"/>
            </w:r>
            <w:r>
              <w:rPr>
                <w:snapToGrid w:val="0"/>
              </w:rPr>
              <w:t>0.3</w:t>
            </w:r>
            <w:r w:rsidRPr="00A264E6">
              <w:rPr>
                <w:snapToGrid w:val="0"/>
              </w:rPr>
              <w:t xml:space="preserve"> </w:t>
            </w:r>
            <w:r>
              <w:rPr>
                <w:snapToGrid w:val="0"/>
              </w:rPr>
              <w:t>k</w:t>
            </w:r>
            <w:r w:rsidRPr="00A264E6">
              <w:rPr>
                <w:snapToGrid w:val="0"/>
              </w:rPr>
              <w:t>Hz</w:t>
            </w:r>
          </w:p>
        </w:tc>
        <w:tc>
          <w:tcPr>
            <w:tcW w:w="1168" w:type="pct"/>
          </w:tcPr>
          <w:p w14:paraId="2C3FE637" w14:textId="13507133" w:rsidR="005515B1" w:rsidRPr="00A264E6" w:rsidRDefault="00176F1A" w:rsidP="00DF0126">
            <w:pPr>
              <w:pStyle w:val="TableText"/>
              <w:rPr>
                <w:snapToGrid w:val="0"/>
              </w:rPr>
            </w:pPr>
            <w:r>
              <w:rPr>
                <w:snapToGrid w:val="0"/>
              </w:rPr>
              <w:t>15.000000 MHz</w:t>
            </w:r>
          </w:p>
        </w:tc>
        <w:tc>
          <w:tcPr>
            <w:tcW w:w="630" w:type="pct"/>
          </w:tcPr>
          <w:p w14:paraId="2A6F84A1" w14:textId="77777777" w:rsidR="005515B1" w:rsidRPr="00A264E6" w:rsidRDefault="005515B1" w:rsidP="00DF0126">
            <w:pPr>
              <w:pStyle w:val="TableText"/>
              <w:rPr>
                <w:snapToGrid w:val="0"/>
              </w:rPr>
            </w:pPr>
          </w:p>
        </w:tc>
        <w:tc>
          <w:tcPr>
            <w:tcW w:w="539" w:type="pct"/>
          </w:tcPr>
          <w:p w14:paraId="133FD441" w14:textId="77777777" w:rsidR="005515B1" w:rsidRPr="00A264E6" w:rsidRDefault="005515B1" w:rsidP="00DF0126">
            <w:pPr>
              <w:pStyle w:val="TableText"/>
              <w:rPr>
                <w:snapToGrid w:val="0"/>
              </w:rPr>
            </w:pPr>
          </w:p>
        </w:tc>
      </w:tr>
      <w:tr w:rsidR="005515B1" w:rsidRPr="00A264E6" w14:paraId="3E05FF0C" w14:textId="77777777" w:rsidTr="00C839A9">
        <w:trPr>
          <w:cantSplit/>
          <w:jc w:val="center"/>
        </w:trPr>
        <w:tc>
          <w:tcPr>
            <w:tcW w:w="666" w:type="pct"/>
          </w:tcPr>
          <w:p w14:paraId="6342259B" w14:textId="1124BC48" w:rsidR="005515B1" w:rsidRDefault="005515B1" w:rsidP="00DF0126">
            <w:pPr>
              <w:pStyle w:val="TableText"/>
              <w:rPr>
                <w:snapToGrid w:val="0"/>
              </w:rPr>
            </w:pPr>
            <w:r>
              <w:rPr>
                <w:snapToGrid w:val="0"/>
              </w:rPr>
              <w:t>21</w:t>
            </w:r>
          </w:p>
        </w:tc>
        <w:tc>
          <w:tcPr>
            <w:tcW w:w="899" w:type="pct"/>
          </w:tcPr>
          <w:p w14:paraId="7BA99E3F" w14:textId="73E2434C" w:rsidR="005515B1" w:rsidRDefault="005515B1" w:rsidP="00DF0126">
            <w:pPr>
              <w:pStyle w:val="TableText"/>
              <w:rPr>
                <w:snapToGrid w:val="0"/>
              </w:rPr>
            </w:pPr>
            <w:r>
              <w:rPr>
                <w:snapToGrid w:val="0"/>
              </w:rPr>
              <w:t>18</w:t>
            </w:r>
          </w:p>
        </w:tc>
        <w:tc>
          <w:tcPr>
            <w:tcW w:w="1098" w:type="pct"/>
          </w:tcPr>
          <w:p w14:paraId="3528C927" w14:textId="1392CD90" w:rsidR="005515B1" w:rsidRPr="00A264E6" w:rsidRDefault="005515B1" w:rsidP="00DF0126">
            <w:pPr>
              <w:pStyle w:val="TableText"/>
              <w:rPr>
                <w:snapToGrid w:val="0"/>
              </w:rPr>
            </w:pPr>
            <w:r w:rsidRPr="00A264E6">
              <w:rPr>
                <w:snapToGrid w:val="0"/>
              </w:rPr>
              <w:sym w:font="Symbol" w:char="F0B1"/>
            </w:r>
            <w:r>
              <w:rPr>
                <w:snapToGrid w:val="0"/>
              </w:rPr>
              <w:t>0.3</w:t>
            </w:r>
            <w:r w:rsidRPr="00A264E6">
              <w:rPr>
                <w:snapToGrid w:val="0"/>
              </w:rPr>
              <w:t xml:space="preserve"> </w:t>
            </w:r>
            <w:r>
              <w:rPr>
                <w:snapToGrid w:val="0"/>
              </w:rPr>
              <w:t>k</w:t>
            </w:r>
            <w:r w:rsidRPr="00A264E6">
              <w:rPr>
                <w:snapToGrid w:val="0"/>
              </w:rPr>
              <w:t>Hz</w:t>
            </w:r>
          </w:p>
        </w:tc>
        <w:tc>
          <w:tcPr>
            <w:tcW w:w="1168" w:type="pct"/>
          </w:tcPr>
          <w:p w14:paraId="78B9B727" w14:textId="61E5F7C2" w:rsidR="005515B1" w:rsidRPr="00A264E6" w:rsidRDefault="00176F1A" w:rsidP="00DF0126">
            <w:pPr>
              <w:pStyle w:val="TableText"/>
              <w:rPr>
                <w:snapToGrid w:val="0"/>
              </w:rPr>
            </w:pPr>
            <w:r>
              <w:rPr>
                <w:snapToGrid w:val="0"/>
              </w:rPr>
              <w:t>18.00000 MHz</w:t>
            </w:r>
          </w:p>
        </w:tc>
        <w:tc>
          <w:tcPr>
            <w:tcW w:w="630" w:type="pct"/>
          </w:tcPr>
          <w:p w14:paraId="07B45925" w14:textId="77777777" w:rsidR="005515B1" w:rsidRPr="00A264E6" w:rsidRDefault="005515B1" w:rsidP="00DF0126">
            <w:pPr>
              <w:pStyle w:val="TableText"/>
              <w:rPr>
                <w:snapToGrid w:val="0"/>
              </w:rPr>
            </w:pPr>
          </w:p>
        </w:tc>
        <w:tc>
          <w:tcPr>
            <w:tcW w:w="539" w:type="pct"/>
          </w:tcPr>
          <w:p w14:paraId="2CCC8B3A" w14:textId="77777777" w:rsidR="005515B1" w:rsidRPr="00A264E6" w:rsidRDefault="005515B1" w:rsidP="00DF0126">
            <w:pPr>
              <w:pStyle w:val="TableText"/>
              <w:rPr>
                <w:snapToGrid w:val="0"/>
              </w:rPr>
            </w:pPr>
          </w:p>
        </w:tc>
      </w:tr>
      <w:tr w:rsidR="005515B1" w:rsidRPr="00A264E6" w14:paraId="0968ECD8" w14:textId="77777777" w:rsidTr="00C839A9">
        <w:trPr>
          <w:cantSplit/>
          <w:jc w:val="center"/>
        </w:trPr>
        <w:tc>
          <w:tcPr>
            <w:tcW w:w="666" w:type="pct"/>
          </w:tcPr>
          <w:p w14:paraId="00B28CA3" w14:textId="0BAF51AF" w:rsidR="005515B1" w:rsidRDefault="005515B1" w:rsidP="00DF0126">
            <w:pPr>
              <w:pStyle w:val="TableText"/>
              <w:rPr>
                <w:snapToGrid w:val="0"/>
              </w:rPr>
            </w:pPr>
            <w:r>
              <w:rPr>
                <w:snapToGrid w:val="0"/>
              </w:rPr>
              <w:t>22</w:t>
            </w:r>
          </w:p>
        </w:tc>
        <w:tc>
          <w:tcPr>
            <w:tcW w:w="899" w:type="pct"/>
          </w:tcPr>
          <w:p w14:paraId="5CCA00BC" w14:textId="15679FDE" w:rsidR="005515B1" w:rsidRDefault="005515B1" w:rsidP="00DF0126">
            <w:pPr>
              <w:pStyle w:val="TableText"/>
              <w:rPr>
                <w:snapToGrid w:val="0"/>
              </w:rPr>
            </w:pPr>
            <w:r>
              <w:rPr>
                <w:snapToGrid w:val="0"/>
              </w:rPr>
              <w:t>20</w:t>
            </w:r>
          </w:p>
        </w:tc>
        <w:tc>
          <w:tcPr>
            <w:tcW w:w="1098" w:type="pct"/>
          </w:tcPr>
          <w:p w14:paraId="4C8B1CFD" w14:textId="01E4C4FE" w:rsidR="005515B1" w:rsidRPr="00A264E6" w:rsidRDefault="005515B1" w:rsidP="00DF0126">
            <w:pPr>
              <w:pStyle w:val="TableText"/>
              <w:rPr>
                <w:snapToGrid w:val="0"/>
              </w:rPr>
            </w:pPr>
            <w:r w:rsidRPr="00A264E6">
              <w:rPr>
                <w:snapToGrid w:val="0"/>
              </w:rPr>
              <w:sym w:font="Symbol" w:char="F0B1"/>
            </w:r>
            <w:r>
              <w:rPr>
                <w:snapToGrid w:val="0"/>
              </w:rPr>
              <w:t>0.3</w:t>
            </w:r>
            <w:r w:rsidRPr="00A264E6">
              <w:rPr>
                <w:snapToGrid w:val="0"/>
              </w:rPr>
              <w:t xml:space="preserve"> </w:t>
            </w:r>
            <w:r>
              <w:rPr>
                <w:snapToGrid w:val="0"/>
              </w:rPr>
              <w:t>k</w:t>
            </w:r>
            <w:r w:rsidRPr="00A264E6">
              <w:rPr>
                <w:snapToGrid w:val="0"/>
              </w:rPr>
              <w:t>Hz</w:t>
            </w:r>
          </w:p>
        </w:tc>
        <w:tc>
          <w:tcPr>
            <w:tcW w:w="1168" w:type="pct"/>
          </w:tcPr>
          <w:p w14:paraId="0FE40269" w14:textId="1FA0B04C" w:rsidR="005515B1" w:rsidRPr="00A264E6" w:rsidRDefault="00950565" w:rsidP="00DF0126">
            <w:pPr>
              <w:pStyle w:val="TableText"/>
              <w:rPr>
                <w:snapToGrid w:val="0"/>
              </w:rPr>
            </w:pPr>
            <w:r>
              <w:rPr>
                <w:snapToGrid w:val="0"/>
              </w:rPr>
              <w:t>20.000000 MHz</w:t>
            </w:r>
          </w:p>
        </w:tc>
        <w:tc>
          <w:tcPr>
            <w:tcW w:w="630" w:type="pct"/>
          </w:tcPr>
          <w:p w14:paraId="393D2A38" w14:textId="77777777" w:rsidR="005515B1" w:rsidRPr="00A264E6" w:rsidRDefault="005515B1" w:rsidP="00DF0126">
            <w:pPr>
              <w:pStyle w:val="TableText"/>
              <w:rPr>
                <w:snapToGrid w:val="0"/>
              </w:rPr>
            </w:pPr>
          </w:p>
        </w:tc>
        <w:tc>
          <w:tcPr>
            <w:tcW w:w="539" w:type="pct"/>
          </w:tcPr>
          <w:p w14:paraId="7A898965" w14:textId="77777777" w:rsidR="005515B1" w:rsidRPr="00A264E6" w:rsidRDefault="005515B1" w:rsidP="00DF0126">
            <w:pPr>
              <w:pStyle w:val="TableText"/>
              <w:rPr>
                <w:snapToGrid w:val="0"/>
              </w:rPr>
            </w:pPr>
          </w:p>
        </w:tc>
      </w:tr>
    </w:tbl>
    <w:p w14:paraId="386CB95C" w14:textId="77777777" w:rsidR="00504F55" w:rsidRPr="00A264E6" w:rsidRDefault="00504F55" w:rsidP="00972090">
      <w:pPr>
        <w:pStyle w:val="BodyText"/>
      </w:pPr>
    </w:p>
    <w:p w14:paraId="3E0FC455" w14:textId="77777777" w:rsidR="00504F55" w:rsidRPr="00A264E6" w:rsidRDefault="00504F55" w:rsidP="00033389">
      <w:pPr>
        <w:pStyle w:val="Heading2"/>
        <w:pageBreakBefore/>
      </w:pPr>
      <w:bookmarkStart w:id="67" w:name="_Toc32840525"/>
      <w:bookmarkStart w:id="68" w:name="_Toc143012329"/>
      <w:r w:rsidRPr="00A264E6">
        <w:lastRenderedPageBreak/>
        <w:t>Frequency Resolution</w:t>
      </w:r>
      <w:bookmarkEnd w:id="67"/>
      <w:bookmarkEnd w:id="68"/>
    </w:p>
    <w:p w14:paraId="56C1C990" w14:textId="77777777" w:rsidR="00504F55" w:rsidRPr="00A264E6" w:rsidRDefault="00504F55" w:rsidP="00DF0126">
      <w:pPr>
        <w:pStyle w:val="BodyTextHeader"/>
      </w:pPr>
      <w:r w:rsidRPr="00A264E6">
        <w:t>Test Equipment: Counter</w:t>
      </w:r>
    </w:p>
    <w:p w14:paraId="3A09EA1E" w14:textId="77777777" w:rsidR="00504F55" w:rsidRPr="00A264E6" w:rsidRDefault="00504F55" w:rsidP="00DF0126">
      <w:pPr>
        <w:pStyle w:val="BodyTextHeader"/>
      </w:pPr>
      <w:r w:rsidRPr="00A264E6">
        <w:t>Preparation:</w:t>
      </w:r>
    </w:p>
    <w:p w14:paraId="296743D0" w14:textId="77777777" w:rsidR="00504F55" w:rsidRPr="00A264E6" w:rsidRDefault="00504F55">
      <w:pPr>
        <w:pStyle w:val="ListNumber"/>
        <w:numPr>
          <w:ilvl w:val="0"/>
          <w:numId w:val="10"/>
        </w:numPr>
      </w:pPr>
      <w:r w:rsidRPr="00A264E6">
        <w:t>Configure the counter as follows:</w:t>
      </w:r>
    </w:p>
    <w:p w14:paraId="79A13DE7" w14:textId="77777777" w:rsidR="00504F55" w:rsidRPr="00A264E6" w:rsidRDefault="00504F55">
      <w:pPr>
        <w:pStyle w:val="ListNumber"/>
        <w:numPr>
          <w:ilvl w:val="1"/>
          <w:numId w:val="6"/>
        </w:numPr>
        <w:ind w:left="1134" w:hanging="425"/>
      </w:pPr>
      <w:r w:rsidRPr="00A264E6">
        <w:t xml:space="preserve">Gate: </w:t>
      </w:r>
      <w:r w:rsidRPr="00A264E6">
        <w:tab/>
      </w:r>
      <w:r w:rsidRPr="00A264E6">
        <w:tab/>
        <w:t xml:space="preserve">DIGITS </w:t>
      </w:r>
    </w:p>
    <w:p w14:paraId="39D0C1BA" w14:textId="77777777" w:rsidR="00504F55" w:rsidRPr="00A264E6" w:rsidRDefault="00504F55">
      <w:pPr>
        <w:pStyle w:val="ListNumber"/>
        <w:numPr>
          <w:ilvl w:val="1"/>
          <w:numId w:val="6"/>
        </w:numPr>
        <w:ind w:left="1134" w:hanging="425"/>
      </w:pPr>
      <w:r w:rsidRPr="00A264E6">
        <w:t>DIGITS:</w:t>
      </w:r>
      <w:r w:rsidRPr="00A264E6">
        <w:tab/>
      </w:r>
      <w:r w:rsidRPr="00A264E6">
        <w:tab/>
        <w:t>as specified in the test</w:t>
      </w:r>
    </w:p>
    <w:p w14:paraId="18A4CB53" w14:textId="77777777" w:rsidR="00504F55" w:rsidRPr="00A264E6" w:rsidRDefault="00504F55">
      <w:pPr>
        <w:pStyle w:val="ListNumber"/>
        <w:numPr>
          <w:ilvl w:val="1"/>
          <w:numId w:val="6"/>
        </w:numPr>
        <w:ind w:left="1134" w:hanging="425"/>
      </w:pPr>
      <w:r w:rsidRPr="00A264E6">
        <w:t>Measurement:</w:t>
      </w:r>
      <w:r w:rsidRPr="00A264E6">
        <w:tab/>
        <w:t xml:space="preserve">Frequency </w:t>
      </w:r>
      <w:r>
        <w:t>1</w:t>
      </w:r>
    </w:p>
    <w:p w14:paraId="0518DEF6" w14:textId="3D4B4692" w:rsidR="00504F55" w:rsidRPr="00A264E6" w:rsidRDefault="00504F55">
      <w:pPr>
        <w:pStyle w:val="ListNumber"/>
      </w:pPr>
      <w:r w:rsidRPr="00A264E6">
        <w:t xml:space="preserve">Connect the </w:t>
      </w:r>
      <w:r w:rsidR="002B4A13" w:rsidRPr="00B2366B">
        <w:t>LS</w:t>
      </w:r>
      <w:r w:rsidR="002B4A13">
        <w:t>X4091</w:t>
      </w:r>
      <w:r w:rsidR="002B4A13" w:rsidRPr="00B2366B">
        <w:t xml:space="preserve"> </w:t>
      </w:r>
      <w:r w:rsidRPr="00A264E6">
        <w:t xml:space="preserve">10MHz output Ref to the counter 10MHz Ref </w:t>
      </w:r>
      <w:r w:rsidR="002B4A13" w:rsidRPr="00A264E6">
        <w:t>input</w:t>
      </w:r>
    </w:p>
    <w:p w14:paraId="262E3280" w14:textId="4BE6CDAB" w:rsidR="00504F55" w:rsidRPr="00A264E6" w:rsidRDefault="00504F55">
      <w:pPr>
        <w:pStyle w:val="ListNumber"/>
      </w:pPr>
      <w:r w:rsidRPr="00A264E6">
        <w:t xml:space="preserve">Connect the </w:t>
      </w:r>
      <w:r w:rsidR="002B4A13" w:rsidRPr="00B2366B">
        <w:t>LS</w:t>
      </w:r>
      <w:r w:rsidR="002B4A13">
        <w:t>X4091</w:t>
      </w:r>
      <w:r w:rsidR="002B4A13" w:rsidRPr="00B2366B">
        <w:t xml:space="preserve"> </w:t>
      </w:r>
      <w:r w:rsidRPr="00A264E6">
        <w:t xml:space="preserve">output to the counter input channel </w:t>
      </w:r>
      <w:r>
        <w:t>1</w:t>
      </w:r>
    </w:p>
    <w:p w14:paraId="555415A4" w14:textId="0B0AB318" w:rsidR="00504F55" w:rsidRPr="00A264E6" w:rsidRDefault="00504F55">
      <w:pPr>
        <w:pStyle w:val="ListNumber"/>
      </w:pPr>
      <w:r w:rsidRPr="00A264E6">
        <w:t xml:space="preserve">Configure the </w:t>
      </w:r>
      <w:r w:rsidR="002B4A13" w:rsidRPr="00B2366B">
        <w:t>LS</w:t>
      </w:r>
      <w:r w:rsidR="002B4A13">
        <w:t>X4091</w:t>
      </w:r>
      <w:r w:rsidR="002B4A13" w:rsidRPr="00B2366B">
        <w:t xml:space="preserve"> </w:t>
      </w:r>
      <w:r w:rsidRPr="00A264E6">
        <w:t xml:space="preserve">as follows: </w:t>
      </w:r>
    </w:p>
    <w:p w14:paraId="15CF16D0" w14:textId="4D2F4270" w:rsidR="00504F55" w:rsidRPr="00A264E6" w:rsidRDefault="00504F55">
      <w:pPr>
        <w:pStyle w:val="ListNumber"/>
        <w:numPr>
          <w:ilvl w:val="1"/>
          <w:numId w:val="6"/>
        </w:numPr>
        <w:ind w:left="1162" w:hanging="448"/>
      </w:pPr>
      <w:r w:rsidRPr="00A264E6">
        <w:t xml:space="preserve">Frequency </w:t>
      </w:r>
      <w:r w:rsidRPr="00A264E6">
        <w:tab/>
        <w:t>as specified in the test</w:t>
      </w:r>
    </w:p>
    <w:p w14:paraId="44AAE20F" w14:textId="4E748580" w:rsidR="00504F55" w:rsidRPr="00A264E6" w:rsidRDefault="00504F55">
      <w:pPr>
        <w:pStyle w:val="ListNumber"/>
        <w:numPr>
          <w:ilvl w:val="1"/>
          <w:numId w:val="6"/>
        </w:numPr>
        <w:ind w:left="1162" w:hanging="448"/>
      </w:pPr>
      <w:r w:rsidRPr="00A264E6">
        <w:t>Output:</w:t>
      </w:r>
      <w:r w:rsidR="00DF0126">
        <w:t xml:space="preserve"> </w:t>
      </w:r>
      <w:r w:rsidRPr="00A264E6">
        <w:t>On</w:t>
      </w:r>
    </w:p>
    <w:p w14:paraId="5E103266" w14:textId="77777777" w:rsidR="00504F55" w:rsidRPr="00A264E6" w:rsidRDefault="00504F55" w:rsidP="00175C88">
      <w:pPr>
        <w:pStyle w:val="BodyTextHeader"/>
      </w:pPr>
      <w:r w:rsidRPr="00A264E6">
        <w:t>Test Procedure:</w:t>
      </w:r>
    </w:p>
    <w:p w14:paraId="2E6A5A62" w14:textId="77763C0E" w:rsidR="00504F55" w:rsidRPr="00A264E6" w:rsidRDefault="00504F55">
      <w:pPr>
        <w:pStyle w:val="ListNumber"/>
        <w:numPr>
          <w:ilvl w:val="0"/>
          <w:numId w:val="11"/>
        </w:numPr>
      </w:pPr>
      <w:r w:rsidRPr="00A264E6">
        <w:t xml:space="preserve">Perform frequency </w:t>
      </w:r>
      <w:r w:rsidR="00175C88" w:rsidRPr="00A264E6">
        <w:t xml:space="preserve">resolution </w:t>
      </w:r>
      <w:r w:rsidRPr="00A264E6">
        <w:t>tests by read</w:t>
      </w:r>
      <w:r w:rsidR="001A2854">
        <w:t>ing</w:t>
      </w:r>
      <w:r w:rsidRPr="00A264E6">
        <w:t xml:space="preserve"> the requested frequency listed in </w:t>
      </w:r>
      <w:r w:rsidR="001A2854">
        <w:t>the table below</w:t>
      </w:r>
      <w:r w:rsidRPr="00A264E6">
        <w:t>, increase the frequency by 1mHz and then read and verif</w:t>
      </w:r>
      <w:r w:rsidR="001A2854">
        <w:t>y</w:t>
      </w:r>
      <w:r w:rsidRPr="00A264E6">
        <w:t xml:space="preserve"> that the frequency changed by 1mHz</w:t>
      </w:r>
    </w:p>
    <w:p w14:paraId="3A08D584" w14:textId="255FBB00" w:rsidR="00B14EDC" w:rsidRPr="006123FF" w:rsidRDefault="00B14EDC" w:rsidP="00B14EDC">
      <w:pPr>
        <w:pStyle w:val="CaptionTable"/>
      </w:pPr>
      <w:bookmarkStart w:id="69" w:name="_Toc143012355"/>
      <w:r w:rsidRPr="006123FF">
        <w:t xml:space="preserve">Table </w:t>
      </w:r>
      <w:fldSimple w:instr=" STYLEREF 1 \s ">
        <w:r w:rsidR="00FC53A9">
          <w:rPr>
            <w:noProof/>
            <w:cs/>
          </w:rPr>
          <w:t>‎</w:t>
        </w:r>
        <w:r w:rsidR="00FC53A9">
          <w:rPr>
            <w:noProof/>
          </w:rPr>
          <w:t>2</w:t>
        </w:r>
      </w:fldSimple>
      <w:r w:rsidRPr="006123FF">
        <w:t>.</w:t>
      </w:r>
      <w:fldSimple w:instr=" SEQ Table \* ARABIC \s 1 ">
        <w:r w:rsidR="00FC53A9">
          <w:rPr>
            <w:noProof/>
          </w:rPr>
          <w:t>2</w:t>
        </w:r>
      </w:fldSimple>
      <w:r w:rsidRPr="006123FF">
        <w:t xml:space="preserve"> </w:t>
      </w:r>
      <w:r w:rsidRPr="00A264E6">
        <w:rPr>
          <w:iCs/>
          <w:szCs w:val="20"/>
          <w:lang w:bidi="ar-SA"/>
        </w:rPr>
        <w:t>Frequency Accuracy</w:t>
      </w:r>
      <w:bookmarkEnd w:id="69"/>
    </w:p>
    <w:tbl>
      <w:tblPr>
        <w:tblW w:w="9623" w:type="dxa"/>
        <w:jc w:val="center"/>
        <w:tblBorders>
          <w:top w:val="double" w:sz="6" w:space="0" w:color="auto"/>
          <w:left w:val="double" w:sz="6" w:space="0" w:color="auto"/>
          <w:bottom w:val="double" w:sz="6" w:space="0" w:color="auto"/>
          <w:right w:val="double" w:sz="6" w:space="0" w:color="auto"/>
          <w:insideH w:val="single" w:sz="4" w:space="0" w:color="auto"/>
          <w:insideV w:val="single" w:sz="4" w:space="0" w:color="auto"/>
        </w:tblBorders>
        <w:tblLayout w:type="fixed"/>
        <w:tblLook w:val="0000" w:firstRow="0" w:lastRow="0" w:firstColumn="0" w:lastColumn="0" w:noHBand="0" w:noVBand="0"/>
      </w:tblPr>
      <w:tblGrid>
        <w:gridCol w:w="1134"/>
        <w:gridCol w:w="1418"/>
        <w:gridCol w:w="1842"/>
        <w:gridCol w:w="1418"/>
        <w:gridCol w:w="2126"/>
        <w:gridCol w:w="851"/>
        <w:gridCol w:w="834"/>
      </w:tblGrid>
      <w:tr w:rsidR="00504F55" w:rsidRPr="00A264E6" w14:paraId="058F5260" w14:textId="77777777" w:rsidTr="00B14EDC">
        <w:trPr>
          <w:cantSplit/>
          <w:jc w:val="center"/>
        </w:trPr>
        <w:tc>
          <w:tcPr>
            <w:tcW w:w="1134" w:type="dxa"/>
            <w:shd w:val="clear" w:color="auto" w:fill="0D5EA8"/>
          </w:tcPr>
          <w:p w14:paraId="7A44A712" w14:textId="77777777" w:rsidR="00504F55" w:rsidRPr="00A264E6" w:rsidRDefault="00504F55" w:rsidP="00B14EDC">
            <w:pPr>
              <w:pStyle w:val="TableHeading"/>
              <w:rPr>
                <w:snapToGrid w:val="0"/>
              </w:rPr>
            </w:pPr>
            <w:r w:rsidRPr="00A264E6">
              <w:rPr>
                <w:snapToGrid w:val="0"/>
              </w:rPr>
              <w:t>Test Number</w:t>
            </w:r>
          </w:p>
        </w:tc>
        <w:tc>
          <w:tcPr>
            <w:tcW w:w="1418" w:type="dxa"/>
            <w:shd w:val="clear" w:color="auto" w:fill="0D5EA8"/>
          </w:tcPr>
          <w:p w14:paraId="36CA5C2B" w14:textId="77777777" w:rsidR="00504F55" w:rsidRPr="00A264E6" w:rsidRDefault="00504F55" w:rsidP="00B14EDC">
            <w:pPr>
              <w:pStyle w:val="TableHeading"/>
              <w:rPr>
                <w:snapToGrid w:val="0"/>
              </w:rPr>
            </w:pPr>
            <w:r w:rsidRPr="00A264E6">
              <w:rPr>
                <w:snapToGrid w:val="0"/>
              </w:rPr>
              <w:t>Output Frequency</w:t>
            </w:r>
          </w:p>
        </w:tc>
        <w:tc>
          <w:tcPr>
            <w:tcW w:w="1842" w:type="dxa"/>
            <w:shd w:val="clear" w:color="auto" w:fill="0D5EA8"/>
          </w:tcPr>
          <w:p w14:paraId="0C3EB691" w14:textId="68175F92" w:rsidR="00504F55" w:rsidRPr="00A264E6" w:rsidRDefault="00504F55" w:rsidP="00B14EDC">
            <w:pPr>
              <w:pStyle w:val="TableHeading"/>
              <w:rPr>
                <w:snapToGrid w:val="0"/>
              </w:rPr>
            </w:pPr>
            <w:r w:rsidRPr="00A264E6">
              <w:rPr>
                <w:snapToGrid w:val="0"/>
              </w:rPr>
              <w:t xml:space="preserve">Counter </w:t>
            </w:r>
            <w:r w:rsidR="00A8726C" w:rsidRPr="00A264E6">
              <w:rPr>
                <w:snapToGrid w:val="0"/>
              </w:rPr>
              <w:t>Digits Number</w:t>
            </w:r>
          </w:p>
        </w:tc>
        <w:tc>
          <w:tcPr>
            <w:tcW w:w="1418" w:type="dxa"/>
            <w:shd w:val="clear" w:color="auto" w:fill="0D5EA8"/>
          </w:tcPr>
          <w:p w14:paraId="5CEE7D17" w14:textId="77777777" w:rsidR="00504F55" w:rsidRPr="00A264E6" w:rsidRDefault="00504F55" w:rsidP="00B14EDC">
            <w:pPr>
              <w:pStyle w:val="TableHeading"/>
              <w:rPr>
                <w:snapToGrid w:val="0"/>
              </w:rPr>
            </w:pPr>
            <w:r w:rsidRPr="00A264E6">
              <w:rPr>
                <w:snapToGrid w:val="0"/>
              </w:rPr>
              <w:t xml:space="preserve">Reference Frequency </w:t>
            </w:r>
          </w:p>
        </w:tc>
        <w:tc>
          <w:tcPr>
            <w:tcW w:w="2126" w:type="dxa"/>
            <w:shd w:val="clear" w:color="auto" w:fill="0D5EA8"/>
          </w:tcPr>
          <w:p w14:paraId="4441BFD6" w14:textId="77777777" w:rsidR="00504F55" w:rsidRPr="00A264E6" w:rsidRDefault="00504F55" w:rsidP="00B14EDC">
            <w:pPr>
              <w:pStyle w:val="TableHeading"/>
              <w:rPr>
                <w:snapToGrid w:val="0"/>
              </w:rPr>
            </w:pPr>
            <w:r w:rsidRPr="00A264E6">
              <w:rPr>
                <w:snapToGrid w:val="0"/>
              </w:rPr>
              <w:t>Delta Frequency Counter Reading</w:t>
            </w:r>
          </w:p>
        </w:tc>
        <w:tc>
          <w:tcPr>
            <w:tcW w:w="851" w:type="dxa"/>
            <w:shd w:val="clear" w:color="auto" w:fill="0D5EA8"/>
          </w:tcPr>
          <w:p w14:paraId="29693E79" w14:textId="77777777" w:rsidR="00504F55" w:rsidRPr="00A264E6" w:rsidRDefault="00504F55" w:rsidP="00B14EDC">
            <w:pPr>
              <w:pStyle w:val="TableHeading"/>
              <w:rPr>
                <w:snapToGrid w:val="0"/>
              </w:rPr>
            </w:pPr>
            <w:r w:rsidRPr="00A264E6">
              <w:rPr>
                <w:snapToGrid w:val="0"/>
              </w:rPr>
              <w:t>Pass</w:t>
            </w:r>
          </w:p>
        </w:tc>
        <w:tc>
          <w:tcPr>
            <w:tcW w:w="834" w:type="dxa"/>
            <w:shd w:val="clear" w:color="auto" w:fill="0D5EA8"/>
          </w:tcPr>
          <w:p w14:paraId="458E779B" w14:textId="77777777" w:rsidR="00504F55" w:rsidRPr="00A264E6" w:rsidRDefault="00504F55" w:rsidP="00B14EDC">
            <w:pPr>
              <w:pStyle w:val="TableHeading"/>
              <w:rPr>
                <w:snapToGrid w:val="0"/>
              </w:rPr>
            </w:pPr>
            <w:r w:rsidRPr="00A264E6">
              <w:rPr>
                <w:snapToGrid w:val="0"/>
              </w:rPr>
              <w:t>Fail</w:t>
            </w:r>
          </w:p>
        </w:tc>
      </w:tr>
      <w:tr w:rsidR="00504F55" w:rsidRPr="00A264E6" w14:paraId="02A33EEE" w14:textId="77777777" w:rsidTr="007F55FD">
        <w:trPr>
          <w:cantSplit/>
          <w:jc w:val="center"/>
        </w:trPr>
        <w:tc>
          <w:tcPr>
            <w:tcW w:w="1134" w:type="dxa"/>
          </w:tcPr>
          <w:p w14:paraId="6657D0EA" w14:textId="77777777" w:rsidR="00504F55" w:rsidRPr="00A264E6" w:rsidRDefault="00504F55" w:rsidP="00B14EDC">
            <w:pPr>
              <w:pStyle w:val="TableText"/>
              <w:rPr>
                <w:snapToGrid w:val="0"/>
              </w:rPr>
            </w:pPr>
            <w:r>
              <w:rPr>
                <w:snapToGrid w:val="0"/>
              </w:rPr>
              <w:t>1</w:t>
            </w:r>
          </w:p>
        </w:tc>
        <w:tc>
          <w:tcPr>
            <w:tcW w:w="1418" w:type="dxa"/>
          </w:tcPr>
          <w:p w14:paraId="51F68902" w14:textId="77777777" w:rsidR="00504F55" w:rsidRPr="00A264E6" w:rsidRDefault="00504F55" w:rsidP="00B14EDC">
            <w:pPr>
              <w:pStyle w:val="TableText"/>
              <w:rPr>
                <w:snapToGrid w:val="0"/>
              </w:rPr>
            </w:pPr>
            <w:r w:rsidRPr="00A264E6">
              <w:rPr>
                <w:snapToGrid w:val="0"/>
              </w:rPr>
              <w:t>100 MHz</w:t>
            </w:r>
          </w:p>
        </w:tc>
        <w:tc>
          <w:tcPr>
            <w:tcW w:w="1842" w:type="dxa"/>
          </w:tcPr>
          <w:p w14:paraId="79F2F00F" w14:textId="77777777" w:rsidR="00504F55" w:rsidRPr="00A264E6" w:rsidRDefault="00504F55" w:rsidP="00B14EDC">
            <w:pPr>
              <w:pStyle w:val="TableText"/>
              <w:rPr>
                <w:snapToGrid w:val="0"/>
              </w:rPr>
            </w:pPr>
            <w:r w:rsidRPr="00A264E6">
              <w:rPr>
                <w:snapToGrid w:val="0"/>
              </w:rPr>
              <w:t>1</w:t>
            </w:r>
            <w:r>
              <w:rPr>
                <w:snapToGrid w:val="0"/>
              </w:rPr>
              <w:t>1</w:t>
            </w:r>
          </w:p>
        </w:tc>
        <w:tc>
          <w:tcPr>
            <w:tcW w:w="1418" w:type="dxa"/>
          </w:tcPr>
          <w:p w14:paraId="77F06396" w14:textId="091FC669" w:rsidR="00504F55" w:rsidRPr="00A264E6" w:rsidRDefault="00950565" w:rsidP="00B14EDC">
            <w:pPr>
              <w:pStyle w:val="TableText"/>
              <w:rPr>
                <w:snapToGrid w:val="0"/>
              </w:rPr>
            </w:pPr>
            <w:r>
              <w:rPr>
                <w:snapToGrid w:val="0"/>
              </w:rPr>
              <w:t>100.00 MHz</w:t>
            </w:r>
          </w:p>
        </w:tc>
        <w:tc>
          <w:tcPr>
            <w:tcW w:w="2126" w:type="dxa"/>
          </w:tcPr>
          <w:p w14:paraId="5C29604F" w14:textId="5BD55750" w:rsidR="00504F55" w:rsidRPr="00A264E6" w:rsidRDefault="00950565" w:rsidP="00B14EDC">
            <w:pPr>
              <w:pStyle w:val="TableText"/>
              <w:rPr>
                <w:snapToGrid w:val="0"/>
              </w:rPr>
            </w:pPr>
            <w:r>
              <w:rPr>
                <w:snapToGrid w:val="0"/>
              </w:rPr>
              <w:t>0.00 MHz</w:t>
            </w:r>
          </w:p>
        </w:tc>
        <w:tc>
          <w:tcPr>
            <w:tcW w:w="851" w:type="dxa"/>
          </w:tcPr>
          <w:p w14:paraId="3A60A96A" w14:textId="77777777" w:rsidR="00504F55" w:rsidRPr="00A264E6" w:rsidRDefault="00504F55" w:rsidP="00B14EDC">
            <w:pPr>
              <w:pStyle w:val="TableText"/>
              <w:rPr>
                <w:snapToGrid w:val="0"/>
              </w:rPr>
            </w:pPr>
          </w:p>
        </w:tc>
        <w:tc>
          <w:tcPr>
            <w:tcW w:w="834" w:type="dxa"/>
          </w:tcPr>
          <w:p w14:paraId="295024DF" w14:textId="77777777" w:rsidR="00504F55" w:rsidRPr="00A264E6" w:rsidRDefault="00504F55" w:rsidP="00B14EDC">
            <w:pPr>
              <w:pStyle w:val="TableText"/>
              <w:rPr>
                <w:snapToGrid w:val="0"/>
              </w:rPr>
            </w:pPr>
          </w:p>
        </w:tc>
      </w:tr>
      <w:tr w:rsidR="00950565" w:rsidRPr="00A264E6" w14:paraId="7759742C" w14:textId="77777777" w:rsidTr="007F55FD">
        <w:trPr>
          <w:cantSplit/>
          <w:jc w:val="center"/>
        </w:trPr>
        <w:tc>
          <w:tcPr>
            <w:tcW w:w="1134" w:type="dxa"/>
          </w:tcPr>
          <w:p w14:paraId="5DB3BE55" w14:textId="3DCAC57A" w:rsidR="00950565" w:rsidRDefault="00950565" w:rsidP="00B14EDC">
            <w:pPr>
              <w:pStyle w:val="TableText"/>
              <w:rPr>
                <w:snapToGrid w:val="0"/>
              </w:rPr>
            </w:pPr>
            <w:r>
              <w:rPr>
                <w:snapToGrid w:val="0"/>
              </w:rPr>
              <w:t>2</w:t>
            </w:r>
          </w:p>
        </w:tc>
        <w:tc>
          <w:tcPr>
            <w:tcW w:w="1418" w:type="dxa"/>
          </w:tcPr>
          <w:p w14:paraId="5399BAD7" w14:textId="35C13F8B" w:rsidR="00950565" w:rsidRPr="00A264E6" w:rsidRDefault="00950565" w:rsidP="00B14EDC">
            <w:pPr>
              <w:pStyle w:val="TableText"/>
              <w:rPr>
                <w:snapToGrid w:val="0"/>
              </w:rPr>
            </w:pPr>
            <w:r>
              <w:rPr>
                <w:snapToGrid w:val="0"/>
              </w:rPr>
              <w:t>100 MHz+0.001</w:t>
            </w:r>
          </w:p>
        </w:tc>
        <w:tc>
          <w:tcPr>
            <w:tcW w:w="1842" w:type="dxa"/>
          </w:tcPr>
          <w:p w14:paraId="4BA19C87" w14:textId="77777777" w:rsidR="00950565" w:rsidRPr="00A264E6" w:rsidRDefault="00950565" w:rsidP="00B14EDC">
            <w:pPr>
              <w:pStyle w:val="TableText"/>
              <w:rPr>
                <w:snapToGrid w:val="0"/>
              </w:rPr>
            </w:pPr>
          </w:p>
        </w:tc>
        <w:tc>
          <w:tcPr>
            <w:tcW w:w="1418" w:type="dxa"/>
          </w:tcPr>
          <w:p w14:paraId="11FEB964" w14:textId="5497D5A3" w:rsidR="00950565" w:rsidRPr="00A264E6" w:rsidRDefault="00950565" w:rsidP="00B14EDC">
            <w:pPr>
              <w:pStyle w:val="TableText"/>
              <w:rPr>
                <w:snapToGrid w:val="0"/>
              </w:rPr>
            </w:pPr>
            <w:r>
              <w:rPr>
                <w:snapToGrid w:val="0"/>
              </w:rPr>
              <w:t>100.0000 MHz</w:t>
            </w:r>
          </w:p>
        </w:tc>
        <w:tc>
          <w:tcPr>
            <w:tcW w:w="2126" w:type="dxa"/>
          </w:tcPr>
          <w:p w14:paraId="741AFCB4" w14:textId="5FEBB8E9" w:rsidR="00950565" w:rsidRPr="00A264E6" w:rsidRDefault="00950565" w:rsidP="00B14EDC">
            <w:pPr>
              <w:pStyle w:val="TableText"/>
              <w:rPr>
                <w:snapToGrid w:val="0"/>
              </w:rPr>
            </w:pPr>
            <w:r>
              <w:rPr>
                <w:snapToGrid w:val="0"/>
              </w:rPr>
              <w:t>-</w:t>
            </w:r>
          </w:p>
        </w:tc>
        <w:tc>
          <w:tcPr>
            <w:tcW w:w="851" w:type="dxa"/>
          </w:tcPr>
          <w:p w14:paraId="4A5D7B41" w14:textId="77777777" w:rsidR="00950565" w:rsidRPr="00A264E6" w:rsidRDefault="00950565" w:rsidP="00B14EDC">
            <w:pPr>
              <w:pStyle w:val="TableText"/>
              <w:rPr>
                <w:snapToGrid w:val="0"/>
              </w:rPr>
            </w:pPr>
          </w:p>
        </w:tc>
        <w:tc>
          <w:tcPr>
            <w:tcW w:w="834" w:type="dxa"/>
          </w:tcPr>
          <w:p w14:paraId="7F4E3BCF" w14:textId="77777777" w:rsidR="00950565" w:rsidRPr="00A264E6" w:rsidRDefault="00950565" w:rsidP="00B14EDC">
            <w:pPr>
              <w:pStyle w:val="TableText"/>
              <w:rPr>
                <w:snapToGrid w:val="0"/>
              </w:rPr>
            </w:pPr>
          </w:p>
        </w:tc>
      </w:tr>
      <w:tr w:rsidR="00950565" w:rsidRPr="00A264E6" w14:paraId="196DD9BB" w14:textId="77777777" w:rsidTr="007F55FD">
        <w:trPr>
          <w:cantSplit/>
          <w:jc w:val="center"/>
        </w:trPr>
        <w:tc>
          <w:tcPr>
            <w:tcW w:w="1134" w:type="dxa"/>
          </w:tcPr>
          <w:p w14:paraId="74EC8C12" w14:textId="00EE6459" w:rsidR="00950565" w:rsidRDefault="00950565" w:rsidP="00950565">
            <w:pPr>
              <w:pStyle w:val="TableText"/>
              <w:rPr>
                <w:snapToGrid w:val="0"/>
              </w:rPr>
            </w:pPr>
            <w:r>
              <w:rPr>
                <w:snapToGrid w:val="0"/>
              </w:rPr>
              <w:t>3</w:t>
            </w:r>
          </w:p>
        </w:tc>
        <w:tc>
          <w:tcPr>
            <w:tcW w:w="1418" w:type="dxa"/>
          </w:tcPr>
          <w:p w14:paraId="31C6890C" w14:textId="24C464BB" w:rsidR="00950565" w:rsidRDefault="00950565" w:rsidP="00950565">
            <w:pPr>
              <w:pStyle w:val="TableText"/>
              <w:rPr>
                <w:snapToGrid w:val="0"/>
              </w:rPr>
            </w:pPr>
            <w:r>
              <w:rPr>
                <w:snapToGrid w:val="0"/>
              </w:rPr>
              <w:t>100 MHz+0.00</w:t>
            </w:r>
            <w:r>
              <w:rPr>
                <w:snapToGrid w:val="0"/>
              </w:rPr>
              <w:t>2</w:t>
            </w:r>
          </w:p>
        </w:tc>
        <w:tc>
          <w:tcPr>
            <w:tcW w:w="1842" w:type="dxa"/>
          </w:tcPr>
          <w:p w14:paraId="28846A9A" w14:textId="77777777" w:rsidR="00950565" w:rsidRPr="00A264E6" w:rsidRDefault="00950565" w:rsidP="00950565">
            <w:pPr>
              <w:pStyle w:val="TableText"/>
              <w:rPr>
                <w:snapToGrid w:val="0"/>
              </w:rPr>
            </w:pPr>
          </w:p>
        </w:tc>
        <w:tc>
          <w:tcPr>
            <w:tcW w:w="1418" w:type="dxa"/>
          </w:tcPr>
          <w:p w14:paraId="7AFA563B" w14:textId="3CFCA4E2" w:rsidR="00950565" w:rsidRPr="00A264E6" w:rsidRDefault="00950565" w:rsidP="00950565">
            <w:pPr>
              <w:pStyle w:val="TableText"/>
              <w:rPr>
                <w:snapToGrid w:val="0"/>
              </w:rPr>
            </w:pPr>
            <w:r>
              <w:rPr>
                <w:snapToGrid w:val="0"/>
              </w:rPr>
              <w:t>100.0000 MHz</w:t>
            </w:r>
          </w:p>
        </w:tc>
        <w:tc>
          <w:tcPr>
            <w:tcW w:w="2126" w:type="dxa"/>
          </w:tcPr>
          <w:p w14:paraId="70CB0FCA" w14:textId="434E3E61" w:rsidR="00950565" w:rsidRPr="00A264E6" w:rsidRDefault="00950565" w:rsidP="00950565">
            <w:pPr>
              <w:pStyle w:val="TableText"/>
              <w:rPr>
                <w:snapToGrid w:val="0"/>
              </w:rPr>
            </w:pPr>
            <w:r>
              <w:rPr>
                <w:snapToGrid w:val="0"/>
              </w:rPr>
              <w:t>-</w:t>
            </w:r>
          </w:p>
        </w:tc>
        <w:tc>
          <w:tcPr>
            <w:tcW w:w="851" w:type="dxa"/>
          </w:tcPr>
          <w:p w14:paraId="3929AA0D" w14:textId="77777777" w:rsidR="00950565" w:rsidRPr="00A264E6" w:rsidRDefault="00950565" w:rsidP="00950565">
            <w:pPr>
              <w:pStyle w:val="TableText"/>
              <w:rPr>
                <w:snapToGrid w:val="0"/>
              </w:rPr>
            </w:pPr>
          </w:p>
        </w:tc>
        <w:tc>
          <w:tcPr>
            <w:tcW w:w="834" w:type="dxa"/>
          </w:tcPr>
          <w:p w14:paraId="0E6D7D55" w14:textId="77777777" w:rsidR="00950565" w:rsidRPr="00A264E6" w:rsidRDefault="00950565" w:rsidP="00950565">
            <w:pPr>
              <w:pStyle w:val="TableText"/>
              <w:rPr>
                <w:snapToGrid w:val="0"/>
              </w:rPr>
            </w:pPr>
          </w:p>
        </w:tc>
      </w:tr>
    </w:tbl>
    <w:p w14:paraId="7025322C" w14:textId="1CCB32FB" w:rsidR="00972090" w:rsidRDefault="00972090" w:rsidP="00033389">
      <w:pPr>
        <w:pStyle w:val="Heading2"/>
        <w:pageBreakBefore/>
      </w:pPr>
      <w:bookmarkStart w:id="70" w:name="_Toc143012330"/>
      <w:r w:rsidRPr="00972090">
        <w:lastRenderedPageBreak/>
        <w:t xml:space="preserve">Output Power </w:t>
      </w:r>
      <w:r>
        <w:t>v</w:t>
      </w:r>
      <w:r w:rsidRPr="00972090">
        <w:t>s</w:t>
      </w:r>
      <w:r>
        <w:t>.</w:t>
      </w:r>
      <w:r w:rsidRPr="00972090">
        <w:t xml:space="preserve"> Frequency</w:t>
      </w:r>
      <w:bookmarkEnd w:id="70"/>
    </w:p>
    <w:p w14:paraId="06BEF14E" w14:textId="24446D63" w:rsidR="00504F55" w:rsidRPr="00A264E6" w:rsidRDefault="00504F55" w:rsidP="00972090">
      <w:pPr>
        <w:pStyle w:val="BodyTextHeader"/>
      </w:pPr>
      <w:r w:rsidRPr="00A264E6">
        <w:t>Test Equipment: Power Meter</w:t>
      </w:r>
    </w:p>
    <w:p w14:paraId="2527A683" w14:textId="77777777" w:rsidR="00504F55" w:rsidRPr="00A264E6" w:rsidRDefault="00504F55" w:rsidP="00972090">
      <w:pPr>
        <w:pStyle w:val="BodyTextHeader"/>
      </w:pPr>
      <w:r w:rsidRPr="00A264E6">
        <w:t>Preparation:</w:t>
      </w:r>
    </w:p>
    <w:p w14:paraId="7D2BB27F" w14:textId="0D9AB0B7" w:rsidR="00504F55" w:rsidRPr="00A264E6" w:rsidRDefault="00504F55">
      <w:pPr>
        <w:pStyle w:val="ListNumber"/>
        <w:numPr>
          <w:ilvl w:val="0"/>
          <w:numId w:val="12"/>
        </w:numPr>
      </w:pPr>
      <w:r w:rsidRPr="00A264E6">
        <w:t xml:space="preserve">Connect the </w:t>
      </w:r>
      <w:r w:rsidR="002B4A13">
        <w:t>LSX4091</w:t>
      </w:r>
      <w:r w:rsidRPr="00A264E6">
        <w:t xml:space="preserve"> output to the power meter input</w:t>
      </w:r>
    </w:p>
    <w:p w14:paraId="106BBA36" w14:textId="58C73F58" w:rsidR="00504F55" w:rsidRPr="00A264E6" w:rsidRDefault="00504F55">
      <w:pPr>
        <w:pStyle w:val="ListNumber"/>
        <w:numPr>
          <w:ilvl w:val="0"/>
          <w:numId w:val="12"/>
        </w:numPr>
      </w:pPr>
      <w:r w:rsidRPr="00A264E6">
        <w:t xml:space="preserve">Configure the </w:t>
      </w:r>
      <w:r w:rsidR="002B4A13">
        <w:t>LSX4091</w:t>
      </w:r>
      <w:r w:rsidRPr="00A264E6">
        <w:t xml:space="preserve"> as follows: </w:t>
      </w:r>
    </w:p>
    <w:p w14:paraId="0FD357B4" w14:textId="4A0A6EBF" w:rsidR="00504F55" w:rsidRPr="00A264E6" w:rsidRDefault="00504F55">
      <w:pPr>
        <w:pStyle w:val="ListNumber"/>
        <w:numPr>
          <w:ilvl w:val="1"/>
          <w:numId w:val="12"/>
        </w:numPr>
        <w:ind w:left="993" w:hanging="284"/>
      </w:pPr>
      <w:r w:rsidRPr="00A264E6">
        <w:t>Frequency as specified in the test</w:t>
      </w:r>
    </w:p>
    <w:p w14:paraId="39D83CB4" w14:textId="1C46FE3C" w:rsidR="00504F55" w:rsidRPr="00A264E6" w:rsidRDefault="00504F55">
      <w:pPr>
        <w:pStyle w:val="ListNumber"/>
        <w:numPr>
          <w:ilvl w:val="1"/>
          <w:numId w:val="12"/>
        </w:numPr>
        <w:ind w:left="993" w:hanging="284"/>
      </w:pPr>
      <w:r w:rsidRPr="00A264E6">
        <w:t>Output:</w:t>
      </w:r>
      <w:r w:rsidR="00972090">
        <w:t xml:space="preserve"> </w:t>
      </w:r>
      <w:r w:rsidRPr="00A264E6">
        <w:t>On</w:t>
      </w:r>
    </w:p>
    <w:p w14:paraId="379D9497" w14:textId="5B3B5D44" w:rsidR="00504F55" w:rsidRPr="00A264E6" w:rsidRDefault="00504F55">
      <w:pPr>
        <w:pStyle w:val="ListNumber"/>
        <w:numPr>
          <w:ilvl w:val="1"/>
          <w:numId w:val="12"/>
        </w:numPr>
        <w:ind w:left="993" w:hanging="284"/>
      </w:pPr>
      <w:r w:rsidRPr="00A264E6">
        <w:t xml:space="preserve">Power: </w:t>
      </w:r>
      <w:r>
        <w:t>15dBm</w:t>
      </w:r>
    </w:p>
    <w:p w14:paraId="281B64BA" w14:textId="77777777" w:rsidR="00504F55" w:rsidRPr="00A264E6" w:rsidRDefault="00504F55" w:rsidP="00E823A7">
      <w:pPr>
        <w:pStyle w:val="BodyTextHeader"/>
      </w:pPr>
      <w:r w:rsidRPr="00A264E6">
        <w:t>Test Procedure:</w:t>
      </w:r>
    </w:p>
    <w:p w14:paraId="3DF3F2F6" w14:textId="1C5A9B2E" w:rsidR="00504F55" w:rsidRPr="00A264E6" w:rsidRDefault="00504F55">
      <w:pPr>
        <w:pStyle w:val="ListNumber"/>
        <w:numPr>
          <w:ilvl w:val="0"/>
          <w:numId w:val="13"/>
        </w:numPr>
      </w:pPr>
      <w:r w:rsidRPr="00A264E6">
        <w:t xml:space="preserve">Perform output power test </w:t>
      </w:r>
      <w:r w:rsidR="00B203A4">
        <w:t>according to the table below</w:t>
      </w:r>
    </w:p>
    <w:p w14:paraId="52BC9478" w14:textId="77777777" w:rsidR="00504F55" w:rsidRPr="00A264E6" w:rsidRDefault="00504F55">
      <w:pPr>
        <w:pStyle w:val="ListNumber"/>
        <w:numPr>
          <w:ilvl w:val="0"/>
          <w:numId w:val="13"/>
        </w:numPr>
      </w:pPr>
      <w:r w:rsidRPr="00A264E6">
        <w:t xml:space="preserve">Decrease the power by </w:t>
      </w:r>
      <w:r>
        <w:t>1</w:t>
      </w:r>
      <w:r w:rsidRPr="00A264E6">
        <w:t>dB and perform the test again</w:t>
      </w:r>
    </w:p>
    <w:p w14:paraId="279895EA" w14:textId="77777777" w:rsidR="00504F55" w:rsidRPr="00A264E6" w:rsidRDefault="00504F55">
      <w:pPr>
        <w:pStyle w:val="ListNumber"/>
        <w:numPr>
          <w:ilvl w:val="0"/>
          <w:numId w:val="13"/>
        </w:numPr>
      </w:pPr>
      <w:r w:rsidRPr="00A264E6">
        <w:t>Repeat step 2 down to power of -</w:t>
      </w:r>
      <w:r>
        <w:t>20</w:t>
      </w:r>
      <w:r w:rsidRPr="00A264E6">
        <w:t xml:space="preserve"> dBm</w:t>
      </w:r>
    </w:p>
    <w:p w14:paraId="23BBEF14" w14:textId="77777777" w:rsidR="00504F55" w:rsidRPr="00A264E6" w:rsidRDefault="00504F55">
      <w:pPr>
        <w:pStyle w:val="ListNumber"/>
        <w:numPr>
          <w:ilvl w:val="0"/>
          <w:numId w:val="13"/>
        </w:numPr>
      </w:pPr>
      <w:r w:rsidRPr="00A264E6">
        <w:t>Select the next frequency and repeat steps 1 to 3</w:t>
      </w:r>
    </w:p>
    <w:p w14:paraId="7BCF8729" w14:textId="77777777" w:rsidR="00504F55" w:rsidRPr="00A264E6" w:rsidRDefault="00504F55">
      <w:pPr>
        <w:pStyle w:val="ListNumber"/>
        <w:numPr>
          <w:ilvl w:val="1"/>
          <w:numId w:val="13"/>
        </w:numPr>
        <w:ind w:left="993" w:hanging="284"/>
      </w:pPr>
      <w:bookmarkStart w:id="71" w:name="_Hlk11760145"/>
      <w:r w:rsidRPr="00A264E6">
        <w:t>0.1 MHz ≤ frequency ≤ 1 MHz; increment size of 0.1 MHz (10 frequencies)</w:t>
      </w:r>
    </w:p>
    <w:p w14:paraId="6381393C" w14:textId="77777777" w:rsidR="00504F55" w:rsidRPr="00A264E6" w:rsidRDefault="00504F55">
      <w:pPr>
        <w:pStyle w:val="ListNumber"/>
        <w:numPr>
          <w:ilvl w:val="1"/>
          <w:numId w:val="13"/>
        </w:numPr>
        <w:ind w:left="993" w:hanging="284"/>
      </w:pPr>
      <w:r>
        <w:t>2</w:t>
      </w:r>
      <w:r w:rsidRPr="00A264E6">
        <w:t xml:space="preserve"> MHz ≤ frequency ≤ 10 MHz; increment size of </w:t>
      </w:r>
      <w:r>
        <w:t>1</w:t>
      </w:r>
      <w:r w:rsidRPr="00A264E6">
        <w:t xml:space="preserve"> MHz (</w:t>
      </w:r>
      <w:r>
        <w:t>9</w:t>
      </w:r>
      <w:r w:rsidRPr="00A264E6">
        <w:t xml:space="preserve"> frequencies)</w:t>
      </w:r>
    </w:p>
    <w:p w14:paraId="6F7DB10C" w14:textId="40718A61" w:rsidR="00504F55" w:rsidRDefault="00504F55">
      <w:pPr>
        <w:pStyle w:val="ListNumber"/>
        <w:numPr>
          <w:ilvl w:val="1"/>
          <w:numId w:val="13"/>
        </w:numPr>
        <w:ind w:left="993" w:hanging="284"/>
      </w:pPr>
      <w:r>
        <w:t>2</w:t>
      </w:r>
      <w:r w:rsidRPr="00A264E6">
        <w:t xml:space="preserve">0 MHz ≤ frequency ≤ </w:t>
      </w:r>
      <w:r w:rsidR="008C7BD8">
        <w:t>8</w:t>
      </w:r>
      <w:r w:rsidRPr="00A264E6">
        <w:t>000 MHz; increment size of 10 MHz (</w:t>
      </w:r>
      <w:r w:rsidR="008C7BD8">
        <w:t>798</w:t>
      </w:r>
      <w:r w:rsidRPr="00A264E6">
        <w:t xml:space="preserve"> frequencies)</w:t>
      </w:r>
    </w:p>
    <w:p w14:paraId="6A2845BC" w14:textId="3650BCC2" w:rsidR="002B4A13" w:rsidRPr="00A264E6" w:rsidRDefault="008C7BD8" w:rsidP="002B4A13">
      <w:pPr>
        <w:pStyle w:val="ListNumber"/>
        <w:numPr>
          <w:ilvl w:val="1"/>
          <w:numId w:val="13"/>
        </w:numPr>
        <w:ind w:left="993" w:hanging="284"/>
      </w:pPr>
      <w:r>
        <w:t>8000</w:t>
      </w:r>
      <w:r w:rsidR="002B4A13" w:rsidRPr="00A264E6">
        <w:t xml:space="preserve"> MHz ≤ frequency ≤ </w:t>
      </w:r>
      <w:r>
        <w:t>40</w:t>
      </w:r>
      <w:r w:rsidR="002B4A13" w:rsidRPr="00A264E6">
        <w:t>000 MHz; increment size of 10</w:t>
      </w:r>
      <w:r>
        <w:t>0</w:t>
      </w:r>
      <w:r w:rsidR="002B4A13" w:rsidRPr="00A264E6">
        <w:t xml:space="preserve"> MHz (</w:t>
      </w:r>
      <w:r>
        <w:t>320</w:t>
      </w:r>
      <w:r w:rsidR="002B4A13" w:rsidRPr="00A264E6">
        <w:t xml:space="preserve"> frequencies)</w:t>
      </w:r>
    </w:p>
    <w:p w14:paraId="0569A38B" w14:textId="46C4972A" w:rsidR="00B203A4" w:rsidRPr="006123FF" w:rsidRDefault="00B203A4" w:rsidP="00B203A4">
      <w:pPr>
        <w:pStyle w:val="CaptionTable"/>
      </w:pPr>
      <w:bookmarkStart w:id="72" w:name="_Toc143012356"/>
      <w:bookmarkEnd w:id="71"/>
      <w:r w:rsidRPr="006123FF">
        <w:t xml:space="preserve">Table </w:t>
      </w:r>
      <w:fldSimple w:instr=" STYLEREF 1 \s ">
        <w:r w:rsidR="00FC53A9">
          <w:rPr>
            <w:noProof/>
            <w:cs/>
          </w:rPr>
          <w:t>‎</w:t>
        </w:r>
        <w:r w:rsidR="00FC53A9">
          <w:rPr>
            <w:noProof/>
          </w:rPr>
          <w:t>2</w:t>
        </w:r>
      </w:fldSimple>
      <w:r w:rsidRPr="006123FF">
        <w:t>.</w:t>
      </w:r>
      <w:fldSimple w:instr=" SEQ Table \* ARABIC \s 1 ">
        <w:r w:rsidR="00FC53A9">
          <w:rPr>
            <w:noProof/>
          </w:rPr>
          <w:t>3</w:t>
        </w:r>
      </w:fldSimple>
      <w:r w:rsidRPr="006123FF">
        <w:t xml:space="preserve"> </w:t>
      </w:r>
      <w:r w:rsidRPr="00B203A4">
        <w:t xml:space="preserve">Power </w:t>
      </w:r>
      <w:r w:rsidR="00B2366B">
        <w:t>v</w:t>
      </w:r>
      <w:r w:rsidRPr="00B203A4">
        <w:t>s</w:t>
      </w:r>
      <w:r w:rsidR="00B2366B">
        <w:t>.</w:t>
      </w:r>
      <w:r w:rsidRPr="00B203A4">
        <w:t xml:space="preserve"> Frequency</w:t>
      </w:r>
      <w:bookmarkEnd w:id="7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56"/>
        <w:gridCol w:w="1509"/>
        <w:gridCol w:w="1403"/>
        <w:gridCol w:w="1571"/>
        <w:gridCol w:w="1414"/>
        <w:gridCol w:w="1118"/>
        <w:gridCol w:w="1079"/>
      </w:tblGrid>
      <w:tr w:rsidR="00504F55" w:rsidRPr="00A264E6" w14:paraId="34E3ABAE" w14:textId="77777777" w:rsidTr="008C7BD8">
        <w:trPr>
          <w:cantSplit/>
          <w:jc w:val="center"/>
        </w:trPr>
        <w:tc>
          <w:tcPr>
            <w:tcW w:w="672" w:type="pct"/>
            <w:shd w:val="clear" w:color="auto" w:fill="0D5EA8"/>
          </w:tcPr>
          <w:p w14:paraId="6AB99553" w14:textId="77777777" w:rsidR="00504F55" w:rsidRPr="00A264E6" w:rsidRDefault="00504F55" w:rsidP="00B203A4">
            <w:pPr>
              <w:pStyle w:val="TableHeading"/>
              <w:rPr>
                <w:snapToGrid w:val="0"/>
              </w:rPr>
            </w:pPr>
            <w:r w:rsidRPr="00A264E6">
              <w:rPr>
                <w:snapToGrid w:val="0"/>
              </w:rPr>
              <w:t>Test Number</w:t>
            </w:r>
          </w:p>
        </w:tc>
        <w:tc>
          <w:tcPr>
            <w:tcW w:w="807" w:type="pct"/>
            <w:shd w:val="clear" w:color="auto" w:fill="0D5EA8"/>
          </w:tcPr>
          <w:p w14:paraId="6CA2921A" w14:textId="77777777" w:rsidR="00504F55" w:rsidRPr="00A264E6" w:rsidRDefault="00504F55" w:rsidP="00B203A4">
            <w:pPr>
              <w:pStyle w:val="TableHeading"/>
              <w:rPr>
                <w:snapToGrid w:val="0"/>
              </w:rPr>
            </w:pPr>
            <w:r w:rsidRPr="00A264E6">
              <w:rPr>
                <w:snapToGrid w:val="0"/>
              </w:rPr>
              <w:t>Output Frequency</w:t>
            </w:r>
          </w:p>
        </w:tc>
        <w:tc>
          <w:tcPr>
            <w:tcW w:w="750" w:type="pct"/>
            <w:shd w:val="clear" w:color="auto" w:fill="0D5EA8"/>
          </w:tcPr>
          <w:p w14:paraId="33CBE070" w14:textId="77777777" w:rsidR="00504F55" w:rsidRPr="00A264E6" w:rsidRDefault="00504F55" w:rsidP="00B203A4">
            <w:pPr>
              <w:pStyle w:val="TableHeading"/>
              <w:rPr>
                <w:snapToGrid w:val="0"/>
              </w:rPr>
            </w:pPr>
            <w:r w:rsidRPr="00A264E6">
              <w:rPr>
                <w:snapToGrid w:val="0"/>
              </w:rPr>
              <w:t>Output Power</w:t>
            </w:r>
          </w:p>
        </w:tc>
        <w:tc>
          <w:tcPr>
            <w:tcW w:w="840" w:type="pct"/>
            <w:shd w:val="clear" w:color="auto" w:fill="0D5EA8"/>
          </w:tcPr>
          <w:p w14:paraId="2F6DFF3B" w14:textId="77777777" w:rsidR="00504F55" w:rsidRPr="00A264E6" w:rsidRDefault="00504F55" w:rsidP="00B203A4">
            <w:pPr>
              <w:pStyle w:val="TableHeading"/>
              <w:rPr>
                <w:snapToGrid w:val="0"/>
              </w:rPr>
            </w:pPr>
            <w:r w:rsidRPr="00A264E6">
              <w:rPr>
                <w:snapToGrid w:val="0"/>
              </w:rPr>
              <w:t>Error Limits</w:t>
            </w:r>
          </w:p>
        </w:tc>
        <w:tc>
          <w:tcPr>
            <w:tcW w:w="756" w:type="pct"/>
            <w:shd w:val="clear" w:color="auto" w:fill="0D5EA8"/>
          </w:tcPr>
          <w:p w14:paraId="29E54C68" w14:textId="77777777" w:rsidR="00504F55" w:rsidRPr="00A264E6" w:rsidRDefault="00504F55" w:rsidP="00B203A4">
            <w:pPr>
              <w:pStyle w:val="TableHeading"/>
              <w:rPr>
                <w:snapToGrid w:val="0"/>
              </w:rPr>
            </w:pPr>
            <w:r w:rsidRPr="00A264E6">
              <w:rPr>
                <w:snapToGrid w:val="0"/>
              </w:rPr>
              <w:t>Power Reading</w:t>
            </w:r>
          </w:p>
        </w:tc>
        <w:tc>
          <w:tcPr>
            <w:tcW w:w="598" w:type="pct"/>
            <w:shd w:val="clear" w:color="auto" w:fill="0D5EA8"/>
          </w:tcPr>
          <w:p w14:paraId="5CB100AE" w14:textId="77777777" w:rsidR="00504F55" w:rsidRPr="00A264E6" w:rsidRDefault="00504F55" w:rsidP="00B203A4">
            <w:pPr>
              <w:pStyle w:val="TableHeading"/>
              <w:rPr>
                <w:snapToGrid w:val="0"/>
              </w:rPr>
            </w:pPr>
            <w:r w:rsidRPr="00A264E6">
              <w:rPr>
                <w:snapToGrid w:val="0"/>
              </w:rPr>
              <w:t>Pass</w:t>
            </w:r>
          </w:p>
        </w:tc>
        <w:tc>
          <w:tcPr>
            <w:tcW w:w="577" w:type="pct"/>
            <w:shd w:val="clear" w:color="auto" w:fill="0D5EA8"/>
          </w:tcPr>
          <w:p w14:paraId="0D73F752" w14:textId="77777777" w:rsidR="00504F55" w:rsidRPr="00A264E6" w:rsidRDefault="00504F55" w:rsidP="00B203A4">
            <w:pPr>
              <w:pStyle w:val="TableHeading"/>
              <w:rPr>
                <w:snapToGrid w:val="0"/>
              </w:rPr>
            </w:pPr>
            <w:r w:rsidRPr="00A264E6">
              <w:rPr>
                <w:snapToGrid w:val="0"/>
              </w:rPr>
              <w:t>Fail</w:t>
            </w:r>
          </w:p>
        </w:tc>
      </w:tr>
      <w:tr w:rsidR="00504F55" w:rsidRPr="00A264E6" w14:paraId="23683928" w14:textId="77777777" w:rsidTr="008C7BD8">
        <w:trPr>
          <w:cantSplit/>
          <w:jc w:val="center"/>
        </w:trPr>
        <w:tc>
          <w:tcPr>
            <w:tcW w:w="672" w:type="pct"/>
          </w:tcPr>
          <w:p w14:paraId="1D3DF01B" w14:textId="77777777" w:rsidR="00504F55" w:rsidRPr="00A264E6" w:rsidRDefault="00504F55" w:rsidP="005E4E37">
            <w:pPr>
              <w:pStyle w:val="TableText"/>
              <w:rPr>
                <w:snapToGrid w:val="0"/>
              </w:rPr>
            </w:pPr>
            <w:r>
              <w:rPr>
                <w:snapToGrid w:val="0"/>
              </w:rPr>
              <w:t>1</w:t>
            </w:r>
          </w:p>
        </w:tc>
        <w:tc>
          <w:tcPr>
            <w:tcW w:w="807" w:type="pct"/>
          </w:tcPr>
          <w:p w14:paraId="6C30F0A1" w14:textId="537ACC5B" w:rsidR="00504F55" w:rsidRPr="00A264E6" w:rsidRDefault="00504F55" w:rsidP="005E4E37">
            <w:pPr>
              <w:pStyle w:val="TableText"/>
              <w:rPr>
                <w:snapToGrid w:val="0"/>
              </w:rPr>
            </w:pPr>
            <w:r w:rsidRPr="00A264E6">
              <w:rPr>
                <w:snapToGrid w:val="0"/>
              </w:rPr>
              <w:t xml:space="preserve">100 </w:t>
            </w:r>
            <w:r w:rsidR="00B203A4">
              <w:rPr>
                <w:snapToGrid w:val="0"/>
              </w:rPr>
              <w:t>k</w:t>
            </w:r>
            <w:r w:rsidRPr="00A264E6">
              <w:rPr>
                <w:snapToGrid w:val="0"/>
              </w:rPr>
              <w:t>Hz</w:t>
            </w:r>
          </w:p>
        </w:tc>
        <w:tc>
          <w:tcPr>
            <w:tcW w:w="750" w:type="pct"/>
          </w:tcPr>
          <w:p w14:paraId="2C8C52DD" w14:textId="77777777" w:rsidR="00504F55" w:rsidRPr="00A264E6" w:rsidRDefault="00504F55" w:rsidP="005E4E37">
            <w:pPr>
              <w:pStyle w:val="TableText"/>
              <w:rPr>
                <w:snapToGrid w:val="0"/>
              </w:rPr>
            </w:pPr>
            <w:r w:rsidRPr="00A264E6">
              <w:rPr>
                <w:snapToGrid w:val="0"/>
              </w:rPr>
              <w:t>15 dBm</w:t>
            </w:r>
          </w:p>
        </w:tc>
        <w:tc>
          <w:tcPr>
            <w:tcW w:w="840" w:type="pct"/>
          </w:tcPr>
          <w:p w14:paraId="1E53C439" w14:textId="77777777" w:rsidR="00504F55" w:rsidRPr="00A264E6" w:rsidRDefault="00504F55" w:rsidP="005E4E37">
            <w:pPr>
              <w:pStyle w:val="TableText"/>
              <w:rPr>
                <w:snapToGrid w:val="0"/>
              </w:rPr>
            </w:pPr>
            <w:r w:rsidRPr="00A264E6">
              <w:rPr>
                <w:snapToGrid w:val="0"/>
              </w:rPr>
              <w:sym w:font="Symbol" w:char="F0B1"/>
            </w:r>
            <w:r w:rsidRPr="00A264E6">
              <w:rPr>
                <w:snapToGrid w:val="0"/>
              </w:rPr>
              <w:t>0.5 dB</w:t>
            </w:r>
          </w:p>
        </w:tc>
        <w:tc>
          <w:tcPr>
            <w:tcW w:w="756" w:type="pct"/>
          </w:tcPr>
          <w:p w14:paraId="0E9B93AE" w14:textId="09E30872" w:rsidR="00504F55" w:rsidRPr="00A264E6" w:rsidRDefault="009054FE" w:rsidP="005E4E37">
            <w:pPr>
              <w:pStyle w:val="TableText"/>
              <w:rPr>
                <w:snapToGrid w:val="0"/>
              </w:rPr>
            </w:pPr>
            <w:r>
              <w:rPr>
                <w:snapToGrid w:val="0"/>
              </w:rPr>
              <w:t>-46</w:t>
            </w:r>
          </w:p>
        </w:tc>
        <w:tc>
          <w:tcPr>
            <w:tcW w:w="598" w:type="pct"/>
          </w:tcPr>
          <w:p w14:paraId="017D2CF1" w14:textId="77777777" w:rsidR="00504F55" w:rsidRPr="00A264E6" w:rsidRDefault="00504F55" w:rsidP="005E4E37">
            <w:pPr>
              <w:pStyle w:val="TableText"/>
              <w:rPr>
                <w:snapToGrid w:val="0"/>
              </w:rPr>
            </w:pPr>
          </w:p>
        </w:tc>
        <w:tc>
          <w:tcPr>
            <w:tcW w:w="577" w:type="pct"/>
          </w:tcPr>
          <w:p w14:paraId="3A31CBE7" w14:textId="1622652D" w:rsidR="00504F55" w:rsidRPr="009054FE" w:rsidRDefault="009054FE" w:rsidP="005E4E37">
            <w:pPr>
              <w:pStyle w:val="TableText"/>
              <w:rPr>
                <w:snapToGrid w:val="0"/>
                <w:color w:val="FF0000"/>
              </w:rPr>
            </w:pPr>
            <w:r w:rsidRPr="009054FE">
              <w:rPr>
                <w:snapToGrid w:val="0"/>
                <w:color w:val="FF0000"/>
              </w:rPr>
              <w:t>FAIL</w:t>
            </w:r>
          </w:p>
        </w:tc>
      </w:tr>
      <w:tr w:rsidR="009054FE" w:rsidRPr="00A264E6" w14:paraId="18D2FB77" w14:textId="77777777" w:rsidTr="008C7BD8">
        <w:trPr>
          <w:cantSplit/>
          <w:jc w:val="center"/>
        </w:trPr>
        <w:tc>
          <w:tcPr>
            <w:tcW w:w="672" w:type="pct"/>
          </w:tcPr>
          <w:p w14:paraId="70658979" w14:textId="694E5BD9" w:rsidR="009054FE" w:rsidRPr="00A264E6" w:rsidRDefault="009054FE" w:rsidP="009054FE">
            <w:pPr>
              <w:pStyle w:val="TableText"/>
              <w:rPr>
                <w:snapToGrid w:val="0"/>
              </w:rPr>
            </w:pPr>
            <w:r>
              <w:rPr>
                <w:snapToGrid w:val="0"/>
              </w:rPr>
              <w:t>2</w:t>
            </w:r>
          </w:p>
        </w:tc>
        <w:tc>
          <w:tcPr>
            <w:tcW w:w="807" w:type="pct"/>
          </w:tcPr>
          <w:p w14:paraId="0257CDEA" w14:textId="4B4D94F1" w:rsidR="009054FE" w:rsidRPr="00A264E6" w:rsidRDefault="009054FE" w:rsidP="009054FE">
            <w:pPr>
              <w:pStyle w:val="TableText"/>
              <w:rPr>
                <w:snapToGrid w:val="0"/>
              </w:rPr>
            </w:pPr>
            <w:r w:rsidRPr="00A264E6">
              <w:rPr>
                <w:snapToGrid w:val="0"/>
              </w:rPr>
              <w:t xml:space="preserve">100 </w:t>
            </w:r>
            <w:r>
              <w:rPr>
                <w:snapToGrid w:val="0"/>
              </w:rPr>
              <w:t>k</w:t>
            </w:r>
            <w:r w:rsidRPr="00A264E6">
              <w:rPr>
                <w:snapToGrid w:val="0"/>
              </w:rPr>
              <w:t>Hz</w:t>
            </w:r>
          </w:p>
        </w:tc>
        <w:tc>
          <w:tcPr>
            <w:tcW w:w="750" w:type="pct"/>
          </w:tcPr>
          <w:p w14:paraId="7D832D4C" w14:textId="42713240" w:rsidR="009054FE" w:rsidRPr="00A264E6" w:rsidRDefault="009054FE" w:rsidP="009054FE">
            <w:pPr>
              <w:pStyle w:val="TableText"/>
              <w:rPr>
                <w:snapToGrid w:val="0"/>
              </w:rPr>
            </w:pPr>
            <w:r>
              <w:rPr>
                <w:snapToGrid w:val="0"/>
              </w:rPr>
              <w:t>5</w:t>
            </w:r>
          </w:p>
        </w:tc>
        <w:tc>
          <w:tcPr>
            <w:tcW w:w="840" w:type="pct"/>
          </w:tcPr>
          <w:p w14:paraId="2C6DABA8" w14:textId="77777777" w:rsidR="009054FE" w:rsidRPr="00A264E6" w:rsidRDefault="009054FE" w:rsidP="009054FE">
            <w:pPr>
              <w:pStyle w:val="TableText"/>
              <w:rPr>
                <w:snapToGrid w:val="0"/>
              </w:rPr>
            </w:pPr>
            <w:r w:rsidRPr="00A264E6">
              <w:rPr>
                <w:snapToGrid w:val="0"/>
              </w:rPr>
              <w:sym w:font="Symbol" w:char="F0B1"/>
            </w:r>
            <w:r w:rsidRPr="00A264E6">
              <w:rPr>
                <w:snapToGrid w:val="0"/>
              </w:rPr>
              <w:t>0.5 dB</w:t>
            </w:r>
          </w:p>
        </w:tc>
        <w:tc>
          <w:tcPr>
            <w:tcW w:w="756" w:type="pct"/>
          </w:tcPr>
          <w:p w14:paraId="065F1DEF" w14:textId="31185C57" w:rsidR="009054FE" w:rsidRPr="00A264E6" w:rsidRDefault="009054FE" w:rsidP="009054FE">
            <w:pPr>
              <w:pStyle w:val="TableText"/>
              <w:rPr>
                <w:snapToGrid w:val="0"/>
              </w:rPr>
            </w:pPr>
            <w:r>
              <w:rPr>
                <w:snapToGrid w:val="0"/>
              </w:rPr>
              <w:t>-27</w:t>
            </w:r>
          </w:p>
        </w:tc>
        <w:tc>
          <w:tcPr>
            <w:tcW w:w="598" w:type="pct"/>
          </w:tcPr>
          <w:p w14:paraId="0A0BFB65" w14:textId="77777777" w:rsidR="009054FE" w:rsidRPr="00A264E6" w:rsidRDefault="009054FE" w:rsidP="009054FE">
            <w:pPr>
              <w:pStyle w:val="TableText"/>
              <w:rPr>
                <w:snapToGrid w:val="0"/>
              </w:rPr>
            </w:pPr>
          </w:p>
        </w:tc>
        <w:tc>
          <w:tcPr>
            <w:tcW w:w="577" w:type="pct"/>
          </w:tcPr>
          <w:p w14:paraId="08B8138F" w14:textId="0EC3F683" w:rsidR="009054FE" w:rsidRPr="00A264E6" w:rsidRDefault="009054FE" w:rsidP="009054FE">
            <w:pPr>
              <w:pStyle w:val="TableText"/>
              <w:rPr>
                <w:snapToGrid w:val="0"/>
              </w:rPr>
            </w:pPr>
            <w:r w:rsidRPr="0059367A">
              <w:rPr>
                <w:snapToGrid w:val="0"/>
                <w:color w:val="FF0000"/>
              </w:rPr>
              <w:t>FAIL</w:t>
            </w:r>
          </w:p>
        </w:tc>
      </w:tr>
      <w:tr w:rsidR="009054FE" w:rsidRPr="00A264E6" w14:paraId="35DCBCB0" w14:textId="77777777" w:rsidTr="008C7BD8">
        <w:trPr>
          <w:cantSplit/>
          <w:jc w:val="center"/>
        </w:trPr>
        <w:tc>
          <w:tcPr>
            <w:tcW w:w="672" w:type="pct"/>
          </w:tcPr>
          <w:p w14:paraId="1CBCCF7A" w14:textId="7E2686FE" w:rsidR="009054FE" w:rsidRDefault="009054FE" w:rsidP="009054FE">
            <w:pPr>
              <w:pStyle w:val="TableText"/>
              <w:rPr>
                <w:snapToGrid w:val="0"/>
              </w:rPr>
            </w:pPr>
            <w:r>
              <w:rPr>
                <w:snapToGrid w:val="0"/>
              </w:rPr>
              <w:t>3</w:t>
            </w:r>
          </w:p>
        </w:tc>
        <w:tc>
          <w:tcPr>
            <w:tcW w:w="807" w:type="pct"/>
          </w:tcPr>
          <w:p w14:paraId="12703F82" w14:textId="2221A47F" w:rsidR="009054FE" w:rsidRPr="00A264E6" w:rsidRDefault="009054FE" w:rsidP="009054FE">
            <w:pPr>
              <w:pStyle w:val="TableText"/>
              <w:rPr>
                <w:snapToGrid w:val="0"/>
              </w:rPr>
            </w:pPr>
            <w:r w:rsidRPr="00A264E6">
              <w:rPr>
                <w:snapToGrid w:val="0"/>
              </w:rPr>
              <w:t xml:space="preserve">100 </w:t>
            </w:r>
            <w:r>
              <w:rPr>
                <w:snapToGrid w:val="0"/>
              </w:rPr>
              <w:t>k</w:t>
            </w:r>
            <w:r w:rsidRPr="00A264E6">
              <w:rPr>
                <w:snapToGrid w:val="0"/>
              </w:rPr>
              <w:t>Hz</w:t>
            </w:r>
          </w:p>
        </w:tc>
        <w:tc>
          <w:tcPr>
            <w:tcW w:w="750" w:type="pct"/>
          </w:tcPr>
          <w:p w14:paraId="77411CF0" w14:textId="0BA19087" w:rsidR="009054FE" w:rsidRPr="00A264E6" w:rsidRDefault="009054FE" w:rsidP="009054FE">
            <w:pPr>
              <w:pStyle w:val="TableText"/>
              <w:rPr>
                <w:snapToGrid w:val="0"/>
              </w:rPr>
            </w:pPr>
            <w:r>
              <w:rPr>
                <w:snapToGrid w:val="0"/>
              </w:rPr>
              <w:t>0</w:t>
            </w:r>
          </w:p>
        </w:tc>
        <w:tc>
          <w:tcPr>
            <w:tcW w:w="840" w:type="pct"/>
          </w:tcPr>
          <w:p w14:paraId="180024AB" w14:textId="77777777" w:rsidR="009054FE" w:rsidRPr="00A264E6" w:rsidRDefault="009054FE" w:rsidP="009054FE">
            <w:pPr>
              <w:pStyle w:val="TableText"/>
              <w:rPr>
                <w:snapToGrid w:val="0"/>
              </w:rPr>
            </w:pPr>
          </w:p>
        </w:tc>
        <w:tc>
          <w:tcPr>
            <w:tcW w:w="756" w:type="pct"/>
          </w:tcPr>
          <w:p w14:paraId="588B62CD" w14:textId="2C88BC9B" w:rsidR="009054FE" w:rsidRPr="00A264E6" w:rsidRDefault="009054FE" w:rsidP="009054FE">
            <w:pPr>
              <w:pStyle w:val="TableText"/>
              <w:rPr>
                <w:snapToGrid w:val="0"/>
              </w:rPr>
            </w:pPr>
            <w:r>
              <w:rPr>
                <w:snapToGrid w:val="0"/>
              </w:rPr>
              <w:t>-33</w:t>
            </w:r>
          </w:p>
        </w:tc>
        <w:tc>
          <w:tcPr>
            <w:tcW w:w="598" w:type="pct"/>
          </w:tcPr>
          <w:p w14:paraId="765A3287" w14:textId="77777777" w:rsidR="009054FE" w:rsidRPr="00A264E6" w:rsidRDefault="009054FE" w:rsidP="009054FE">
            <w:pPr>
              <w:pStyle w:val="TableText"/>
              <w:rPr>
                <w:snapToGrid w:val="0"/>
              </w:rPr>
            </w:pPr>
          </w:p>
        </w:tc>
        <w:tc>
          <w:tcPr>
            <w:tcW w:w="577" w:type="pct"/>
          </w:tcPr>
          <w:p w14:paraId="7D515FFF" w14:textId="0ED4BBFC" w:rsidR="009054FE" w:rsidRPr="00A264E6" w:rsidRDefault="009054FE" w:rsidP="009054FE">
            <w:pPr>
              <w:pStyle w:val="TableText"/>
              <w:rPr>
                <w:snapToGrid w:val="0"/>
              </w:rPr>
            </w:pPr>
            <w:r w:rsidRPr="0059367A">
              <w:rPr>
                <w:snapToGrid w:val="0"/>
                <w:color w:val="FF0000"/>
              </w:rPr>
              <w:t>FAIL</w:t>
            </w:r>
          </w:p>
        </w:tc>
      </w:tr>
      <w:tr w:rsidR="009054FE" w:rsidRPr="00A264E6" w14:paraId="214E3FA8" w14:textId="77777777" w:rsidTr="008C7BD8">
        <w:trPr>
          <w:cantSplit/>
          <w:jc w:val="center"/>
        </w:trPr>
        <w:tc>
          <w:tcPr>
            <w:tcW w:w="672" w:type="pct"/>
          </w:tcPr>
          <w:p w14:paraId="00572D8B" w14:textId="2715C572" w:rsidR="009054FE" w:rsidRDefault="009054FE" w:rsidP="009054FE">
            <w:pPr>
              <w:pStyle w:val="TableText"/>
              <w:rPr>
                <w:snapToGrid w:val="0"/>
              </w:rPr>
            </w:pPr>
            <w:r>
              <w:rPr>
                <w:snapToGrid w:val="0"/>
              </w:rPr>
              <w:t>4</w:t>
            </w:r>
          </w:p>
        </w:tc>
        <w:tc>
          <w:tcPr>
            <w:tcW w:w="807" w:type="pct"/>
          </w:tcPr>
          <w:p w14:paraId="2B7AD0B7" w14:textId="7FB066D6" w:rsidR="009054FE" w:rsidRPr="00A264E6" w:rsidRDefault="009054FE" w:rsidP="009054FE">
            <w:pPr>
              <w:pStyle w:val="TableText"/>
              <w:rPr>
                <w:snapToGrid w:val="0"/>
              </w:rPr>
            </w:pPr>
            <w:r w:rsidRPr="00A264E6">
              <w:rPr>
                <w:snapToGrid w:val="0"/>
              </w:rPr>
              <w:t xml:space="preserve">100 </w:t>
            </w:r>
            <w:r>
              <w:rPr>
                <w:snapToGrid w:val="0"/>
              </w:rPr>
              <w:t>k</w:t>
            </w:r>
            <w:r w:rsidRPr="00A264E6">
              <w:rPr>
                <w:snapToGrid w:val="0"/>
              </w:rPr>
              <w:t>Hz</w:t>
            </w:r>
          </w:p>
        </w:tc>
        <w:tc>
          <w:tcPr>
            <w:tcW w:w="750" w:type="pct"/>
          </w:tcPr>
          <w:p w14:paraId="21A5BE32" w14:textId="3397FA5A" w:rsidR="009054FE" w:rsidRPr="00A264E6" w:rsidRDefault="009054FE" w:rsidP="009054FE">
            <w:pPr>
              <w:pStyle w:val="TableText"/>
              <w:rPr>
                <w:snapToGrid w:val="0"/>
              </w:rPr>
            </w:pPr>
            <w:r>
              <w:rPr>
                <w:snapToGrid w:val="0"/>
              </w:rPr>
              <w:t>20</w:t>
            </w:r>
          </w:p>
        </w:tc>
        <w:tc>
          <w:tcPr>
            <w:tcW w:w="840" w:type="pct"/>
          </w:tcPr>
          <w:p w14:paraId="6E7E517D" w14:textId="77777777" w:rsidR="009054FE" w:rsidRPr="00A264E6" w:rsidRDefault="009054FE" w:rsidP="009054FE">
            <w:pPr>
              <w:pStyle w:val="TableText"/>
              <w:rPr>
                <w:snapToGrid w:val="0"/>
              </w:rPr>
            </w:pPr>
          </w:p>
        </w:tc>
        <w:tc>
          <w:tcPr>
            <w:tcW w:w="756" w:type="pct"/>
          </w:tcPr>
          <w:p w14:paraId="7F0913A1" w14:textId="5A02D7A2" w:rsidR="009054FE" w:rsidRPr="00A264E6" w:rsidRDefault="009054FE" w:rsidP="009054FE">
            <w:pPr>
              <w:pStyle w:val="TableText"/>
              <w:rPr>
                <w:snapToGrid w:val="0"/>
              </w:rPr>
            </w:pPr>
            <w:r>
              <w:rPr>
                <w:snapToGrid w:val="0"/>
              </w:rPr>
              <w:t>-33</w:t>
            </w:r>
          </w:p>
        </w:tc>
        <w:tc>
          <w:tcPr>
            <w:tcW w:w="598" w:type="pct"/>
          </w:tcPr>
          <w:p w14:paraId="1A4304FF" w14:textId="77777777" w:rsidR="009054FE" w:rsidRPr="00A264E6" w:rsidRDefault="009054FE" w:rsidP="009054FE">
            <w:pPr>
              <w:pStyle w:val="TableText"/>
              <w:rPr>
                <w:snapToGrid w:val="0"/>
              </w:rPr>
            </w:pPr>
          </w:p>
        </w:tc>
        <w:tc>
          <w:tcPr>
            <w:tcW w:w="577" w:type="pct"/>
          </w:tcPr>
          <w:p w14:paraId="182367B5" w14:textId="123C7576" w:rsidR="009054FE" w:rsidRPr="00A264E6" w:rsidRDefault="009054FE" w:rsidP="009054FE">
            <w:pPr>
              <w:pStyle w:val="TableText"/>
              <w:rPr>
                <w:snapToGrid w:val="0"/>
              </w:rPr>
            </w:pPr>
            <w:r w:rsidRPr="0059367A">
              <w:rPr>
                <w:snapToGrid w:val="0"/>
                <w:color w:val="FF0000"/>
              </w:rPr>
              <w:t>FAIL</w:t>
            </w:r>
          </w:p>
        </w:tc>
      </w:tr>
      <w:tr w:rsidR="009054FE" w:rsidRPr="00A264E6" w14:paraId="43FCBDF3" w14:textId="77777777" w:rsidTr="008C7BD8">
        <w:trPr>
          <w:cantSplit/>
          <w:jc w:val="center"/>
        </w:trPr>
        <w:tc>
          <w:tcPr>
            <w:tcW w:w="672" w:type="pct"/>
          </w:tcPr>
          <w:p w14:paraId="7105C5A4" w14:textId="67DC5455" w:rsidR="009054FE" w:rsidRPr="00A264E6" w:rsidRDefault="009054FE" w:rsidP="009054FE">
            <w:pPr>
              <w:pStyle w:val="TableText"/>
              <w:rPr>
                <w:snapToGrid w:val="0"/>
              </w:rPr>
            </w:pPr>
            <w:r>
              <w:rPr>
                <w:snapToGrid w:val="0"/>
              </w:rPr>
              <w:t>40896</w:t>
            </w:r>
          </w:p>
        </w:tc>
        <w:tc>
          <w:tcPr>
            <w:tcW w:w="807" w:type="pct"/>
          </w:tcPr>
          <w:p w14:paraId="057C1460" w14:textId="4C360A59" w:rsidR="009054FE" w:rsidRPr="00A264E6" w:rsidRDefault="009054FE" w:rsidP="009054FE">
            <w:pPr>
              <w:pStyle w:val="TableText"/>
              <w:rPr>
                <w:snapToGrid w:val="0"/>
              </w:rPr>
            </w:pPr>
            <w:r>
              <w:rPr>
                <w:snapToGrid w:val="0"/>
              </w:rPr>
              <w:t>40</w:t>
            </w:r>
            <w:r w:rsidRPr="00A264E6">
              <w:rPr>
                <w:snapToGrid w:val="0"/>
              </w:rPr>
              <w:t xml:space="preserve"> GHz</w:t>
            </w:r>
          </w:p>
        </w:tc>
        <w:tc>
          <w:tcPr>
            <w:tcW w:w="750" w:type="pct"/>
          </w:tcPr>
          <w:p w14:paraId="04265AA8" w14:textId="77777777" w:rsidR="009054FE" w:rsidRPr="00A264E6" w:rsidRDefault="009054FE" w:rsidP="009054FE">
            <w:pPr>
              <w:pStyle w:val="TableText"/>
              <w:rPr>
                <w:snapToGrid w:val="0"/>
              </w:rPr>
            </w:pPr>
            <w:r w:rsidRPr="00A264E6">
              <w:rPr>
                <w:snapToGrid w:val="0"/>
              </w:rPr>
              <w:t>15 dBm</w:t>
            </w:r>
          </w:p>
        </w:tc>
        <w:tc>
          <w:tcPr>
            <w:tcW w:w="840" w:type="pct"/>
          </w:tcPr>
          <w:p w14:paraId="4E707FD9" w14:textId="77777777" w:rsidR="009054FE" w:rsidRPr="00A264E6" w:rsidRDefault="009054FE" w:rsidP="009054FE">
            <w:pPr>
              <w:pStyle w:val="TableText"/>
              <w:rPr>
                <w:snapToGrid w:val="0"/>
              </w:rPr>
            </w:pPr>
            <w:r w:rsidRPr="00A264E6">
              <w:rPr>
                <w:snapToGrid w:val="0"/>
              </w:rPr>
              <w:sym w:font="Symbol" w:char="F0B1"/>
            </w:r>
            <w:r>
              <w:rPr>
                <w:snapToGrid w:val="0"/>
              </w:rPr>
              <w:t>1</w:t>
            </w:r>
            <w:r w:rsidRPr="00A264E6">
              <w:rPr>
                <w:snapToGrid w:val="0"/>
              </w:rPr>
              <w:t>.</w:t>
            </w:r>
            <w:r>
              <w:rPr>
                <w:snapToGrid w:val="0"/>
              </w:rPr>
              <w:t>0</w:t>
            </w:r>
            <w:r w:rsidRPr="00A264E6">
              <w:rPr>
                <w:snapToGrid w:val="0"/>
              </w:rPr>
              <w:t xml:space="preserve"> dB</w:t>
            </w:r>
          </w:p>
        </w:tc>
        <w:tc>
          <w:tcPr>
            <w:tcW w:w="756" w:type="pct"/>
          </w:tcPr>
          <w:p w14:paraId="4CE5971A" w14:textId="77777777" w:rsidR="009054FE" w:rsidRPr="00A264E6" w:rsidRDefault="009054FE" w:rsidP="009054FE">
            <w:pPr>
              <w:pStyle w:val="TableText"/>
              <w:rPr>
                <w:snapToGrid w:val="0"/>
              </w:rPr>
            </w:pPr>
          </w:p>
        </w:tc>
        <w:tc>
          <w:tcPr>
            <w:tcW w:w="598" w:type="pct"/>
          </w:tcPr>
          <w:p w14:paraId="1EE2902C" w14:textId="77777777" w:rsidR="009054FE" w:rsidRPr="00A264E6" w:rsidRDefault="009054FE" w:rsidP="009054FE">
            <w:pPr>
              <w:pStyle w:val="TableText"/>
              <w:rPr>
                <w:snapToGrid w:val="0"/>
              </w:rPr>
            </w:pPr>
          </w:p>
        </w:tc>
        <w:tc>
          <w:tcPr>
            <w:tcW w:w="577" w:type="pct"/>
          </w:tcPr>
          <w:p w14:paraId="74C1A5A6" w14:textId="3472EB36" w:rsidR="009054FE" w:rsidRPr="00A264E6" w:rsidRDefault="009054FE" w:rsidP="009054FE">
            <w:pPr>
              <w:pStyle w:val="TableText"/>
              <w:rPr>
                <w:snapToGrid w:val="0"/>
              </w:rPr>
            </w:pPr>
            <w:r w:rsidRPr="0059367A">
              <w:rPr>
                <w:snapToGrid w:val="0"/>
                <w:color w:val="FF0000"/>
              </w:rPr>
              <w:t>FAIL</w:t>
            </w:r>
          </w:p>
        </w:tc>
      </w:tr>
      <w:tr w:rsidR="009054FE" w:rsidRPr="00A264E6" w14:paraId="546B47CB" w14:textId="77777777" w:rsidTr="008C7BD8">
        <w:trPr>
          <w:cantSplit/>
          <w:jc w:val="center"/>
        </w:trPr>
        <w:tc>
          <w:tcPr>
            <w:tcW w:w="672" w:type="pct"/>
          </w:tcPr>
          <w:p w14:paraId="520FFBCD" w14:textId="37F392F5" w:rsidR="009054FE" w:rsidRPr="00A264E6" w:rsidRDefault="009054FE" w:rsidP="009054FE">
            <w:pPr>
              <w:pStyle w:val="TableText"/>
              <w:rPr>
                <w:snapToGrid w:val="0"/>
              </w:rPr>
            </w:pPr>
            <w:r>
              <w:rPr>
                <w:snapToGrid w:val="0"/>
              </w:rPr>
              <w:t>40932</w:t>
            </w:r>
          </w:p>
        </w:tc>
        <w:tc>
          <w:tcPr>
            <w:tcW w:w="807" w:type="pct"/>
          </w:tcPr>
          <w:p w14:paraId="4A3BD039" w14:textId="50658D72" w:rsidR="009054FE" w:rsidRPr="00A264E6" w:rsidRDefault="009054FE" w:rsidP="009054FE">
            <w:pPr>
              <w:pStyle w:val="TableText"/>
              <w:rPr>
                <w:snapToGrid w:val="0"/>
                <w:rtl/>
                <w:lang w:bidi="he-IL"/>
              </w:rPr>
            </w:pPr>
            <w:r>
              <w:rPr>
                <w:snapToGrid w:val="0"/>
              </w:rPr>
              <w:t>40</w:t>
            </w:r>
            <w:r w:rsidRPr="00A264E6">
              <w:rPr>
                <w:snapToGrid w:val="0"/>
              </w:rPr>
              <w:t xml:space="preserve"> GHz</w:t>
            </w:r>
          </w:p>
        </w:tc>
        <w:tc>
          <w:tcPr>
            <w:tcW w:w="750" w:type="pct"/>
          </w:tcPr>
          <w:p w14:paraId="73AFF1FF" w14:textId="77777777" w:rsidR="009054FE" w:rsidRPr="00A264E6" w:rsidRDefault="009054FE" w:rsidP="009054FE">
            <w:pPr>
              <w:pStyle w:val="TableText"/>
              <w:rPr>
                <w:snapToGrid w:val="0"/>
              </w:rPr>
            </w:pPr>
            <w:r w:rsidRPr="00A264E6">
              <w:rPr>
                <w:snapToGrid w:val="0"/>
              </w:rPr>
              <w:t>-</w:t>
            </w:r>
            <w:r>
              <w:rPr>
                <w:snapToGrid w:val="0"/>
              </w:rPr>
              <w:t>20</w:t>
            </w:r>
            <w:r w:rsidRPr="00A264E6">
              <w:rPr>
                <w:snapToGrid w:val="0"/>
              </w:rPr>
              <w:t xml:space="preserve"> dBm</w:t>
            </w:r>
          </w:p>
        </w:tc>
        <w:tc>
          <w:tcPr>
            <w:tcW w:w="840" w:type="pct"/>
          </w:tcPr>
          <w:p w14:paraId="3FE3B4EE" w14:textId="77777777" w:rsidR="009054FE" w:rsidRPr="00A264E6" w:rsidRDefault="009054FE" w:rsidP="009054FE">
            <w:pPr>
              <w:pStyle w:val="TableText"/>
              <w:rPr>
                <w:snapToGrid w:val="0"/>
              </w:rPr>
            </w:pPr>
            <w:r w:rsidRPr="00A264E6">
              <w:rPr>
                <w:snapToGrid w:val="0"/>
              </w:rPr>
              <w:sym w:font="Symbol" w:char="F0B1"/>
            </w:r>
            <w:r>
              <w:rPr>
                <w:snapToGrid w:val="0"/>
              </w:rPr>
              <w:t>1</w:t>
            </w:r>
            <w:r w:rsidRPr="00A264E6">
              <w:rPr>
                <w:snapToGrid w:val="0"/>
              </w:rPr>
              <w:t>.</w:t>
            </w:r>
            <w:r>
              <w:rPr>
                <w:snapToGrid w:val="0"/>
              </w:rPr>
              <w:t>0</w:t>
            </w:r>
            <w:r w:rsidRPr="00A264E6">
              <w:rPr>
                <w:snapToGrid w:val="0"/>
              </w:rPr>
              <w:t xml:space="preserve"> dB</w:t>
            </w:r>
          </w:p>
        </w:tc>
        <w:tc>
          <w:tcPr>
            <w:tcW w:w="756" w:type="pct"/>
          </w:tcPr>
          <w:p w14:paraId="1DA0DA84" w14:textId="77777777" w:rsidR="009054FE" w:rsidRPr="00A264E6" w:rsidRDefault="009054FE" w:rsidP="009054FE">
            <w:pPr>
              <w:pStyle w:val="TableText"/>
              <w:rPr>
                <w:snapToGrid w:val="0"/>
              </w:rPr>
            </w:pPr>
          </w:p>
        </w:tc>
        <w:tc>
          <w:tcPr>
            <w:tcW w:w="598" w:type="pct"/>
          </w:tcPr>
          <w:p w14:paraId="3EEBBB71" w14:textId="77777777" w:rsidR="009054FE" w:rsidRPr="00A264E6" w:rsidRDefault="009054FE" w:rsidP="009054FE">
            <w:pPr>
              <w:pStyle w:val="TableText"/>
              <w:rPr>
                <w:snapToGrid w:val="0"/>
              </w:rPr>
            </w:pPr>
          </w:p>
        </w:tc>
        <w:tc>
          <w:tcPr>
            <w:tcW w:w="577" w:type="pct"/>
          </w:tcPr>
          <w:p w14:paraId="7482AE72" w14:textId="37B64B10" w:rsidR="009054FE" w:rsidRPr="00A264E6" w:rsidRDefault="009054FE" w:rsidP="009054FE">
            <w:pPr>
              <w:pStyle w:val="TableText"/>
              <w:rPr>
                <w:snapToGrid w:val="0"/>
              </w:rPr>
            </w:pPr>
            <w:r w:rsidRPr="0059367A">
              <w:rPr>
                <w:snapToGrid w:val="0"/>
                <w:color w:val="FF0000"/>
              </w:rPr>
              <w:t>FAIL</w:t>
            </w:r>
          </w:p>
        </w:tc>
      </w:tr>
    </w:tbl>
    <w:p w14:paraId="5DC17981" w14:textId="77777777" w:rsidR="00504F55" w:rsidRPr="00A264E6" w:rsidRDefault="00504F55" w:rsidP="00033389">
      <w:pPr>
        <w:pStyle w:val="Heading2"/>
        <w:pageBreakBefore/>
      </w:pPr>
      <w:bookmarkStart w:id="73" w:name="_Toc32840527"/>
      <w:bookmarkStart w:id="74" w:name="_Toc143012331"/>
      <w:r w:rsidRPr="00A264E6">
        <w:lastRenderedPageBreak/>
        <w:t xml:space="preserve">Ref </w:t>
      </w:r>
      <w:r w:rsidRPr="00D970DC">
        <w:t>In</w:t>
      </w:r>
      <w:bookmarkEnd w:id="73"/>
      <w:bookmarkEnd w:id="74"/>
      <w:r w:rsidRPr="00A264E6">
        <w:t xml:space="preserve"> </w:t>
      </w:r>
    </w:p>
    <w:p w14:paraId="780EB4DE" w14:textId="77777777" w:rsidR="00504F55" w:rsidRPr="00A264E6" w:rsidRDefault="00504F55" w:rsidP="00D970DC">
      <w:pPr>
        <w:pStyle w:val="BodyTextHeader"/>
      </w:pPr>
      <w:r w:rsidRPr="00A264E6">
        <w:t>Test Equipment: Scope, Signal Generator</w:t>
      </w:r>
    </w:p>
    <w:p w14:paraId="43B182DF" w14:textId="77777777" w:rsidR="00504F55" w:rsidRPr="00A264E6" w:rsidRDefault="00504F55" w:rsidP="00D970DC">
      <w:pPr>
        <w:pStyle w:val="BodyTextHeader"/>
      </w:pPr>
      <w:r w:rsidRPr="00A264E6">
        <w:t>Preparation:</w:t>
      </w:r>
    </w:p>
    <w:p w14:paraId="0BF6902A" w14:textId="217D00C5" w:rsidR="00504F55" w:rsidRPr="00A264E6" w:rsidRDefault="00504F55">
      <w:pPr>
        <w:pStyle w:val="ListNumber"/>
        <w:numPr>
          <w:ilvl w:val="0"/>
          <w:numId w:val="14"/>
        </w:numPr>
      </w:pPr>
      <w:r w:rsidRPr="00A264E6">
        <w:t xml:space="preserve">Connect the </w:t>
      </w:r>
      <w:r w:rsidR="002B4A13">
        <w:t>LSX4091</w:t>
      </w:r>
      <w:r w:rsidRPr="00A264E6">
        <w:t xml:space="preserve"> output to the scope channel 1 input</w:t>
      </w:r>
    </w:p>
    <w:p w14:paraId="0D0544FF" w14:textId="77777777" w:rsidR="00504F55" w:rsidRPr="00A264E6" w:rsidRDefault="00504F55">
      <w:pPr>
        <w:pStyle w:val="ListNumber"/>
        <w:numPr>
          <w:ilvl w:val="0"/>
          <w:numId w:val="14"/>
        </w:numPr>
      </w:pPr>
      <w:r w:rsidRPr="00A264E6">
        <w:t>Connect the signal generator 10MHz Ref output to the scope channel 2 input</w:t>
      </w:r>
    </w:p>
    <w:p w14:paraId="1E34A4C9" w14:textId="51BB2FC5" w:rsidR="00504F55" w:rsidRPr="00A264E6" w:rsidRDefault="00504F55">
      <w:pPr>
        <w:pStyle w:val="ListNumber"/>
        <w:numPr>
          <w:ilvl w:val="0"/>
          <w:numId w:val="14"/>
        </w:numPr>
      </w:pPr>
      <w:r w:rsidRPr="00A264E6">
        <w:t xml:space="preserve">Connect the signal generator output to the </w:t>
      </w:r>
      <w:r w:rsidR="002B4A13">
        <w:t>LSX4091</w:t>
      </w:r>
      <w:r w:rsidRPr="00A264E6">
        <w:t xml:space="preserve"> Ref In input</w:t>
      </w:r>
    </w:p>
    <w:p w14:paraId="64A264B2" w14:textId="77777777" w:rsidR="00504F55" w:rsidRPr="00A264E6" w:rsidRDefault="00504F55">
      <w:pPr>
        <w:pStyle w:val="ListNumber"/>
        <w:numPr>
          <w:ilvl w:val="0"/>
          <w:numId w:val="14"/>
        </w:numPr>
      </w:pPr>
      <w:r w:rsidRPr="00A264E6">
        <w:t xml:space="preserve">Set the signal generator output ON and configure it as specified in the test table. </w:t>
      </w:r>
    </w:p>
    <w:p w14:paraId="44FDEAEA" w14:textId="35876BF3" w:rsidR="00504F55" w:rsidRPr="00A264E6" w:rsidRDefault="00504F55">
      <w:pPr>
        <w:pStyle w:val="ListNumber"/>
        <w:numPr>
          <w:ilvl w:val="0"/>
          <w:numId w:val="14"/>
        </w:numPr>
      </w:pPr>
      <w:r w:rsidRPr="00A264E6">
        <w:t xml:space="preserve">Configure the </w:t>
      </w:r>
      <w:r w:rsidR="002B4A13">
        <w:t>LSX4091</w:t>
      </w:r>
      <w:r w:rsidRPr="00A264E6">
        <w:t xml:space="preserve"> as follows: </w:t>
      </w:r>
    </w:p>
    <w:p w14:paraId="5C29DC36" w14:textId="292B4C78" w:rsidR="00504F55" w:rsidRPr="00A264E6" w:rsidRDefault="00504F55">
      <w:pPr>
        <w:pStyle w:val="ListNumber"/>
        <w:numPr>
          <w:ilvl w:val="1"/>
          <w:numId w:val="14"/>
        </w:numPr>
        <w:ind w:left="993" w:hanging="284"/>
      </w:pPr>
      <w:r w:rsidRPr="00A264E6">
        <w:t>Frequency</w:t>
      </w:r>
      <w:r w:rsidR="00A26516">
        <w:t>:</w:t>
      </w:r>
      <w:r w:rsidRPr="00A264E6">
        <w:t xml:space="preserve"> 10 MHz </w:t>
      </w:r>
    </w:p>
    <w:p w14:paraId="4CF1EF37" w14:textId="782E7429" w:rsidR="00504F55" w:rsidRPr="00A264E6" w:rsidRDefault="00504F55">
      <w:pPr>
        <w:pStyle w:val="ListNumber"/>
        <w:numPr>
          <w:ilvl w:val="1"/>
          <w:numId w:val="14"/>
        </w:numPr>
        <w:ind w:left="993" w:hanging="284"/>
      </w:pPr>
      <w:r w:rsidRPr="00A264E6">
        <w:t>Output:</w:t>
      </w:r>
      <w:r w:rsidR="00A26516">
        <w:t xml:space="preserve"> </w:t>
      </w:r>
      <w:r w:rsidRPr="00A264E6">
        <w:t>On</w:t>
      </w:r>
    </w:p>
    <w:p w14:paraId="7872E486" w14:textId="56904831" w:rsidR="00504F55" w:rsidRPr="00A264E6" w:rsidRDefault="00504F55">
      <w:pPr>
        <w:pStyle w:val="ListNumber"/>
        <w:numPr>
          <w:ilvl w:val="1"/>
          <w:numId w:val="14"/>
        </w:numPr>
        <w:ind w:left="993" w:hanging="284"/>
      </w:pPr>
      <w:r w:rsidRPr="00A264E6">
        <w:t xml:space="preserve">Power: </w:t>
      </w:r>
      <w:r w:rsidR="00A26516">
        <w:t xml:space="preserve"> </w:t>
      </w:r>
      <w:r w:rsidRPr="00A264E6">
        <w:t>5 dBm</w:t>
      </w:r>
    </w:p>
    <w:p w14:paraId="5CFF3717" w14:textId="77777777" w:rsidR="00504F55" w:rsidRPr="00A264E6" w:rsidRDefault="00504F55" w:rsidP="00A26516">
      <w:pPr>
        <w:pStyle w:val="BodyTextHeader"/>
      </w:pPr>
      <w:r w:rsidRPr="00A264E6">
        <w:t>Test Procedure:</w:t>
      </w:r>
    </w:p>
    <w:p w14:paraId="55A6AAEE" w14:textId="216F9270" w:rsidR="00504F55" w:rsidRPr="00A264E6" w:rsidRDefault="00504F55">
      <w:pPr>
        <w:pStyle w:val="ListNumber"/>
        <w:numPr>
          <w:ilvl w:val="0"/>
          <w:numId w:val="15"/>
        </w:numPr>
      </w:pPr>
      <w:r w:rsidRPr="00A264E6">
        <w:t xml:space="preserve">Perform Ref In tests using Table 5 by verified that the phase between the </w:t>
      </w:r>
      <w:r w:rsidR="002B4A13">
        <w:t>LSX4091</w:t>
      </w:r>
      <w:r w:rsidRPr="00A264E6">
        <w:t xml:space="preserve"> output and the signal generator 10MHz Ref out is lo</w:t>
      </w:r>
      <w:r>
        <w:t>c</w:t>
      </w:r>
      <w:r w:rsidRPr="00A264E6">
        <w:t>ked</w:t>
      </w:r>
      <w:r>
        <w:t>:</w:t>
      </w:r>
      <w:r w:rsidR="00A26516">
        <w:t xml:space="preserve"> </w:t>
      </w:r>
      <w:r w:rsidR="00A26516">
        <w:br/>
      </w:r>
      <w:r>
        <w:t xml:space="preserve">Measure delta between min and max tolerance: </w:t>
      </w:r>
      <w:r w:rsidRPr="00A264E6">
        <w:rPr>
          <w:snapToGrid w:val="0"/>
          <w:lang w:bidi="ar-SA"/>
        </w:rPr>
        <w:sym w:font="Symbol" w:char="F0B1"/>
      </w:r>
      <w:r w:rsidRPr="00A26516">
        <w:rPr>
          <w:snapToGrid w:val="0"/>
          <w:lang w:bidi="ar-SA"/>
        </w:rPr>
        <w:t>1.5ns</w:t>
      </w:r>
      <w:r>
        <w:t xml:space="preserve"> </w:t>
      </w:r>
    </w:p>
    <w:p w14:paraId="75F83DAE" w14:textId="77777777" w:rsidR="00504F55" w:rsidRPr="00A264E6" w:rsidRDefault="00504F55">
      <w:pPr>
        <w:pStyle w:val="ListNumber"/>
        <w:numPr>
          <w:ilvl w:val="0"/>
          <w:numId w:val="15"/>
        </w:numPr>
      </w:pPr>
      <w:r w:rsidRPr="00A264E6">
        <w:t>Increase the signal generator power as requested in the test and perform Ref In tests again</w:t>
      </w:r>
    </w:p>
    <w:p w14:paraId="2A81735B" w14:textId="1F30A46B" w:rsidR="00F82439" w:rsidRPr="006123FF" w:rsidRDefault="00F82439" w:rsidP="00F82439">
      <w:pPr>
        <w:pStyle w:val="CaptionTable"/>
      </w:pPr>
      <w:bookmarkStart w:id="75" w:name="_Toc143012357"/>
      <w:r w:rsidRPr="006123FF">
        <w:t xml:space="preserve">Table </w:t>
      </w:r>
      <w:fldSimple w:instr=" STYLEREF 1 \s ">
        <w:r w:rsidR="00FC53A9">
          <w:rPr>
            <w:noProof/>
            <w:cs/>
          </w:rPr>
          <w:t>‎</w:t>
        </w:r>
        <w:r w:rsidR="00FC53A9">
          <w:rPr>
            <w:noProof/>
          </w:rPr>
          <w:t>2</w:t>
        </w:r>
      </w:fldSimple>
      <w:r w:rsidRPr="006123FF">
        <w:t>.</w:t>
      </w:r>
      <w:fldSimple w:instr=" SEQ Table \* ARABIC \s 1 ">
        <w:r w:rsidR="00FC53A9">
          <w:rPr>
            <w:noProof/>
          </w:rPr>
          <w:t>4</w:t>
        </w:r>
      </w:fldSimple>
      <w:r w:rsidRPr="006123FF">
        <w:t xml:space="preserve"> </w:t>
      </w:r>
      <w:r w:rsidRPr="00F82439">
        <w:t>Ref In</w:t>
      </w:r>
      <w:bookmarkEnd w:id="7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1"/>
        <w:gridCol w:w="3163"/>
        <w:gridCol w:w="2711"/>
        <w:gridCol w:w="730"/>
        <w:gridCol w:w="595"/>
      </w:tblGrid>
      <w:tr w:rsidR="00504F55" w:rsidRPr="00A264E6" w14:paraId="679E7841" w14:textId="77777777" w:rsidTr="00C94FCF">
        <w:trPr>
          <w:cantSplit/>
          <w:trHeight w:val="409"/>
          <w:jc w:val="center"/>
        </w:trPr>
        <w:tc>
          <w:tcPr>
            <w:tcW w:w="0" w:type="auto"/>
            <w:shd w:val="clear" w:color="auto" w:fill="0D5EA8"/>
          </w:tcPr>
          <w:p w14:paraId="2D249BA8" w14:textId="77777777" w:rsidR="00504F55" w:rsidRPr="00A264E6" w:rsidRDefault="00504F55" w:rsidP="00F82439">
            <w:pPr>
              <w:pStyle w:val="TableHeading"/>
              <w:rPr>
                <w:snapToGrid w:val="0"/>
              </w:rPr>
            </w:pPr>
            <w:r w:rsidRPr="00A264E6">
              <w:rPr>
                <w:snapToGrid w:val="0"/>
              </w:rPr>
              <w:t>Test Number</w:t>
            </w:r>
          </w:p>
        </w:tc>
        <w:tc>
          <w:tcPr>
            <w:tcW w:w="0" w:type="auto"/>
            <w:shd w:val="clear" w:color="auto" w:fill="0D5EA8"/>
          </w:tcPr>
          <w:p w14:paraId="70745904" w14:textId="77777777" w:rsidR="00504F55" w:rsidRPr="00A264E6" w:rsidRDefault="00504F55" w:rsidP="00F82439">
            <w:pPr>
              <w:pStyle w:val="TableHeading"/>
              <w:rPr>
                <w:snapToGrid w:val="0"/>
              </w:rPr>
            </w:pPr>
            <w:r w:rsidRPr="00A264E6">
              <w:rPr>
                <w:snapToGrid w:val="0"/>
              </w:rPr>
              <w:t>Signal Generator Frequency</w:t>
            </w:r>
          </w:p>
        </w:tc>
        <w:tc>
          <w:tcPr>
            <w:tcW w:w="0" w:type="auto"/>
            <w:shd w:val="clear" w:color="auto" w:fill="0D5EA8"/>
          </w:tcPr>
          <w:p w14:paraId="3A87D841" w14:textId="77777777" w:rsidR="00504F55" w:rsidRPr="00A264E6" w:rsidRDefault="00504F55" w:rsidP="00F82439">
            <w:pPr>
              <w:pStyle w:val="TableHeading"/>
              <w:rPr>
                <w:snapToGrid w:val="0"/>
              </w:rPr>
            </w:pPr>
            <w:r w:rsidRPr="00A264E6">
              <w:rPr>
                <w:snapToGrid w:val="0"/>
              </w:rPr>
              <w:t>Signal Generator Power</w:t>
            </w:r>
          </w:p>
        </w:tc>
        <w:tc>
          <w:tcPr>
            <w:tcW w:w="0" w:type="auto"/>
            <w:shd w:val="clear" w:color="auto" w:fill="0D5EA8"/>
          </w:tcPr>
          <w:p w14:paraId="087FFB60" w14:textId="77777777" w:rsidR="00504F55" w:rsidRPr="00A264E6" w:rsidRDefault="00504F55" w:rsidP="00F82439">
            <w:pPr>
              <w:pStyle w:val="TableHeading"/>
              <w:rPr>
                <w:snapToGrid w:val="0"/>
              </w:rPr>
            </w:pPr>
            <w:r w:rsidRPr="00A264E6">
              <w:rPr>
                <w:snapToGrid w:val="0"/>
              </w:rPr>
              <w:t>Pass</w:t>
            </w:r>
          </w:p>
        </w:tc>
        <w:tc>
          <w:tcPr>
            <w:tcW w:w="0" w:type="auto"/>
            <w:shd w:val="clear" w:color="auto" w:fill="0D5EA8"/>
          </w:tcPr>
          <w:p w14:paraId="30DB4979" w14:textId="77777777" w:rsidR="00504F55" w:rsidRPr="00A264E6" w:rsidRDefault="00504F55" w:rsidP="00F82439">
            <w:pPr>
              <w:pStyle w:val="TableHeading"/>
              <w:rPr>
                <w:snapToGrid w:val="0"/>
              </w:rPr>
            </w:pPr>
            <w:r w:rsidRPr="00A264E6">
              <w:rPr>
                <w:snapToGrid w:val="0"/>
              </w:rPr>
              <w:t>Fail</w:t>
            </w:r>
          </w:p>
        </w:tc>
      </w:tr>
      <w:tr w:rsidR="00C94FCF" w:rsidRPr="00A264E6" w14:paraId="3DB4AA6E" w14:textId="77777777" w:rsidTr="000C0E5A">
        <w:trPr>
          <w:cantSplit/>
          <w:jc w:val="center"/>
        </w:trPr>
        <w:tc>
          <w:tcPr>
            <w:tcW w:w="0" w:type="auto"/>
          </w:tcPr>
          <w:p w14:paraId="45783286" w14:textId="77777777" w:rsidR="00C94FCF" w:rsidRPr="00A264E6" w:rsidRDefault="00C94FCF" w:rsidP="00C94FCF">
            <w:pPr>
              <w:pStyle w:val="TableText"/>
              <w:rPr>
                <w:snapToGrid w:val="0"/>
              </w:rPr>
            </w:pPr>
            <w:r w:rsidRPr="00A264E6">
              <w:rPr>
                <w:snapToGrid w:val="0"/>
              </w:rPr>
              <w:t>1</w:t>
            </w:r>
          </w:p>
        </w:tc>
        <w:tc>
          <w:tcPr>
            <w:tcW w:w="0" w:type="auto"/>
          </w:tcPr>
          <w:p w14:paraId="2F372183" w14:textId="77777777" w:rsidR="00C94FCF" w:rsidRPr="00A264E6" w:rsidRDefault="00C94FCF" w:rsidP="00C94FCF">
            <w:pPr>
              <w:pStyle w:val="TableText"/>
              <w:rPr>
                <w:snapToGrid w:val="0"/>
              </w:rPr>
            </w:pPr>
            <w:r w:rsidRPr="00A264E6">
              <w:rPr>
                <w:snapToGrid w:val="0"/>
              </w:rPr>
              <w:t>100 MHz</w:t>
            </w:r>
          </w:p>
        </w:tc>
        <w:tc>
          <w:tcPr>
            <w:tcW w:w="0" w:type="auto"/>
          </w:tcPr>
          <w:p w14:paraId="710D6877" w14:textId="77777777" w:rsidR="00C94FCF" w:rsidRPr="00A264E6" w:rsidRDefault="00C94FCF" w:rsidP="00C94FCF">
            <w:pPr>
              <w:pStyle w:val="TableText"/>
              <w:rPr>
                <w:snapToGrid w:val="0"/>
              </w:rPr>
            </w:pPr>
            <w:r w:rsidRPr="00A264E6">
              <w:rPr>
                <w:snapToGrid w:val="0"/>
              </w:rPr>
              <w:t>-5 dBm</w:t>
            </w:r>
          </w:p>
        </w:tc>
        <w:tc>
          <w:tcPr>
            <w:tcW w:w="0" w:type="auto"/>
          </w:tcPr>
          <w:p w14:paraId="2A6DA12E" w14:textId="3205C9EE" w:rsidR="00C94FCF" w:rsidRPr="00A264E6" w:rsidRDefault="009A1074" w:rsidP="00C94FCF">
            <w:pPr>
              <w:pStyle w:val="TableText"/>
              <w:rPr>
                <w:snapToGrid w:val="0"/>
              </w:rPr>
            </w:pPr>
            <w:r>
              <w:rPr>
                <w:snapToGrid w:val="0"/>
              </w:rPr>
              <w:t>6.66</w:t>
            </w:r>
          </w:p>
        </w:tc>
        <w:tc>
          <w:tcPr>
            <w:tcW w:w="0" w:type="auto"/>
          </w:tcPr>
          <w:p w14:paraId="4ACD369B" w14:textId="32CBFE4E" w:rsidR="00C94FCF" w:rsidRPr="00A264E6" w:rsidRDefault="00C94FCF" w:rsidP="00C94FCF">
            <w:pPr>
              <w:pStyle w:val="TableText"/>
              <w:rPr>
                <w:snapToGrid w:val="0"/>
              </w:rPr>
            </w:pPr>
            <w:r w:rsidRPr="00B07886">
              <w:rPr>
                <w:snapToGrid w:val="0"/>
                <w:color w:val="FF0000"/>
              </w:rPr>
              <w:t>FAIL</w:t>
            </w:r>
          </w:p>
        </w:tc>
      </w:tr>
      <w:tr w:rsidR="00C94FCF" w:rsidRPr="00A264E6" w14:paraId="41E547E2" w14:textId="77777777" w:rsidTr="000C0E5A">
        <w:trPr>
          <w:cantSplit/>
          <w:jc w:val="center"/>
        </w:trPr>
        <w:tc>
          <w:tcPr>
            <w:tcW w:w="0" w:type="auto"/>
          </w:tcPr>
          <w:p w14:paraId="56FB1ACC" w14:textId="77777777" w:rsidR="00C94FCF" w:rsidRPr="00A264E6" w:rsidRDefault="00C94FCF" w:rsidP="00C94FCF">
            <w:pPr>
              <w:pStyle w:val="TableText"/>
              <w:rPr>
                <w:snapToGrid w:val="0"/>
              </w:rPr>
            </w:pPr>
            <w:r w:rsidRPr="00A264E6">
              <w:rPr>
                <w:snapToGrid w:val="0"/>
              </w:rPr>
              <w:t>2</w:t>
            </w:r>
          </w:p>
        </w:tc>
        <w:tc>
          <w:tcPr>
            <w:tcW w:w="0" w:type="auto"/>
          </w:tcPr>
          <w:p w14:paraId="7A3FDFF8" w14:textId="77777777" w:rsidR="00C94FCF" w:rsidRPr="00A264E6" w:rsidRDefault="00C94FCF" w:rsidP="00C94FCF">
            <w:pPr>
              <w:pStyle w:val="TableText"/>
              <w:rPr>
                <w:snapToGrid w:val="0"/>
              </w:rPr>
            </w:pPr>
            <w:r w:rsidRPr="00A264E6">
              <w:rPr>
                <w:snapToGrid w:val="0"/>
              </w:rPr>
              <w:t>100 MHz</w:t>
            </w:r>
          </w:p>
        </w:tc>
        <w:tc>
          <w:tcPr>
            <w:tcW w:w="0" w:type="auto"/>
          </w:tcPr>
          <w:p w14:paraId="7F802174" w14:textId="77777777" w:rsidR="00C94FCF" w:rsidRPr="00A264E6" w:rsidRDefault="00C94FCF" w:rsidP="00C94FCF">
            <w:pPr>
              <w:pStyle w:val="TableText"/>
              <w:rPr>
                <w:snapToGrid w:val="0"/>
              </w:rPr>
            </w:pPr>
            <w:r w:rsidRPr="00A264E6">
              <w:rPr>
                <w:snapToGrid w:val="0"/>
              </w:rPr>
              <w:t>0 dBm</w:t>
            </w:r>
          </w:p>
        </w:tc>
        <w:tc>
          <w:tcPr>
            <w:tcW w:w="0" w:type="auto"/>
          </w:tcPr>
          <w:p w14:paraId="719062C9" w14:textId="4E010B9D" w:rsidR="00C94FCF" w:rsidRPr="00A264E6" w:rsidRDefault="009A1074" w:rsidP="00C94FCF">
            <w:pPr>
              <w:pStyle w:val="TableText"/>
              <w:rPr>
                <w:snapToGrid w:val="0"/>
              </w:rPr>
            </w:pPr>
            <w:r>
              <w:rPr>
                <w:snapToGrid w:val="0"/>
              </w:rPr>
              <w:t>6.66</w:t>
            </w:r>
          </w:p>
        </w:tc>
        <w:tc>
          <w:tcPr>
            <w:tcW w:w="0" w:type="auto"/>
          </w:tcPr>
          <w:p w14:paraId="4B2ABEC4" w14:textId="56E7B6B3" w:rsidR="00C94FCF" w:rsidRPr="00A264E6" w:rsidRDefault="00C94FCF" w:rsidP="00C94FCF">
            <w:pPr>
              <w:pStyle w:val="TableText"/>
              <w:rPr>
                <w:snapToGrid w:val="0"/>
              </w:rPr>
            </w:pPr>
            <w:r w:rsidRPr="00B07886">
              <w:rPr>
                <w:snapToGrid w:val="0"/>
                <w:color w:val="FF0000"/>
              </w:rPr>
              <w:t>FAIL</w:t>
            </w:r>
          </w:p>
        </w:tc>
      </w:tr>
      <w:tr w:rsidR="00C94FCF" w:rsidRPr="00A264E6" w14:paraId="1EB6B28C" w14:textId="77777777" w:rsidTr="000C0E5A">
        <w:trPr>
          <w:cantSplit/>
          <w:jc w:val="center"/>
        </w:trPr>
        <w:tc>
          <w:tcPr>
            <w:tcW w:w="0" w:type="auto"/>
          </w:tcPr>
          <w:p w14:paraId="14038B69" w14:textId="77777777" w:rsidR="00C94FCF" w:rsidRPr="00A264E6" w:rsidRDefault="00C94FCF" w:rsidP="00C94FCF">
            <w:pPr>
              <w:pStyle w:val="TableText"/>
              <w:rPr>
                <w:snapToGrid w:val="0"/>
              </w:rPr>
            </w:pPr>
            <w:r w:rsidRPr="00A264E6">
              <w:rPr>
                <w:snapToGrid w:val="0"/>
              </w:rPr>
              <w:t>3</w:t>
            </w:r>
          </w:p>
        </w:tc>
        <w:tc>
          <w:tcPr>
            <w:tcW w:w="0" w:type="auto"/>
          </w:tcPr>
          <w:p w14:paraId="6707FA9B" w14:textId="77777777" w:rsidR="00C94FCF" w:rsidRPr="00A264E6" w:rsidRDefault="00C94FCF" w:rsidP="00C94FCF">
            <w:pPr>
              <w:pStyle w:val="TableText"/>
              <w:rPr>
                <w:snapToGrid w:val="0"/>
              </w:rPr>
            </w:pPr>
            <w:r w:rsidRPr="00A264E6">
              <w:rPr>
                <w:snapToGrid w:val="0"/>
              </w:rPr>
              <w:t>100 MHz</w:t>
            </w:r>
          </w:p>
        </w:tc>
        <w:tc>
          <w:tcPr>
            <w:tcW w:w="0" w:type="auto"/>
          </w:tcPr>
          <w:p w14:paraId="382606BE" w14:textId="77777777" w:rsidR="00C94FCF" w:rsidRPr="00A264E6" w:rsidRDefault="00C94FCF" w:rsidP="00C94FCF">
            <w:pPr>
              <w:pStyle w:val="TableText"/>
              <w:rPr>
                <w:snapToGrid w:val="0"/>
              </w:rPr>
            </w:pPr>
            <w:r w:rsidRPr="00A264E6">
              <w:rPr>
                <w:snapToGrid w:val="0"/>
              </w:rPr>
              <w:t>10 dBm</w:t>
            </w:r>
          </w:p>
        </w:tc>
        <w:tc>
          <w:tcPr>
            <w:tcW w:w="0" w:type="auto"/>
          </w:tcPr>
          <w:p w14:paraId="25DD7939" w14:textId="5F84962E" w:rsidR="00C94FCF" w:rsidRPr="00A264E6" w:rsidRDefault="009A1074" w:rsidP="00C94FCF">
            <w:pPr>
              <w:pStyle w:val="TableText"/>
              <w:rPr>
                <w:snapToGrid w:val="0"/>
              </w:rPr>
            </w:pPr>
            <w:r>
              <w:rPr>
                <w:snapToGrid w:val="0"/>
              </w:rPr>
              <w:t>6.67</w:t>
            </w:r>
          </w:p>
        </w:tc>
        <w:tc>
          <w:tcPr>
            <w:tcW w:w="0" w:type="auto"/>
          </w:tcPr>
          <w:p w14:paraId="3C803D26" w14:textId="1258CBFE" w:rsidR="00C94FCF" w:rsidRPr="00A264E6" w:rsidRDefault="00C94FCF" w:rsidP="00C94FCF">
            <w:pPr>
              <w:pStyle w:val="TableText"/>
              <w:rPr>
                <w:snapToGrid w:val="0"/>
              </w:rPr>
            </w:pPr>
            <w:r w:rsidRPr="00B07886">
              <w:rPr>
                <w:snapToGrid w:val="0"/>
                <w:color w:val="FF0000"/>
              </w:rPr>
              <w:t>FAIL</w:t>
            </w:r>
          </w:p>
        </w:tc>
      </w:tr>
      <w:tr w:rsidR="00C94FCF" w:rsidRPr="00A264E6" w14:paraId="7DE797E7" w14:textId="77777777" w:rsidTr="000C0E5A">
        <w:trPr>
          <w:cantSplit/>
          <w:jc w:val="center"/>
        </w:trPr>
        <w:tc>
          <w:tcPr>
            <w:tcW w:w="0" w:type="auto"/>
          </w:tcPr>
          <w:p w14:paraId="61EC733C" w14:textId="77777777" w:rsidR="00C94FCF" w:rsidRPr="00A264E6" w:rsidRDefault="00C94FCF" w:rsidP="00C94FCF">
            <w:pPr>
              <w:pStyle w:val="TableText"/>
              <w:rPr>
                <w:snapToGrid w:val="0"/>
              </w:rPr>
            </w:pPr>
            <w:r w:rsidRPr="00A264E6">
              <w:rPr>
                <w:snapToGrid w:val="0"/>
              </w:rPr>
              <w:t>4</w:t>
            </w:r>
          </w:p>
        </w:tc>
        <w:tc>
          <w:tcPr>
            <w:tcW w:w="0" w:type="auto"/>
          </w:tcPr>
          <w:p w14:paraId="470D9E7C" w14:textId="77777777" w:rsidR="00C94FCF" w:rsidRPr="00A264E6" w:rsidRDefault="00C94FCF" w:rsidP="00C94FCF">
            <w:pPr>
              <w:pStyle w:val="TableText"/>
              <w:rPr>
                <w:snapToGrid w:val="0"/>
              </w:rPr>
            </w:pPr>
            <w:r w:rsidRPr="00A264E6">
              <w:rPr>
                <w:snapToGrid w:val="0"/>
              </w:rPr>
              <w:t>10 MHz</w:t>
            </w:r>
          </w:p>
        </w:tc>
        <w:tc>
          <w:tcPr>
            <w:tcW w:w="0" w:type="auto"/>
          </w:tcPr>
          <w:p w14:paraId="7085E525" w14:textId="77777777" w:rsidR="00C94FCF" w:rsidRPr="00A264E6" w:rsidRDefault="00C94FCF" w:rsidP="00C94FCF">
            <w:pPr>
              <w:pStyle w:val="TableText"/>
              <w:rPr>
                <w:snapToGrid w:val="0"/>
              </w:rPr>
            </w:pPr>
            <w:r w:rsidRPr="00A264E6">
              <w:rPr>
                <w:snapToGrid w:val="0"/>
              </w:rPr>
              <w:t>-5 dBm</w:t>
            </w:r>
          </w:p>
        </w:tc>
        <w:tc>
          <w:tcPr>
            <w:tcW w:w="0" w:type="auto"/>
          </w:tcPr>
          <w:p w14:paraId="5BB49E12" w14:textId="3F7E50FD" w:rsidR="00C94FCF" w:rsidRPr="00A264E6" w:rsidRDefault="00C94FCF" w:rsidP="00C94FCF">
            <w:pPr>
              <w:pStyle w:val="TableText"/>
              <w:rPr>
                <w:snapToGrid w:val="0"/>
              </w:rPr>
            </w:pPr>
            <w:r>
              <w:rPr>
                <w:snapToGrid w:val="0"/>
              </w:rPr>
              <w:t>0.82</w:t>
            </w:r>
          </w:p>
        </w:tc>
        <w:tc>
          <w:tcPr>
            <w:tcW w:w="0" w:type="auto"/>
          </w:tcPr>
          <w:p w14:paraId="3B210C74" w14:textId="73969661" w:rsidR="00C94FCF" w:rsidRPr="00A264E6" w:rsidRDefault="00C94FCF" w:rsidP="00C94FCF">
            <w:pPr>
              <w:pStyle w:val="TableText"/>
              <w:rPr>
                <w:snapToGrid w:val="0"/>
              </w:rPr>
            </w:pPr>
            <w:r w:rsidRPr="00B07886">
              <w:rPr>
                <w:snapToGrid w:val="0"/>
                <w:color w:val="FF0000"/>
              </w:rPr>
              <w:t>FAIL</w:t>
            </w:r>
          </w:p>
        </w:tc>
      </w:tr>
      <w:tr w:rsidR="00C94FCF" w:rsidRPr="00A264E6" w14:paraId="27DFE6F9" w14:textId="77777777" w:rsidTr="000C0E5A">
        <w:trPr>
          <w:cantSplit/>
          <w:jc w:val="center"/>
        </w:trPr>
        <w:tc>
          <w:tcPr>
            <w:tcW w:w="0" w:type="auto"/>
          </w:tcPr>
          <w:p w14:paraId="38BB69FC" w14:textId="77777777" w:rsidR="00C94FCF" w:rsidRPr="00A264E6" w:rsidRDefault="00C94FCF" w:rsidP="00C94FCF">
            <w:pPr>
              <w:pStyle w:val="TableText"/>
              <w:rPr>
                <w:snapToGrid w:val="0"/>
              </w:rPr>
            </w:pPr>
            <w:r w:rsidRPr="00A264E6">
              <w:rPr>
                <w:snapToGrid w:val="0"/>
              </w:rPr>
              <w:t>5</w:t>
            </w:r>
          </w:p>
        </w:tc>
        <w:tc>
          <w:tcPr>
            <w:tcW w:w="0" w:type="auto"/>
          </w:tcPr>
          <w:p w14:paraId="08DDC623" w14:textId="77777777" w:rsidR="00C94FCF" w:rsidRPr="00A264E6" w:rsidRDefault="00C94FCF" w:rsidP="00C94FCF">
            <w:pPr>
              <w:pStyle w:val="TableText"/>
              <w:rPr>
                <w:snapToGrid w:val="0"/>
              </w:rPr>
            </w:pPr>
            <w:r w:rsidRPr="00A264E6">
              <w:rPr>
                <w:snapToGrid w:val="0"/>
              </w:rPr>
              <w:t>10 MHz</w:t>
            </w:r>
          </w:p>
        </w:tc>
        <w:tc>
          <w:tcPr>
            <w:tcW w:w="0" w:type="auto"/>
          </w:tcPr>
          <w:p w14:paraId="3F06DB2C" w14:textId="77777777" w:rsidR="00C94FCF" w:rsidRPr="00A264E6" w:rsidRDefault="00C94FCF" w:rsidP="00C94FCF">
            <w:pPr>
              <w:pStyle w:val="TableText"/>
              <w:rPr>
                <w:snapToGrid w:val="0"/>
              </w:rPr>
            </w:pPr>
            <w:r w:rsidRPr="00A264E6">
              <w:rPr>
                <w:snapToGrid w:val="0"/>
              </w:rPr>
              <w:t>0 dBm</w:t>
            </w:r>
          </w:p>
        </w:tc>
        <w:tc>
          <w:tcPr>
            <w:tcW w:w="0" w:type="auto"/>
          </w:tcPr>
          <w:p w14:paraId="0512F224" w14:textId="17F15FF0" w:rsidR="00C94FCF" w:rsidRPr="00A264E6" w:rsidRDefault="00C94FCF" w:rsidP="00C94FCF">
            <w:pPr>
              <w:pStyle w:val="TableText"/>
              <w:rPr>
                <w:snapToGrid w:val="0"/>
              </w:rPr>
            </w:pPr>
            <w:r>
              <w:rPr>
                <w:snapToGrid w:val="0"/>
              </w:rPr>
              <w:t>0.83</w:t>
            </w:r>
          </w:p>
        </w:tc>
        <w:tc>
          <w:tcPr>
            <w:tcW w:w="0" w:type="auto"/>
          </w:tcPr>
          <w:p w14:paraId="42E009AC" w14:textId="7313EF89" w:rsidR="00C94FCF" w:rsidRPr="00A264E6" w:rsidRDefault="00C94FCF" w:rsidP="00C94FCF">
            <w:pPr>
              <w:pStyle w:val="TableText"/>
              <w:rPr>
                <w:snapToGrid w:val="0"/>
              </w:rPr>
            </w:pPr>
            <w:r w:rsidRPr="00B07886">
              <w:rPr>
                <w:snapToGrid w:val="0"/>
                <w:color w:val="FF0000"/>
              </w:rPr>
              <w:t>FAIL</w:t>
            </w:r>
          </w:p>
        </w:tc>
      </w:tr>
      <w:tr w:rsidR="00C94FCF" w:rsidRPr="00A264E6" w14:paraId="56EB60BF" w14:textId="77777777" w:rsidTr="000C0E5A">
        <w:trPr>
          <w:cantSplit/>
          <w:jc w:val="center"/>
        </w:trPr>
        <w:tc>
          <w:tcPr>
            <w:tcW w:w="0" w:type="auto"/>
          </w:tcPr>
          <w:p w14:paraId="53ACAFFA" w14:textId="77777777" w:rsidR="00C94FCF" w:rsidRPr="00A264E6" w:rsidRDefault="00C94FCF" w:rsidP="00C94FCF">
            <w:pPr>
              <w:pStyle w:val="TableText"/>
              <w:rPr>
                <w:snapToGrid w:val="0"/>
              </w:rPr>
            </w:pPr>
            <w:r w:rsidRPr="00A264E6">
              <w:rPr>
                <w:snapToGrid w:val="0"/>
              </w:rPr>
              <w:t>6</w:t>
            </w:r>
          </w:p>
        </w:tc>
        <w:tc>
          <w:tcPr>
            <w:tcW w:w="0" w:type="auto"/>
          </w:tcPr>
          <w:p w14:paraId="22E7FBA3" w14:textId="77777777" w:rsidR="00C94FCF" w:rsidRPr="00A264E6" w:rsidRDefault="00C94FCF" w:rsidP="00C94FCF">
            <w:pPr>
              <w:pStyle w:val="TableText"/>
              <w:rPr>
                <w:snapToGrid w:val="0"/>
              </w:rPr>
            </w:pPr>
            <w:r w:rsidRPr="00A264E6">
              <w:rPr>
                <w:snapToGrid w:val="0"/>
              </w:rPr>
              <w:t>10 MHz</w:t>
            </w:r>
          </w:p>
        </w:tc>
        <w:tc>
          <w:tcPr>
            <w:tcW w:w="0" w:type="auto"/>
          </w:tcPr>
          <w:p w14:paraId="38AD72AF" w14:textId="77777777" w:rsidR="00C94FCF" w:rsidRPr="00A264E6" w:rsidRDefault="00C94FCF" w:rsidP="00C94FCF">
            <w:pPr>
              <w:pStyle w:val="TableText"/>
              <w:rPr>
                <w:snapToGrid w:val="0"/>
              </w:rPr>
            </w:pPr>
            <w:r w:rsidRPr="00A264E6">
              <w:rPr>
                <w:snapToGrid w:val="0"/>
              </w:rPr>
              <w:t>10 dBm</w:t>
            </w:r>
          </w:p>
        </w:tc>
        <w:tc>
          <w:tcPr>
            <w:tcW w:w="0" w:type="auto"/>
          </w:tcPr>
          <w:p w14:paraId="71156E93" w14:textId="364379B1" w:rsidR="00C94FCF" w:rsidRPr="00A264E6" w:rsidRDefault="00C94FCF" w:rsidP="00C94FCF">
            <w:pPr>
              <w:pStyle w:val="TableText"/>
              <w:rPr>
                <w:snapToGrid w:val="0"/>
              </w:rPr>
            </w:pPr>
            <w:r>
              <w:rPr>
                <w:snapToGrid w:val="0"/>
              </w:rPr>
              <w:t>0.83</w:t>
            </w:r>
          </w:p>
        </w:tc>
        <w:tc>
          <w:tcPr>
            <w:tcW w:w="0" w:type="auto"/>
          </w:tcPr>
          <w:p w14:paraId="5E3FF6C9" w14:textId="5ED954FA" w:rsidR="00C94FCF" w:rsidRPr="00A264E6" w:rsidRDefault="00C94FCF" w:rsidP="00C94FCF">
            <w:pPr>
              <w:pStyle w:val="TableText"/>
              <w:rPr>
                <w:snapToGrid w:val="0"/>
              </w:rPr>
            </w:pPr>
            <w:r w:rsidRPr="00B07886">
              <w:rPr>
                <w:snapToGrid w:val="0"/>
                <w:color w:val="FF0000"/>
              </w:rPr>
              <w:t>FAIL</w:t>
            </w:r>
          </w:p>
        </w:tc>
      </w:tr>
    </w:tbl>
    <w:p w14:paraId="4A2EC52D" w14:textId="22D6D724" w:rsidR="00504F55" w:rsidRPr="00F16145" w:rsidRDefault="00504F55" w:rsidP="00033389">
      <w:pPr>
        <w:pStyle w:val="Heading2"/>
        <w:pageBreakBefore/>
      </w:pPr>
      <w:bookmarkStart w:id="76" w:name="_Toc32840528"/>
      <w:bookmarkStart w:id="77" w:name="_Toc143012332"/>
      <w:r w:rsidRPr="00F16145">
        <w:lastRenderedPageBreak/>
        <w:t>Ref Out</w:t>
      </w:r>
      <w:bookmarkEnd w:id="76"/>
      <w:bookmarkEnd w:id="77"/>
    </w:p>
    <w:p w14:paraId="1AD7C904" w14:textId="77777777" w:rsidR="00504F55" w:rsidRPr="00A264E6" w:rsidRDefault="00504F55" w:rsidP="00B2366B">
      <w:pPr>
        <w:pStyle w:val="BodyTextHeader"/>
      </w:pPr>
      <w:r w:rsidRPr="00A264E6">
        <w:t>Test Equipment: Scope</w:t>
      </w:r>
    </w:p>
    <w:p w14:paraId="466337FD" w14:textId="77777777" w:rsidR="00504F55" w:rsidRPr="00A264E6" w:rsidRDefault="00504F55" w:rsidP="008D025F">
      <w:pPr>
        <w:pStyle w:val="BodyTextHeader"/>
      </w:pPr>
      <w:r w:rsidRPr="00A264E6">
        <w:t>Preparation:</w:t>
      </w:r>
    </w:p>
    <w:p w14:paraId="6767C531" w14:textId="62A60A27" w:rsidR="00504F55" w:rsidRPr="00A264E6" w:rsidRDefault="00504F55">
      <w:pPr>
        <w:pStyle w:val="ListNumber"/>
        <w:numPr>
          <w:ilvl w:val="0"/>
          <w:numId w:val="16"/>
        </w:numPr>
      </w:pPr>
      <w:r w:rsidRPr="00A264E6">
        <w:t xml:space="preserve">Connect the </w:t>
      </w:r>
      <w:r w:rsidR="002B4A13">
        <w:t>LSX4091</w:t>
      </w:r>
      <w:r w:rsidRPr="00A264E6">
        <w:t xml:space="preserve"> 10 MHz Ref out to the scope channel 1 input </w:t>
      </w:r>
    </w:p>
    <w:p w14:paraId="1304D24E" w14:textId="38FD8BA3" w:rsidR="00504F55" w:rsidRPr="00A264E6" w:rsidRDefault="00504F55">
      <w:pPr>
        <w:pStyle w:val="ListNumber"/>
        <w:numPr>
          <w:ilvl w:val="0"/>
          <w:numId w:val="16"/>
        </w:numPr>
      </w:pPr>
      <w:r w:rsidRPr="00A264E6">
        <w:t xml:space="preserve">Connect the </w:t>
      </w:r>
      <w:r w:rsidR="002B4A13">
        <w:t>LSX4091</w:t>
      </w:r>
      <w:r w:rsidRPr="00A264E6">
        <w:t xml:space="preserve"> output the scope channel 2 input</w:t>
      </w:r>
    </w:p>
    <w:p w14:paraId="3B04A439" w14:textId="244D9354" w:rsidR="00504F55" w:rsidRPr="00A264E6" w:rsidRDefault="00504F55">
      <w:pPr>
        <w:pStyle w:val="ListNumber"/>
        <w:numPr>
          <w:ilvl w:val="0"/>
          <w:numId w:val="16"/>
        </w:numPr>
      </w:pPr>
      <w:r w:rsidRPr="00A264E6">
        <w:t xml:space="preserve">Configure the </w:t>
      </w:r>
      <w:r w:rsidR="002B4A13">
        <w:t>LSX4091</w:t>
      </w:r>
      <w:r w:rsidRPr="00A264E6">
        <w:t xml:space="preserve"> P as follows: </w:t>
      </w:r>
    </w:p>
    <w:p w14:paraId="3C1CE6CA" w14:textId="5437216E" w:rsidR="00504F55" w:rsidRPr="00A264E6" w:rsidRDefault="00504F55">
      <w:pPr>
        <w:pStyle w:val="ListNumber"/>
        <w:numPr>
          <w:ilvl w:val="1"/>
          <w:numId w:val="16"/>
        </w:numPr>
        <w:ind w:left="993" w:hanging="284"/>
      </w:pPr>
      <w:r w:rsidRPr="00A264E6">
        <w:t>Output:</w:t>
      </w:r>
      <w:r w:rsidR="008D025F">
        <w:t xml:space="preserve"> </w:t>
      </w:r>
      <w:r w:rsidRPr="00A264E6">
        <w:t xml:space="preserve">ON </w:t>
      </w:r>
    </w:p>
    <w:p w14:paraId="3BCEA32F" w14:textId="1A5C3996" w:rsidR="00504F55" w:rsidRPr="00A264E6" w:rsidRDefault="00504F55">
      <w:pPr>
        <w:pStyle w:val="ListNumber"/>
        <w:numPr>
          <w:ilvl w:val="1"/>
          <w:numId w:val="16"/>
        </w:numPr>
        <w:ind w:left="993" w:hanging="284"/>
      </w:pPr>
      <w:r w:rsidRPr="00A264E6">
        <w:t>Frequency</w:t>
      </w:r>
      <w:r w:rsidR="008D025F">
        <w:t xml:space="preserve">: </w:t>
      </w:r>
      <w:r w:rsidRPr="00A264E6">
        <w:t xml:space="preserve">10 MHz </w:t>
      </w:r>
    </w:p>
    <w:p w14:paraId="02A93648" w14:textId="77777777" w:rsidR="00504F55" w:rsidRPr="00A264E6" w:rsidRDefault="00504F55" w:rsidP="00441C0D">
      <w:pPr>
        <w:pStyle w:val="BodyTextHeader"/>
      </w:pPr>
      <w:r w:rsidRPr="00A264E6">
        <w:t>Test Procedure:</w:t>
      </w:r>
    </w:p>
    <w:p w14:paraId="30942A8C" w14:textId="2A653264" w:rsidR="00504F55" w:rsidRDefault="00504F55">
      <w:pPr>
        <w:pStyle w:val="ListNumber"/>
        <w:numPr>
          <w:ilvl w:val="0"/>
          <w:numId w:val="17"/>
        </w:numPr>
      </w:pPr>
      <w:r w:rsidRPr="00A264E6">
        <w:t xml:space="preserve">Perform Ref Output tests using Table </w:t>
      </w:r>
      <w:r>
        <w:t>6</w:t>
      </w:r>
      <w:r w:rsidRPr="00A264E6">
        <w:t xml:space="preserve"> by verified that the phase between the </w:t>
      </w:r>
      <w:r w:rsidR="002B4A13">
        <w:t>LSX4091</w:t>
      </w:r>
      <w:r w:rsidRPr="00A264E6">
        <w:t xml:space="preserve"> output and Ref Output is l</w:t>
      </w:r>
      <w:r>
        <w:t>ocked</w:t>
      </w:r>
      <w:r w:rsidR="00441C0D">
        <w:t>.</w:t>
      </w:r>
    </w:p>
    <w:p w14:paraId="3F30F949" w14:textId="77777777" w:rsidR="00504F55" w:rsidRPr="005E7A61" w:rsidRDefault="00504F55">
      <w:pPr>
        <w:pStyle w:val="ListNumber"/>
        <w:numPr>
          <w:ilvl w:val="0"/>
          <w:numId w:val="17"/>
        </w:numPr>
      </w:pPr>
      <w:r w:rsidRPr="005E7A61">
        <w:t xml:space="preserve">Measure delta between min and max </w:t>
      </w:r>
      <w:r>
        <w:t>t</w:t>
      </w:r>
      <w:r w:rsidRPr="005E7A61">
        <w:t xml:space="preserve">olerance: </w:t>
      </w:r>
      <w:r w:rsidRPr="00A264E6">
        <w:rPr>
          <w:snapToGrid w:val="0"/>
          <w:lang w:bidi="ar-SA"/>
        </w:rPr>
        <w:sym w:font="Symbol" w:char="F0B1"/>
      </w:r>
      <w:r w:rsidRPr="00441C0D">
        <w:rPr>
          <w:snapToGrid w:val="0"/>
          <w:lang w:bidi="ar-SA"/>
        </w:rPr>
        <w:t>1ns</w:t>
      </w:r>
      <w:r w:rsidRPr="005E7A61">
        <w:t xml:space="preserve"> </w:t>
      </w:r>
    </w:p>
    <w:p w14:paraId="54D84E75" w14:textId="620A9209" w:rsidR="00504F55" w:rsidRPr="00A264E6" w:rsidRDefault="00504F55">
      <w:pPr>
        <w:pStyle w:val="ListNumber"/>
        <w:numPr>
          <w:ilvl w:val="0"/>
          <w:numId w:val="17"/>
        </w:numPr>
      </w:pPr>
      <w:r w:rsidRPr="00A264E6">
        <w:t xml:space="preserve">Connect the </w:t>
      </w:r>
      <w:r w:rsidR="002B4A13">
        <w:t>LSX4091</w:t>
      </w:r>
      <w:r w:rsidRPr="00A264E6">
        <w:t xml:space="preserve"> 100 MHz Ref output to the scope channel 1 input</w:t>
      </w:r>
      <w:r w:rsidR="00441C0D">
        <w:t>.</w:t>
      </w:r>
    </w:p>
    <w:p w14:paraId="0946B413" w14:textId="7C9AE57A" w:rsidR="00504F55" w:rsidRPr="00A264E6" w:rsidRDefault="00504F55">
      <w:pPr>
        <w:pStyle w:val="ListNumber"/>
        <w:numPr>
          <w:ilvl w:val="0"/>
          <w:numId w:val="17"/>
        </w:numPr>
      </w:pPr>
      <w:r w:rsidRPr="00A264E6">
        <w:t xml:space="preserve">Change the </w:t>
      </w:r>
      <w:r w:rsidR="002B4A13">
        <w:t>LSX4091</w:t>
      </w:r>
      <w:r w:rsidRPr="00A264E6">
        <w:t xml:space="preserve"> output frequency to 100MHz and verified that the phase between the </w:t>
      </w:r>
      <w:r w:rsidR="002B4A13">
        <w:t>LSX4091</w:t>
      </w:r>
      <w:r w:rsidRPr="00A264E6">
        <w:t xml:space="preserve"> output and Ref Output is looked.</w:t>
      </w:r>
    </w:p>
    <w:p w14:paraId="20195D88" w14:textId="412EF440" w:rsidR="00441C0D" w:rsidRPr="006123FF" w:rsidRDefault="00441C0D" w:rsidP="00441C0D">
      <w:pPr>
        <w:pStyle w:val="CaptionTable"/>
      </w:pPr>
      <w:bookmarkStart w:id="78" w:name="_Toc143012358"/>
      <w:r w:rsidRPr="006123FF">
        <w:t xml:space="preserve">Table </w:t>
      </w:r>
      <w:fldSimple w:instr=" STYLEREF 1 \s ">
        <w:r w:rsidR="00FC53A9">
          <w:rPr>
            <w:noProof/>
            <w:cs/>
          </w:rPr>
          <w:t>‎</w:t>
        </w:r>
        <w:r w:rsidR="00FC53A9">
          <w:rPr>
            <w:noProof/>
          </w:rPr>
          <w:t>2</w:t>
        </w:r>
      </w:fldSimple>
      <w:r w:rsidRPr="006123FF">
        <w:t>.</w:t>
      </w:r>
      <w:fldSimple w:instr=" SEQ Table \* ARABIC \s 1 ">
        <w:r w:rsidR="00FC53A9">
          <w:rPr>
            <w:noProof/>
          </w:rPr>
          <w:t>5</w:t>
        </w:r>
      </w:fldSimple>
      <w:r w:rsidRPr="006123FF">
        <w:t xml:space="preserve"> </w:t>
      </w:r>
      <w:r w:rsidRPr="00441C0D">
        <w:t>RefClkOut</w:t>
      </w:r>
      <w:bookmarkEnd w:id="78"/>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26"/>
        <w:gridCol w:w="2481"/>
        <w:gridCol w:w="1934"/>
        <w:gridCol w:w="2109"/>
      </w:tblGrid>
      <w:tr w:rsidR="00504F55" w:rsidRPr="00A264E6" w14:paraId="7D22F401" w14:textId="77777777" w:rsidTr="00441C0D">
        <w:trPr>
          <w:cantSplit/>
          <w:jc w:val="center"/>
        </w:trPr>
        <w:tc>
          <w:tcPr>
            <w:tcW w:w="1511" w:type="pct"/>
            <w:shd w:val="clear" w:color="auto" w:fill="0D5EA8"/>
          </w:tcPr>
          <w:p w14:paraId="191DB9C4" w14:textId="77777777" w:rsidR="00504F55" w:rsidRPr="00A264E6" w:rsidRDefault="00504F55" w:rsidP="00441C0D">
            <w:pPr>
              <w:pStyle w:val="TableHeading"/>
              <w:rPr>
                <w:snapToGrid w:val="0"/>
              </w:rPr>
            </w:pPr>
            <w:r w:rsidRPr="00A264E6">
              <w:rPr>
                <w:snapToGrid w:val="0"/>
              </w:rPr>
              <w:t>Ref Out Frequency</w:t>
            </w:r>
          </w:p>
        </w:tc>
        <w:tc>
          <w:tcPr>
            <w:tcW w:w="1327" w:type="pct"/>
            <w:shd w:val="clear" w:color="auto" w:fill="0D5EA8"/>
          </w:tcPr>
          <w:p w14:paraId="246C4283" w14:textId="77777777" w:rsidR="00504F55" w:rsidRPr="00A264E6" w:rsidRDefault="00504F55" w:rsidP="00441C0D">
            <w:pPr>
              <w:pStyle w:val="TableHeading"/>
              <w:rPr>
                <w:snapToGrid w:val="0"/>
              </w:rPr>
            </w:pPr>
            <w:r w:rsidRPr="00A264E6">
              <w:rPr>
                <w:snapToGrid w:val="0"/>
              </w:rPr>
              <w:t>Output Frequency</w:t>
            </w:r>
          </w:p>
        </w:tc>
        <w:tc>
          <w:tcPr>
            <w:tcW w:w="1034" w:type="pct"/>
            <w:shd w:val="clear" w:color="auto" w:fill="0D5EA8"/>
          </w:tcPr>
          <w:p w14:paraId="684058CE" w14:textId="77777777" w:rsidR="00504F55" w:rsidRPr="00A264E6" w:rsidRDefault="00504F55" w:rsidP="00441C0D">
            <w:pPr>
              <w:pStyle w:val="TableHeading"/>
              <w:rPr>
                <w:snapToGrid w:val="0"/>
              </w:rPr>
            </w:pPr>
            <w:r w:rsidRPr="00A264E6">
              <w:rPr>
                <w:snapToGrid w:val="0"/>
              </w:rPr>
              <w:t>Pass</w:t>
            </w:r>
          </w:p>
        </w:tc>
        <w:tc>
          <w:tcPr>
            <w:tcW w:w="1128" w:type="pct"/>
            <w:shd w:val="clear" w:color="auto" w:fill="0D5EA8"/>
          </w:tcPr>
          <w:p w14:paraId="079BC00A" w14:textId="77777777" w:rsidR="00504F55" w:rsidRPr="00A264E6" w:rsidRDefault="00504F55" w:rsidP="00441C0D">
            <w:pPr>
              <w:pStyle w:val="TableHeading"/>
              <w:rPr>
                <w:snapToGrid w:val="0"/>
              </w:rPr>
            </w:pPr>
            <w:r w:rsidRPr="00A264E6">
              <w:rPr>
                <w:snapToGrid w:val="0"/>
              </w:rPr>
              <w:t>Fail</w:t>
            </w:r>
          </w:p>
        </w:tc>
      </w:tr>
      <w:tr w:rsidR="009A1074" w:rsidRPr="00A264E6" w14:paraId="25B11907" w14:textId="77777777" w:rsidTr="00441C0D">
        <w:trPr>
          <w:cantSplit/>
          <w:jc w:val="center"/>
        </w:trPr>
        <w:tc>
          <w:tcPr>
            <w:tcW w:w="1511" w:type="pct"/>
          </w:tcPr>
          <w:p w14:paraId="40F7C94B" w14:textId="77777777" w:rsidR="009A1074" w:rsidRPr="00A264E6" w:rsidRDefault="009A1074" w:rsidP="009A1074">
            <w:pPr>
              <w:pStyle w:val="TableText"/>
              <w:rPr>
                <w:snapToGrid w:val="0"/>
              </w:rPr>
            </w:pPr>
            <w:r w:rsidRPr="00A264E6">
              <w:rPr>
                <w:snapToGrid w:val="0"/>
              </w:rPr>
              <w:t>10 MHz</w:t>
            </w:r>
          </w:p>
        </w:tc>
        <w:tc>
          <w:tcPr>
            <w:tcW w:w="1327" w:type="pct"/>
          </w:tcPr>
          <w:p w14:paraId="7CF210B1" w14:textId="77777777" w:rsidR="009A1074" w:rsidRPr="00A264E6" w:rsidRDefault="009A1074" w:rsidP="009A1074">
            <w:pPr>
              <w:pStyle w:val="TableText"/>
              <w:rPr>
                <w:snapToGrid w:val="0"/>
              </w:rPr>
            </w:pPr>
            <w:r w:rsidRPr="00A264E6">
              <w:rPr>
                <w:snapToGrid w:val="0"/>
              </w:rPr>
              <w:t>10 MHz</w:t>
            </w:r>
          </w:p>
        </w:tc>
        <w:tc>
          <w:tcPr>
            <w:tcW w:w="1034" w:type="pct"/>
          </w:tcPr>
          <w:p w14:paraId="6D775D52" w14:textId="77777777" w:rsidR="009A1074" w:rsidRPr="00A264E6" w:rsidRDefault="009A1074" w:rsidP="009A1074">
            <w:pPr>
              <w:pStyle w:val="TableText"/>
              <w:rPr>
                <w:snapToGrid w:val="0"/>
              </w:rPr>
            </w:pPr>
          </w:p>
        </w:tc>
        <w:tc>
          <w:tcPr>
            <w:tcW w:w="1128" w:type="pct"/>
          </w:tcPr>
          <w:p w14:paraId="1743F8EB" w14:textId="12613BE5" w:rsidR="009A1074" w:rsidRPr="00A264E6" w:rsidRDefault="009A1074" w:rsidP="009A1074">
            <w:pPr>
              <w:pStyle w:val="TableText"/>
              <w:rPr>
                <w:snapToGrid w:val="0"/>
              </w:rPr>
            </w:pPr>
            <w:r w:rsidRPr="00B07886">
              <w:rPr>
                <w:snapToGrid w:val="0"/>
                <w:color w:val="FF0000"/>
              </w:rPr>
              <w:t>FAIL</w:t>
            </w:r>
          </w:p>
        </w:tc>
      </w:tr>
      <w:tr w:rsidR="009A1074" w:rsidRPr="00A264E6" w14:paraId="7F0E5034" w14:textId="77777777" w:rsidTr="00441C0D">
        <w:trPr>
          <w:cantSplit/>
          <w:jc w:val="center"/>
        </w:trPr>
        <w:tc>
          <w:tcPr>
            <w:tcW w:w="1511" w:type="pct"/>
          </w:tcPr>
          <w:p w14:paraId="1619EA3A" w14:textId="77777777" w:rsidR="009A1074" w:rsidRPr="00A264E6" w:rsidRDefault="009A1074" w:rsidP="009A1074">
            <w:pPr>
              <w:pStyle w:val="TableText"/>
              <w:rPr>
                <w:snapToGrid w:val="0"/>
              </w:rPr>
            </w:pPr>
            <w:r w:rsidRPr="00A264E6">
              <w:rPr>
                <w:snapToGrid w:val="0"/>
              </w:rPr>
              <w:t>100 MHz</w:t>
            </w:r>
          </w:p>
        </w:tc>
        <w:tc>
          <w:tcPr>
            <w:tcW w:w="1327" w:type="pct"/>
          </w:tcPr>
          <w:p w14:paraId="7B3B6DE3" w14:textId="77777777" w:rsidR="009A1074" w:rsidRPr="00A264E6" w:rsidRDefault="009A1074" w:rsidP="009A1074">
            <w:pPr>
              <w:pStyle w:val="TableText"/>
              <w:rPr>
                <w:snapToGrid w:val="0"/>
              </w:rPr>
            </w:pPr>
            <w:r w:rsidRPr="00A264E6">
              <w:rPr>
                <w:snapToGrid w:val="0"/>
              </w:rPr>
              <w:t>100 MHz</w:t>
            </w:r>
          </w:p>
        </w:tc>
        <w:tc>
          <w:tcPr>
            <w:tcW w:w="1034" w:type="pct"/>
          </w:tcPr>
          <w:p w14:paraId="31F38DDC" w14:textId="77777777" w:rsidR="009A1074" w:rsidRPr="00A264E6" w:rsidRDefault="009A1074" w:rsidP="009A1074">
            <w:pPr>
              <w:pStyle w:val="TableText"/>
              <w:rPr>
                <w:snapToGrid w:val="0"/>
              </w:rPr>
            </w:pPr>
          </w:p>
        </w:tc>
        <w:tc>
          <w:tcPr>
            <w:tcW w:w="1128" w:type="pct"/>
          </w:tcPr>
          <w:p w14:paraId="6795F614" w14:textId="37437877" w:rsidR="009A1074" w:rsidRPr="00A264E6" w:rsidRDefault="009A1074" w:rsidP="009A1074">
            <w:pPr>
              <w:pStyle w:val="TableText"/>
              <w:rPr>
                <w:snapToGrid w:val="0"/>
              </w:rPr>
            </w:pPr>
            <w:r w:rsidRPr="00B07886">
              <w:rPr>
                <w:snapToGrid w:val="0"/>
                <w:color w:val="FF0000"/>
              </w:rPr>
              <w:t>FAIL</w:t>
            </w:r>
          </w:p>
        </w:tc>
      </w:tr>
    </w:tbl>
    <w:p w14:paraId="5CCE84DD" w14:textId="77777777" w:rsidR="00504F55" w:rsidRPr="00A264E6" w:rsidRDefault="00504F55" w:rsidP="00033389">
      <w:pPr>
        <w:pStyle w:val="Heading2"/>
        <w:pageBreakBefore/>
      </w:pPr>
      <w:bookmarkStart w:id="79" w:name="_Toc32840529"/>
      <w:bookmarkStart w:id="80" w:name="_Toc143012333"/>
      <w:r w:rsidRPr="00A264E6">
        <w:lastRenderedPageBreak/>
        <w:t>Harmonic Distortion</w:t>
      </w:r>
      <w:bookmarkEnd w:id="79"/>
      <w:bookmarkEnd w:id="80"/>
      <w:r w:rsidRPr="00A264E6">
        <w:t xml:space="preserve"> </w:t>
      </w:r>
    </w:p>
    <w:p w14:paraId="21D4BAC7" w14:textId="77777777" w:rsidR="00504F55" w:rsidRPr="00A264E6" w:rsidRDefault="00504F55" w:rsidP="00441C0D">
      <w:pPr>
        <w:pStyle w:val="BodyTextHeader"/>
      </w:pPr>
      <w:r w:rsidRPr="00A264E6">
        <w:t>Test Equipment: Spectrum Analyzer</w:t>
      </w:r>
    </w:p>
    <w:p w14:paraId="306187D2" w14:textId="77777777" w:rsidR="00504F55" w:rsidRPr="00A264E6" w:rsidRDefault="00504F55" w:rsidP="00441C0D">
      <w:pPr>
        <w:pStyle w:val="BodyTextHeader"/>
      </w:pPr>
      <w:r w:rsidRPr="00A264E6">
        <w:t>Preparation:</w:t>
      </w:r>
    </w:p>
    <w:p w14:paraId="28A453D7" w14:textId="77777777" w:rsidR="00504F55" w:rsidRPr="00A264E6" w:rsidRDefault="00504F55">
      <w:pPr>
        <w:pStyle w:val="ListNumber"/>
        <w:numPr>
          <w:ilvl w:val="0"/>
          <w:numId w:val="18"/>
        </w:numPr>
      </w:pPr>
      <w:r w:rsidRPr="00A264E6">
        <w:t>Configure the Spectrum as follows:</w:t>
      </w:r>
    </w:p>
    <w:p w14:paraId="43311CB2" w14:textId="0C312145" w:rsidR="00504F55" w:rsidRPr="00A264E6" w:rsidRDefault="00504F55">
      <w:pPr>
        <w:pStyle w:val="ListNumber"/>
        <w:numPr>
          <w:ilvl w:val="1"/>
          <w:numId w:val="18"/>
        </w:numPr>
        <w:ind w:left="993" w:hanging="284"/>
      </w:pPr>
      <w:r w:rsidRPr="00A264E6">
        <w:t>Measurement: Harmonic Distortion</w:t>
      </w:r>
    </w:p>
    <w:p w14:paraId="4E26BE57" w14:textId="23A974C7" w:rsidR="00504F55" w:rsidRPr="00A264E6" w:rsidRDefault="00504F55">
      <w:pPr>
        <w:pStyle w:val="ListNumber"/>
        <w:numPr>
          <w:ilvl w:val="0"/>
          <w:numId w:val="18"/>
        </w:numPr>
      </w:pPr>
      <w:r w:rsidRPr="00A264E6">
        <w:t xml:space="preserve">Connect the </w:t>
      </w:r>
      <w:r w:rsidR="002B4A13">
        <w:t>LSX4091</w:t>
      </w:r>
      <w:r w:rsidRPr="00A264E6">
        <w:t xml:space="preserve"> output to the spectrum input </w:t>
      </w:r>
    </w:p>
    <w:p w14:paraId="3F60FC1A" w14:textId="71554D5D" w:rsidR="00504F55" w:rsidRPr="00A264E6" w:rsidRDefault="00504F55">
      <w:pPr>
        <w:pStyle w:val="ListNumber"/>
        <w:numPr>
          <w:ilvl w:val="0"/>
          <w:numId w:val="18"/>
        </w:numPr>
      </w:pPr>
      <w:r w:rsidRPr="00A264E6">
        <w:t xml:space="preserve">Configure the </w:t>
      </w:r>
      <w:r w:rsidR="002B4A13">
        <w:t>LSX4091</w:t>
      </w:r>
      <w:r w:rsidRPr="00A264E6">
        <w:t xml:space="preserve"> as follows: </w:t>
      </w:r>
    </w:p>
    <w:p w14:paraId="06B44BE3" w14:textId="66ED6B9D" w:rsidR="00504F55" w:rsidRPr="00A264E6" w:rsidRDefault="00504F55">
      <w:pPr>
        <w:pStyle w:val="ListNumber"/>
        <w:numPr>
          <w:ilvl w:val="1"/>
          <w:numId w:val="18"/>
        </w:numPr>
        <w:ind w:left="993" w:hanging="284"/>
      </w:pPr>
      <w:r w:rsidRPr="00A264E6">
        <w:t>Output:</w:t>
      </w:r>
      <w:r w:rsidR="00441C0D">
        <w:t xml:space="preserve"> </w:t>
      </w:r>
      <w:r w:rsidRPr="00A264E6">
        <w:t>On</w:t>
      </w:r>
    </w:p>
    <w:p w14:paraId="4DD00028" w14:textId="06A3899E" w:rsidR="00504F55" w:rsidRPr="00A264E6" w:rsidRDefault="00504F55">
      <w:pPr>
        <w:pStyle w:val="ListNumber"/>
        <w:numPr>
          <w:ilvl w:val="1"/>
          <w:numId w:val="18"/>
        </w:numPr>
        <w:ind w:left="993" w:hanging="284"/>
      </w:pPr>
      <w:r w:rsidRPr="00A264E6">
        <w:t>Frequency:</w:t>
      </w:r>
      <w:r w:rsidR="00441C0D">
        <w:t xml:space="preserve"> </w:t>
      </w:r>
      <w:r w:rsidR="00441C0D" w:rsidRPr="00A264E6">
        <w:t xml:space="preserve">As </w:t>
      </w:r>
      <w:r w:rsidRPr="00A264E6">
        <w:t>specified in the test</w:t>
      </w:r>
    </w:p>
    <w:p w14:paraId="3FA2DD51" w14:textId="4E7EE718" w:rsidR="00504F55" w:rsidRPr="00A264E6" w:rsidRDefault="00504F55">
      <w:pPr>
        <w:pStyle w:val="ListNumber"/>
        <w:numPr>
          <w:ilvl w:val="1"/>
          <w:numId w:val="18"/>
        </w:numPr>
        <w:ind w:left="993" w:hanging="284"/>
      </w:pPr>
      <w:r w:rsidRPr="00A264E6">
        <w:t>Power:</w:t>
      </w:r>
      <w:r w:rsidR="00441C0D">
        <w:t xml:space="preserve"> </w:t>
      </w:r>
      <w:r w:rsidR="00441C0D" w:rsidRPr="00A264E6">
        <w:t xml:space="preserve">As </w:t>
      </w:r>
      <w:r w:rsidRPr="00A264E6">
        <w:t>specified in the test</w:t>
      </w:r>
    </w:p>
    <w:p w14:paraId="3E76DF3F" w14:textId="77777777" w:rsidR="00504F55" w:rsidRPr="00A264E6" w:rsidRDefault="00504F55" w:rsidP="00E41834">
      <w:pPr>
        <w:pStyle w:val="BodyTextHeader"/>
      </w:pPr>
      <w:r w:rsidRPr="00A264E6">
        <w:t>Test Procedure:</w:t>
      </w:r>
    </w:p>
    <w:p w14:paraId="715F5AD6" w14:textId="402E7F36" w:rsidR="00504F55" w:rsidRPr="00A264E6" w:rsidRDefault="00504F55">
      <w:pPr>
        <w:pStyle w:val="ListNumber"/>
        <w:numPr>
          <w:ilvl w:val="0"/>
          <w:numId w:val="19"/>
        </w:numPr>
      </w:pPr>
      <w:r w:rsidRPr="00A264E6">
        <w:t xml:space="preserve">Perform Harmonic Distortion tests </w:t>
      </w:r>
      <w:r w:rsidR="00384935">
        <w:t>according to</w:t>
      </w:r>
      <w:r w:rsidRPr="00A264E6">
        <w:t xml:space="preserve"> </w:t>
      </w:r>
      <w:r w:rsidR="00F47E25">
        <w:t>the table below.</w:t>
      </w:r>
    </w:p>
    <w:p w14:paraId="722CB39B" w14:textId="77777777" w:rsidR="00504F55" w:rsidRDefault="00504F55">
      <w:pPr>
        <w:pStyle w:val="ListNumber"/>
        <w:numPr>
          <w:ilvl w:val="0"/>
          <w:numId w:val="19"/>
        </w:numPr>
      </w:pPr>
      <w:r w:rsidRPr="00A264E6">
        <w:t>Select the next frequency and repeat step 1</w:t>
      </w:r>
    </w:p>
    <w:p w14:paraId="0C0A84AC" w14:textId="06327DE9" w:rsidR="002B5C22" w:rsidRPr="00A264E6" w:rsidRDefault="002B5C22" w:rsidP="002B5C22">
      <w:pPr>
        <w:pStyle w:val="ListNumber"/>
        <w:numPr>
          <w:ilvl w:val="1"/>
          <w:numId w:val="19"/>
        </w:numPr>
      </w:pPr>
      <w:r w:rsidRPr="00A264E6">
        <w:t>1</w:t>
      </w:r>
      <w:r>
        <w:rPr>
          <w:rFonts w:hint="cs"/>
          <w:rtl/>
        </w:rPr>
        <w:t>0</w:t>
      </w:r>
      <w:r w:rsidRPr="00A264E6">
        <w:t xml:space="preserve"> MHz ≤ frequency ≤ 1</w:t>
      </w:r>
      <w:r>
        <w:rPr>
          <w:rFonts w:hint="cs"/>
          <w:rtl/>
        </w:rPr>
        <w:t>0</w:t>
      </w:r>
      <w:r w:rsidR="00952D2C">
        <w:rPr>
          <w:rFonts w:hint="cs"/>
          <w:rtl/>
        </w:rPr>
        <w:t>0</w:t>
      </w:r>
      <w:r>
        <w:rPr>
          <w:rFonts w:hint="cs"/>
          <w:rtl/>
        </w:rPr>
        <w:t>0</w:t>
      </w:r>
      <w:r w:rsidRPr="00A264E6">
        <w:t xml:space="preserve"> MHz; increment size of </w:t>
      </w:r>
      <w:r>
        <w:rPr>
          <w:rFonts w:hint="cs"/>
          <w:rtl/>
        </w:rPr>
        <w:t>10</w:t>
      </w:r>
      <w:r w:rsidRPr="00A264E6">
        <w:t xml:space="preserve"> MHz (1</w:t>
      </w:r>
      <w:r w:rsidR="00952D2C">
        <w:rPr>
          <w:rFonts w:hint="cs"/>
          <w:rtl/>
        </w:rPr>
        <w:t>0</w:t>
      </w:r>
      <w:r w:rsidRPr="00A264E6">
        <w:t>0 frequencies)</w:t>
      </w:r>
    </w:p>
    <w:p w14:paraId="0A907156" w14:textId="5168B59D" w:rsidR="002B5C22" w:rsidRPr="00A264E6" w:rsidRDefault="00952D2C" w:rsidP="002B5C22">
      <w:pPr>
        <w:pStyle w:val="ListNumber"/>
        <w:numPr>
          <w:ilvl w:val="1"/>
          <w:numId w:val="19"/>
        </w:numPr>
      </w:pPr>
      <w:r>
        <w:rPr>
          <w:rFonts w:hint="cs"/>
          <w:rtl/>
        </w:rPr>
        <w:t>1</w:t>
      </w:r>
      <w:r w:rsidR="00EB672F">
        <w:t>1</w:t>
      </w:r>
      <w:r>
        <w:rPr>
          <w:rFonts w:hint="cs"/>
          <w:rtl/>
        </w:rPr>
        <w:t>00</w:t>
      </w:r>
      <w:r w:rsidR="002B5C22" w:rsidRPr="00A264E6">
        <w:t xml:space="preserve"> MHz ≤ frequency ≤ </w:t>
      </w:r>
      <w:r>
        <w:rPr>
          <w:rFonts w:hint="cs"/>
          <w:rtl/>
        </w:rPr>
        <w:t>800</w:t>
      </w:r>
      <w:r w:rsidR="002B5C22" w:rsidRPr="00A264E6">
        <w:t xml:space="preserve">0 MHz; increment size of </w:t>
      </w:r>
      <w:r w:rsidR="002B5C22">
        <w:t>1</w:t>
      </w:r>
      <w:r>
        <w:rPr>
          <w:rFonts w:hint="cs"/>
          <w:rtl/>
        </w:rPr>
        <w:t>00</w:t>
      </w:r>
      <w:r w:rsidR="002B5C22" w:rsidRPr="00A264E6">
        <w:t xml:space="preserve"> MHz (</w:t>
      </w:r>
      <w:r w:rsidR="00EB672F">
        <w:t>69</w:t>
      </w:r>
      <w:r w:rsidR="002B5C22" w:rsidRPr="00A264E6">
        <w:t xml:space="preserve"> frequencies)</w:t>
      </w:r>
    </w:p>
    <w:p w14:paraId="6258A238" w14:textId="6EB66EAB" w:rsidR="002B5C22" w:rsidRDefault="00952D2C" w:rsidP="002B5C22">
      <w:pPr>
        <w:pStyle w:val="ListNumber"/>
        <w:numPr>
          <w:ilvl w:val="1"/>
          <w:numId w:val="19"/>
        </w:numPr>
      </w:pPr>
      <w:r>
        <w:rPr>
          <w:rFonts w:hint="cs"/>
          <w:rtl/>
        </w:rPr>
        <w:t>8</w:t>
      </w:r>
      <w:r w:rsidR="00EB672F">
        <w:t>1</w:t>
      </w:r>
      <w:r>
        <w:rPr>
          <w:rFonts w:hint="cs"/>
          <w:rtl/>
        </w:rPr>
        <w:t>0</w:t>
      </w:r>
      <w:r w:rsidR="002B5C22" w:rsidRPr="00A264E6">
        <w:t xml:space="preserve">0 MHz ≤ frequency ≤ </w:t>
      </w:r>
      <w:r>
        <w:rPr>
          <w:rFonts w:hint="cs"/>
          <w:rtl/>
        </w:rPr>
        <w:t>20</w:t>
      </w:r>
      <w:r w:rsidR="002B5C22" w:rsidRPr="00A264E6">
        <w:t>000 MHz; increment size of 10</w:t>
      </w:r>
      <w:r>
        <w:rPr>
          <w:rFonts w:hint="cs"/>
          <w:rtl/>
        </w:rPr>
        <w:t>0</w:t>
      </w:r>
      <w:r w:rsidR="002B5C22" w:rsidRPr="00A264E6">
        <w:t xml:space="preserve"> MHz (</w:t>
      </w:r>
      <w:r w:rsidR="00EB672F">
        <w:t>119</w:t>
      </w:r>
      <w:r w:rsidR="002B5C22" w:rsidRPr="00A264E6">
        <w:t xml:space="preserve"> frequencies)</w:t>
      </w:r>
    </w:p>
    <w:p w14:paraId="6555C752" w14:textId="796079D3" w:rsidR="002B5C22" w:rsidRPr="00A264E6" w:rsidRDefault="00952D2C" w:rsidP="00952D2C">
      <w:pPr>
        <w:pStyle w:val="ListNumber"/>
        <w:numPr>
          <w:ilvl w:val="1"/>
          <w:numId w:val="19"/>
        </w:numPr>
      </w:pPr>
      <w:r>
        <w:rPr>
          <w:rFonts w:hint="cs"/>
          <w:rtl/>
        </w:rPr>
        <w:t>2</w:t>
      </w:r>
      <w:r w:rsidR="00EB672F">
        <w:t>01</w:t>
      </w:r>
      <w:r w:rsidR="002B5C22">
        <w:t>00</w:t>
      </w:r>
      <w:r w:rsidR="002B5C22" w:rsidRPr="00A264E6">
        <w:t xml:space="preserve"> MHz ≤ frequency ≤ </w:t>
      </w:r>
      <w:r w:rsidR="002B5C22">
        <w:t>40</w:t>
      </w:r>
      <w:r w:rsidR="002B5C22" w:rsidRPr="00A264E6">
        <w:t>000 MHz; increment size of 10</w:t>
      </w:r>
      <w:r w:rsidR="002B5C22">
        <w:t>0</w:t>
      </w:r>
      <w:r w:rsidR="002B5C22" w:rsidRPr="00A264E6">
        <w:t xml:space="preserve"> MHz (</w:t>
      </w:r>
      <w:r w:rsidR="00EB672F">
        <w:t>199</w:t>
      </w:r>
      <w:r w:rsidR="002B5C22" w:rsidRPr="00A264E6">
        <w:t xml:space="preserve"> frequencies)</w:t>
      </w:r>
    </w:p>
    <w:p w14:paraId="1A2296EE" w14:textId="5D9813E8" w:rsidR="00F47E25" w:rsidRPr="006123FF" w:rsidRDefault="00F47E25" w:rsidP="00F47E25">
      <w:pPr>
        <w:pStyle w:val="CaptionTable"/>
      </w:pPr>
      <w:bookmarkStart w:id="81" w:name="_Toc143012359"/>
      <w:r w:rsidRPr="006123FF">
        <w:t xml:space="preserve">Table </w:t>
      </w:r>
      <w:fldSimple w:instr=" STYLEREF 1 \s ">
        <w:r w:rsidR="00FC53A9">
          <w:rPr>
            <w:noProof/>
            <w:cs/>
          </w:rPr>
          <w:t>‎</w:t>
        </w:r>
        <w:r w:rsidR="00FC53A9">
          <w:rPr>
            <w:noProof/>
          </w:rPr>
          <w:t>2</w:t>
        </w:r>
      </w:fldSimple>
      <w:r w:rsidRPr="006123FF">
        <w:t>.</w:t>
      </w:r>
      <w:fldSimple w:instr=" SEQ Table \* ARABIC \s 1 ">
        <w:r w:rsidR="00FC53A9">
          <w:rPr>
            <w:noProof/>
          </w:rPr>
          <w:t>6</w:t>
        </w:r>
      </w:fldSimple>
      <w:r w:rsidRPr="006123FF">
        <w:t xml:space="preserve"> </w:t>
      </w:r>
      <w:r w:rsidRPr="00F47E25">
        <w:t>Harmonic Distortion</w:t>
      </w:r>
      <w:bookmarkEnd w:id="8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2"/>
        <w:gridCol w:w="1457"/>
        <w:gridCol w:w="1268"/>
        <w:gridCol w:w="1231"/>
        <w:gridCol w:w="2212"/>
        <w:gridCol w:w="1149"/>
        <w:gridCol w:w="1161"/>
      </w:tblGrid>
      <w:tr w:rsidR="004A0018" w:rsidRPr="00A264E6" w14:paraId="520F8C4F" w14:textId="77777777" w:rsidTr="00632C1C">
        <w:trPr>
          <w:cantSplit/>
          <w:jc w:val="center"/>
        </w:trPr>
        <w:tc>
          <w:tcPr>
            <w:tcW w:w="480" w:type="pct"/>
            <w:shd w:val="clear" w:color="auto" w:fill="0D5EA8"/>
          </w:tcPr>
          <w:p w14:paraId="01E51CE4" w14:textId="6BB43EBB" w:rsidR="004A0018" w:rsidRPr="00A264E6" w:rsidRDefault="004A0018" w:rsidP="004A0018">
            <w:pPr>
              <w:pStyle w:val="TableHeading"/>
              <w:rPr>
                <w:snapToGrid w:val="0"/>
              </w:rPr>
            </w:pPr>
            <w:r>
              <w:t>S No.</w:t>
            </w:r>
          </w:p>
        </w:tc>
        <w:tc>
          <w:tcPr>
            <w:tcW w:w="793" w:type="pct"/>
            <w:shd w:val="clear" w:color="auto" w:fill="0D5EA8"/>
          </w:tcPr>
          <w:p w14:paraId="4D91F8EC" w14:textId="72D1DBC6" w:rsidR="004A0018" w:rsidRPr="00A264E6" w:rsidRDefault="004A0018" w:rsidP="004A0018">
            <w:pPr>
              <w:pStyle w:val="TableHeading"/>
              <w:rPr>
                <w:snapToGrid w:val="0"/>
              </w:rPr>
            </w:pPr>
            <w:r>
              <w:t>Input Frequency</w:t>
            </w:r>
          </w:p>
        </w:tc>
        <w:tc>
          <w:tcPr>
            <w:tcW w:w="634" w:type="pct"/>
            <w:shd w:val="clear" w:color="auto" w:fill="0D5EA8"/>
          </w:tcPr>
          <w:p w14:paraId="74074203" w14:textId="4840E81A" w:rsidR="004A0018" w:rsidRPr="00A264E6" w:rsidRDefault="004A0018" w:rsidP="004A0018">
            <w:pPr>
              <w:pStyle w:val="TableHeading"/>
              <w:rPr>
                <w:snapToGrid w:val="0"/>
              </w:rPr>
            </w:pPr>
            <w:r>
              <w:t xml:space="preserve">Output frequency </w:t>
            </w:r>
          </w:p>
        </w:tc>
        <w:tc>
          <w:tcPr>
            <w:tcW w:w="634" w:type="pct"/>
            <w:shd w:val="clear" w:color="auto" w:fill="0D5EA8"/>
          </w:tcPr>
          <w:p w14:paraId="557C5A7C" w14:textId="28A8E582" w:rsidR="004A0018" w:rsidRPr="00A264E6" w:rsidRDefault="004A0018" w:rsidP="004A0018">
            <w:pPr>
              <w:pStyle w:val="TableHeading"/>
              <w:rPr>
                <w:snapToGrid w:val="0"/>
              </w:rPr>
            </w:pPr>
            <w:r>
              <w:t>Power 1</w:t>
            </w:r>
            <w:r w:rsidRPr="00D12119">
              <w:rPr>
                <w:vertAlign w:val="superscript"/>
              </w:rPr>
              <w:t>st</w:t>
            </w:r>
            <w:r>
              <w:t xml:space="preserve"> Harmonic</w:t>
            </w:r>
          </w:p>
        </w:tc>
        <w:tc>
          <w:tcPr>
            <w:tcW w:w="1196" w:type="pct"/>
            <w:shd w:val="clear" w:color="auto" w:fill="0D5EA8"/>
          </w:tcPr>
          <w:p w14:paraId="1EA82862" w14:textId="366D41A6" w:rsidR="004A0018" w:rsidRPr="00A264E6" w:rsidRDefault="004A0018" w:rsidP="004A0018">
            <w:pPr>
              <w:pStyle w:val="TableHeading"/>
              <w:rPr>
                <w:snapToGrid w:val="0"/>
              </w:rPr>
            </w:pPr>
            <w:r>
              <w:t>Power 2</w:t>
            </w:r>
            <w:r w:rsidRPr="00D12119">
              <w:rPr>
                <w:vertAlign w:val="superscript"/>
              </w:rPr>
              <w:t>nd</w:t>
            </w:r>
            <w:r>
              <w:t xml:space="preserve"> Harmonic</w:t>
            </w:r>
          </w:p>
        </w:tc>
        <w:tc>
          <w:tcPr>
            <w:tcW w:w="628" w:type="pct"/>
            <w:shd w:val="clear" w:color="auto" w:fill="0D5EA8"/>
          </w:tcPr>
          <w:p w14:paraId="3421E935" w14:textId="73508D52" w:rsidR="004A0018" w:rsidRPr="00A264E6" w:rsidRDefault="004A0018" w:rsidP="004A0018">
            <w:pPr>
              <w:pStyle w:val="TableHeading"/>
              <w:rPr>
                <w:snapToGrid w:val="0"/>
              </w:rPr>
            </w:pPr>
            <w:r>
              <w:t>Error</w:t>
            </w:r>
          </w:p>
        </w:tc>
        <w:tc>
          <w:tcPr>
            <w:tcW w:w="634" w:type="pct"/>
            <w:shd w:val="clear" w:color="auto" w:fill="0D5EA8"/>
          </w:tcPr>
          <w:p w14:paraId="13FC532C" w14:textId="384DCA39" w:rsidR="004A0018" w:rsidRPr="00A264E6" w:rsidRDefault="004A0018" w:rsidP="004A0018">
            <w:pPr>
              <w:pStyle w:val="TableHeading"/>
              <w:rPr>
                <w:snapToGrid w:val="0"/>
              </w:rPr>
            </w:pPr>
            <w:r>
              <w:t>S No.</w:t>
            </w:r>
          </w:p>
        </w:tc>
      </w:tr>
      <w:tr w:rsidR="004A0018" w:rsidRPr="00A264E6" w14:paraId="032DEF41" w14:textId="77777777" w:rsidTr="00632C1C">
        <w:trPr>
          <w:cantSplit/>
          <w:jc w:val="center"/>
        </w:trPr>
        <w:tc>
          <w:tcPr>
            <w:tcW w:w="480" w:type="pct"/>
          </w:tcPr>
          <w:p w14:paraId="39869DEC" w14:textId="674B7624" w:rsidR="004A0018" w:rsidRPr="00A264E6" w:rsidRDefault="004A0018" w:rsidP="004A0018">
            <w:pPr>
              <w:pStyle w:val="TableText"/>
              <w:rPr>
                <w:snapToGrid w:val="0"/>
              </w:rPr>
            </w:pPr>
            <w:r>
              <w:t>1</w:t>
            </w:r>
          </w:p>
        </w:tc>
        <w:tc>
          <w:tcPr>
            <w:tcW w:w="793" w:type="pct"/>
          </w:tcPr>
          <w:p w14:paraId="7C653DCC" w14:textId="05643B5E" w:rsidR="004A0018" w:rsidRPr="00A264E6" w:rsidRDefault="004A0018" w:rsidP="004A0018">
            <w:pPr>
              <w:pStyle w:val="TableText"/>
              <w:rPr>
                <w:snapToGrid w:val="0"/>
              </w:rPr>
            </w:pPr>
            <w:r>
              <w:t xml:space="preserve">50 </w:t>
            </w:r>
            <w:proofErr w:type="spellStart"/>
            <w:r>
              <w:t>KHz</w:t>
            </w:r>
            <w:proofErr w:type="spellEnd"/>
          </w:p>
        </w:tc>
        <w:tc>
          <w:tcPr>
            <w:tcW w:w="634" w:type="pct"/>
          </w:tcPr>
          <w:p w14:paraId="5300BDDC" w14:textId="2E6A1EA0" w:rsidR="004A0018" w:rsidRPr="00A264E6" w:rsidRDefault="004A0018" w:rsidP="004A0018">
            <w:pPr>
              <w:pStyle w:val="TableText"/>
              <w:rPr>
                <w:snapToGrid w:val="0"/>
              </w:rPr>
            </w:pPr>
            <w:r>
              <w:t xml:space="preserve">50 </w:t>
            </w:r>
            <w:proofErr w:type="spellStart"/>
            <w:r>
              <w:t>KHz</w:t>
            </w:r>
            <w:proofErr w:type="spellEnd"/>
          </w:p>
        </w:tc>
        <w:tc>
          <w:tcPr>
            <w:tcW w:w="634" w:type="pct"/>
          </w:tcPr>
          <w:p w14:paraId="5E807969" w14:textId="189B9E94" w:rsidR="004A0018" w:rsidRPr="00A264E6" w:rsidRDefault="004A0018" w:rsidP="004A0018">
            <w:pPr>
              <w:pStyle w:val="TableText"/>
              <w:rPr>
                <w:snapToGrid w:val="0"/>
              </w:rPr>
            </w:pPr>
            <w:r>
              <w:t>-33.36 dBm</w:t>
            </w:r>
          </w:p>
        </w:tc>
        <w:tc>
          <w:tcPr>
            <w:tcW w:w="1196" w:type="pct"/>
          </w:tcPr>
          <w:p w14:paraId="01BE9ED8" w14:textId="251F63DE" w:rsidR="004A0018" w:rsidRPr="00A264E6" w:rsidRDefault="004A0018" w:rsidP="004A0018">
            <w:pPr>
              <w:pStyle w:val="TableText"/>
              <w:rPr>
                <w:snapToGrid w:val="0"/>
              </w:rPr>
            </w:pPr>
            <w:r>
              <w:t>-62.77 dBm</w:t>
            </w:r>
          </w:p>
        </w:tc>
        <w:tc>
          <w:tcPr>
            <w:tcW w:w="628" w:type="pct"/>
          </w:tcPr>
          <w:p w14:paraId="08E074F3" w14:textId="77777777" w:rsidR="004A0018" w:rsidRPr="00A264E6" w:rsidRDefault="004A0018" w:rsidP="004A0018">
            <w:pPr>
              <w:pStyle w:val="TableText"/>
              <w:rPr>
                <w:snapToGrid w:val="0"/>
              </w:rPr>
            </w:pPr>
          </w:p>
        </w:tc>
        <w:tc>
          <w:tcPr>
            <w:tcW w:w="634" w:type="pct"/>
          </w:tcPr>
          <w:p w14:paraId="25F355C3" w14:textId="1B53D070" w:rsidR="004A0018" w:rsidRPr="00A264E6" w:rsidRDefault="004A0018" w:rsidP="004A0018">
            <w:pPr>
              <w:pStyle w:val="TableText"/>
              <w:rPr>
                <w:snapToGrid w:val="0"/>
              </w:rPr>
            </w:pPr>
            <w:r>
              <w:t>1</w:t>
            </w:r>
          </w:p>
        </w:tc>
      </w:tr>
      <w:tr w:rsidR="004A0018" w:rsidRPr="00A264E6" w14:paraId="128AB702" w14:textId="77777777" w:rsidTr="00632C1C">
        <w:trPr>
          <w:cantSplit/>
          <w:jc w:val="center"/>
        </w:trPr>
        <w:tc>
          <w:tcPr>
            <w:tcW w:w="480" w:type="pct"/>
          </w:tcPr>
          <w:p w14:paraId="1440378B" w14:textId="7D5044C9" w:rsidR="004A0018" w:rsidRPr="00A264E6" w:rsidRDefault="004A0018" w:rsidP="004A0018">
            <w:pPr>
              <w:pStyle w:val="TableText"/>
              <w:rPr>
                <w:snapToGrid w:val="0"/>
              </w:rPr>
            </w:pPr>
            <w:r>
              <w:t>2</w:t>
            </w:r>
          </w:p>
        </w:tc>
        <w:tc>
          <w:tcPr>
            <w:tcW w:w="793" w:type="pct"/>
          </w:tcPr>
          <w:p w14:paraId="7E9F7DB0" w14:textId="3F48C96C" w:rsidR="004A0018" w:rsidRPr="00A264E6" w:rsidRDefault="004A0018" w:rsidP="004A0018">
            <w:pPr>
              <w:pStyle w:val="TableText"/>
            </w:pPr>
            <w:r>
              <w:t xml:space="preserve">100 </w:t>
            </w:r>
            <w:proofErr w:type="spellStart"/>
            <w:r>
              <w:t>KHz</w:t>
            </w:r>
            <w:proofErr w:type="spellEnd"/>
          </w:p>
        </w:tc>
        <w:tc>
          <w:tcPr>
            <w:tcW w:w="634" w:type="pct"/>
          </w:tcPr>
          <w:p w14:paraId="47A5CC40" w14:textId="267CEC16" w:rsidR="004A0018" w:rsidRPr="00A264E6" w:rsidRDefault="004A0018" w:rsidP="004A0018">
            <w:pPr>
              <w:pStyle w:val="TableText"/>
              <w:rPr>
                <w:snapToGrid w:val="0"/>
              </w:rPr>
            </w:pPr>
            <w:r>
              <w:t xml:space="preserve">100 </w:t>
            </w:r>
            <w:proofErr w:type="spellStart"/>
            <w:r>
              <w:t>KHz</w:t>
            </w:r>
            <w:proofErr w:type="spellEnd"/>
          </w:p>
        </w:tc>
        <w:tc>
          <w:tcPr>
            <w:tcW w:w="634" w:type="pct"/>
          </w:tcPr>
          <w:p w14:paraId="3E99867F" w14:textId="594177EC" w:rsidR="004A0018" w:rsidRPr="00A264E6" w:rsidRDefault="004A0018" w:rsidP="004A0018">
            <w:pPr>
              <w:pStyle w:val="TableText"/>
              <w:rPr>
                <w:snapToGrid w:val="0"/>
              </w:rPr>
            </w:pPr>
            <w:r>
              <w:t>-28.42 dBm</w:t>
            </w:r>
          </w:p>
        </w:tc>
        <w:tc>
          <w:tcPr>
            <w:tcW w:w="1196" w:type="pct"/>
          </w:tcPr>
          <w:p w14:paraId="22C98869" w14:textId="3FA2915F" w:rsidR="004A0018" w:rsidRPr="00A264E6" w:rsidRDefault="004A0018" w:rsidP="004A0018">
            <w:pPr>
              <w:pStyle w:val="TableText"/>
              <w:rPr>
                <w:snapToGrid w:val="0"/>
              </w:rPr>
            </w:pPr>
            <w:r>
              <w:t>-61.61 dBm</w:t>
            </w:r>
          </w:p>
        </w:tc>
        <w:tc>
          <w:tcPr>
            <w:tcW w:w="628" w:type="pct"/>
          </w:tcPr>
          <w:p w14:paraId="2882E88E" w14:textId="77777777" w:rsidR="004A0018" w:rsidRPr="00A264E6" w:rsidRDefault="004A0018" w:rsidP="004A0018">
            <w:pPr>
              <w:pStyle w:val="TableText"/>
              <w:rPr>
                <w:snapToGrid w:val="0"/>
              </w:rPr>
            </w:pPr>
          </w:p>
        </w:tc>
        <w:tc>
          <w:tcPr>
            <w:tcW w:w="634" w:type="pct"/>
          </w:tcPr>
          <w:p w14:paraId="41206335" w14:textId="79702975" w:rsidR="004A0018" w:rsidRPr="00A264E6" w:rsidRDefault="004A0018" w:rsidP="004A0018">
            <w:pPr>
              <w:pStyle w:val="TableText"/>
              <w:rPr>
                <w:snapToGrid w:val="0"/>
              </w:rPr>
            </w:pPr>
            <w:r>
              <w:t>2</w:t>
            </w:r>
          </w:p>
        </w:tc>
      </w:tr>
      <w:tr w:rsidR="004A0018" w:rsidRPr="00A264E6" w14:paraId="401C7E59" w14:textId="77777777" w:rsidTr="00632C1C">
        <w:trPr>
          <w:cantSplit/>
          <w:jc w:val="center"/>
        </w:trPr>
        <w:tc>
          <w:tcPr>
            <w:tcW w:w="480" w:type="pct"/>
          </w:tcPr>
          <w:p w14:paraId="6E9B7787" w14:textId="20B00A5B" w:rsidR="004A0018" w:rsidRPr="00A264E6" w:rsidRDefault="004A0018" w:rsidP="004A0018">
            <w:pPr>
              <w:pStyle w:val="TableText"/>
              <w:rPr>
                <w:snapToGrid w:val="0"/>
              </w:rPr>
            </w:pPr>
            <w:r>
              <w:t>3</w:t>
            </w:r>
          </w:p>
        </w:tc>
        <w:tc>
          <w:tcPr>
            <w:tcW w:w="793" w:type="pct"/>
          </w:tcPr>
          <w:p w14:paraId="5D4571E6" w14:textId="7826C25D" w:rsidR="004A0018" w:rsidRPr="00A264E6" w:rsidRDefault="004A0018" w:rsidP="004A0018">
            <w:pPr>
              <w:pStyle w:val="TableText"/>
            </w:pPr>
            <w:r>
              <w:t xml:space="preserve">500 </w:t>
            </w:r>
            <w:proofErr w:type="spellStart"/>
            <w:r>
              <w:t>KHz</w:t>
            </w:r>
            <w:proofErr w:type="spellEnd"/>
          </w:p>
        </w:tc>
        <w:tc>
          <w:tcPr>
            <w:tcW w:w="634" w:type="pct"/>
          </w:tcPr>
          <w:p w14:paraId="4C2F6822" w14:textId="24772829" w:rsidR="004A0018" w:rsidRPr="00A264E6" w:rsidRDefault="004A0018" w:rsidP="004A0018">
            <w:pPr>
              <w:pStyle w:val="TableText"/>
              <w:rPr>
                <w:snapToGrid w:val="0"/>
              </w:rPr>
            </w:pPr>
            <w:r>
              <w:t xml:space="preserve">500 </w:t>
            </w:r>
            <w:proofErr w:type="spellStart"/>
            <w:r>
              <w:t>KHz</w:t>
            </w:r>
            <w:proofErr w:type="spellEnd"/>
          </w:p>
        </w:tc>
        <w:tc>
          <w:tcPr>
            <w:tcW w:w="634" w:type="pct"/>
          </w:tcPr>
          <w:p w14:paraId="51BAC98D" w14:textId="31674AAD" w:rsidR="004A0018" w:rsidRPr="00A264E6" w:rsidRDefault="004A0018" w:rsidP="004A0018">
            <w:pPr>
              <w:pStyle w:val="TableText"/>
              <w:rPr>
                <w:snapToGrid w:val="0"/>
              </w:rPr>
            </w:pPr>
            <w:r>
              <w:t>-14.02 dBm</w:t>
            </w:r>
          </w:p>
        </w:tc>
        <w:tc>
          <w:tcPr>
            <w:tcW w:w="1196" w:type="pct"/>
          </w:tcPr>
          <w:p w14:paraId="05D300F7" w14:textId="62A89E58" w:rsidR="004A0018" w:rsidRPr="00A264E6" w:rsidRDefault="004A0018" w:rsidP="004A0018">
            <w:pPr>
              <w:pStyle w:val="TableText"/>
              <w:rPr>
                <w:snapToGrid w:val="0"/>
              </w:rPr>
            </w:pPr>
            <w:r>
              <w:t>-62.8 dBm</w:t>
            </w:r>
          </w:p>
        </w:tc>
        <w:tc>
          <w:tcPr>
            <w:tcW w:w="628" w:type="pct"/>
          </w:tcPr>
          <w:p w14:paraId="0AD8B5F0" w14:textId="77777777" w:rsidR="004A0018" w:rsidRPr="00A264E6" w:rsidRDefault="004A0018" w:rsidP="004A0018">
            <w:pPr>
              <w:pStyle w:val="TableText"/>
              <w:rPr>
                <w:snapToGrid w:val="0"/>
              </w:rPr>
            </w:pPr>
          </w:p>
        </w:tc>
        <w:tc>
          <w:tcPr>
            <w:tcW w:w="634" w:type="pct"/>
          </w:tcPr>
          <w:p w14:paraId="36C86020" w14:textId="5EF3665D" w:rsidR="004A0018" w:rsidRPr="00A264E6" w:rsidRDefault="004A0018" w:rsidP="004A0018">
            <w:pPr>
              <w:pStyle w:val="TableText"/>
              <w:rPr>
                <w:snapToGrid w:val="0"/>
              </w:rPr>
            </w:pPr>
            <w:r>
              <w:t>3</w:t>
            </w:r>
          </w:p>
        </w:tc>
      </w:tr>
      <w:tr w:rsidR="004A0018" w:rsidRPr="00A264E6" w14:paraId="34BCD95D" w14:textId="77777777" w:rsidTr="00632C1C">
        <w:trPr>
          <w:cantSplit/>
          <w:jc w:val="center"/>
        </w:trPr>
        <w:tc>
          <w:tcPr>
            <w:tcW w:w="480" w:type="pct"/>
          </w:tcPr>
          <w:p w14:paraId="34D39727" w14:textId="2A25DA27" w:rsidR="004A0018" w:rsidRPr="00A264E6" w:rsidRDefault="004A0018" w:rsidP="004A0018">
            <w:pPr>
              <w:pStyle w:val="TableText"/>
              <w:rPr>
                <w:snapToGrid w:val="0"/>
                <w:lang w:bidi="he-IL"/>
              </w:rPr>
            </w:pPr>
            <w:r>
              <w:t>4</w:t>
            </w:r>
          </w:p>
        </w:tc>
        <w:tc>
          <w:tcPr>
            <w:tcW w:w="793" w:type="pct"/>
          </w:tcPr>
          <w:p w14:paraId="345A8344" w14:textId="63339D55" w:rsidR="004A0018" w:rsidRPr="00A264E6" w:rsidRDefault="004A0018" w:rsidP="004A0018">
            <w:pPr>
              <w:pStyle w:val="TableText"/>
              <w:rPr>
                <w:lang w:bidi="he-IL"/>
              </w:rPr>
            </w:pPr>
            <w:r>
              <w:t>1 MHz</w:t>
            </w:r>
          </w:p>
        </w:tc>
        <w:tc>
          <w:tcPr>
            <w:tcW w:w="634" w:type="pct"/>
          </w:tcPr>
          <w:p w14:paraId="0F6AA837" w14:textId="64E73C52" w:rsidR="004A0018" w:rsidRPr="00A264E6" w:rsidRDefault="004A0018" w:rsidP="004A0018">
            <w:pPr>
              <w:pStyle w:val="TableText"/>
              <w:rPr>
                <w:snapToGrid w:val="0"/>
              </w:rPr>
            </w:pPr>
            <w:r>
              <w:t>1 MHz</w:t>
            </w:r>
          </w:p>
        </w:tc>
        <w:tc>
          <w:tcPr>
            <w:tcW w:w="634" w:type="pct"/>
          </w:tcPr>
          <w:p w14:paraId="09C3F7A9" w14:textId="63F3BDEA" w:rsidR="004A0018" w:rsidRPr="00A264E6" w:rsidRDefault="004A0018" w:rsidP="004A0018">
            <w:pPr>
              <w:pStyle w:val="TableText"/>
              <w:rPr>
                <w:snapToGrid w:val="0"/>
              </w:rPr>
            </w:pPr>
            <w:r>
              <w:t>-8.36 dBm</w:t>
            </w:r>
          </w:p>
        </w:tc>
        <w:tc>
          <w:tcPr>
            <w:tcW w:w="1196" w:type="pct"/>
          </w:tcPr>
          <w:p w14:paraId="3E00D248" w14:textId="18C9B92A" w:rsidR="004A0018" w:rsidRPr="00A264E6" w:rsidRDefault="004A0018" w:rsidP="004A0018">
            <w:pPr>
              <w:pStyle w:val="TableText"/>
              <w:rPr>
                <w:snapToGrid w:val="0"/>
              </w:rPr>
            </w:pPr>
            <w:r>
              <w:t>-59.60 dBm</w:t>
            </w:r>
          </w:p>
        </w:tc>
        <w:tc>
          <w:tcPr>
            <w:tcW w:w="628" w:type="pct"/>
          </w:tcPr>
          <w:p w14:paraId="408FDD5D" w14:textId="77777777" w:rsidR="004A0018" w:rsidRPr="00A264E6" w:rsidRDefault="004A0018" w:rsidP="004A0018">
            <w:pPr>
              <w:pStyle w:val="TableText"/>
              <w:rPr>
                <w:snapToGrid w:val="0"/>
              </w:rPr>
            </w:pPr>
          </w:p>
        </w:tc>
        <w:tc>
          <w:tcPr>
            <w:tcW w:w="634" w:type="pct"/>
          </w:tcPr>
          <w:p w14:paraId="6A2BFE04" w14:textId="3AAAD72D" w:rsidR="004A0018" w:rsidRPr="00A264E6" w:rsidRDefault="004A0018" w:rsidP="004A0018">
            <w:pPr>
              <w:pStyle w:val="TableText"/>
              <w:rPr>
                <w:snapToGrid w:val="0"/>
              </w:rPr>
            </w:pPr>
            <w:r>
              <w:t>4</w:t>
            </w:r>
          </w:p>
        </w:tc>
      </w:tr>
      <w:tr w:rsidR="004A0018" w:rsidRPr="00A264E6" w14:paraId="72AFF9D3" w14:textId="77777777" w:rsidTr="00632C1C">
        <w:trPr>
          <w:cantSplit/>
          <w:jc w:val="center"/>
        </w:trPr>
        <w:tc>
          <w:tcPr>
            <w:tcW w:w="480" w:type="pct"/>
          </w:tcPr>
          <w:p w14:paraId="70B926C2" w14:textId="2F21D4CE" w:rsidR="004A0018" w:rsidRPr="00A264E6" w:rsidRDefault="004A0018" w:rsidP="004A0018">
            <w:pPr>
              <w:pStyle w:val="TableText"/>
              <w:rPr>
                <w:snapToGrid w:val="0"/>
                <w:lang w:bidi="he-IL"/>
              </w:rPr>
            </w:pPr>
            <w:r>
              <w:t>5</w:t>
            </w:r>
          </w:p>
        </w:tc>
        <w:tc>
          <w:tcPr>
            <w:tcW w:w="793" w:type="pct"/>
          </w:tcPr>
          <w:p w14:paraId="0A10CEA0" w14:textId="1BE5479F" w:rsidR="004A0018" w:rsidRDefault="004A0018" w:rsidP="004A0018">
            <w:pPr>
              <w:pStyle w:val="TableText"/>
              <w:rPr>
                <w:rtl/>
                <w:lang w:bidi="he-IL"/>
              </w:rPr>
            </w:pPr>
            <w:r>
              <w:t>5MHz</w:t>
            </w:r>
          </w:p>
        </w:tc>
        <w:tc>
          <w:tcPr>
            <w:tcW w:w="634" w:type="pct"/>
          </w:tcPr>
          <w:p w14:paraId="41D38433" w14:textId="09BD955C" w:rsidR="004A0018" w:rsidRPr="00A264E6" w:rsidRDefault="004A0018" w:rsidP="004A0018">
            <w:pPr>
              <w:pStyle w:val="TableText"/>
              <w:rPr>
                <w:snapToGrid w:val="0"/>
              </w:rPr>
            </w:pPr>
            <w:r>
              <w:t>5MHz</w:t>
            </w:r>
          </w:p>
        </w:tc>
        <w:tc>
          <w:tcPr>
            <w:tcW w:w="634" w:type="pct"/>
          </w:tcPr>
          <w:p w14:paraId="6A837B95" w14:textId="2BB7DF38" w:rsidR="004A0018" w:rsidRPr="00A264E6" w:rsidRDefault="004A0018" w:rsidP="004A0018">
            <w:pPr>
              <w:pStyle w:val="TableText"/>
              <w:rPr>
                <w:snapToGrid w:val="0"/>
              </w:rPr>
            </w:pPr>
            <w:r>
              <w:t>2.56 dBm</w:t>
            </w:r>
          </w:p>
        </w:tc>
        <w:tc>
          <w:tcPr>
            <w:tcW w:w="1196" w:type="pct"/>
          </w:tcPr>
          <w:p w14:paraId="5128E1EA" w14:textId="47FB2263" w:rsidR="004A0018" w:rsidRPr="00A264E6" w:rsidRDefault="004A0018" w:rsidP="004A0018">
            <w:pPr>
              <w:pStyle w:val="TableText"/>
              <w:rPr>
                <w:snapToGrid w:val="0"/>
              </w:rPr>
            </w:pPr>
            <w:r>
              <w:t>-45.8 dBm</w:t>
            </w:r>
          </w:p>
        </w:tc>
        <w:tc>
          <w:tcPr>
            <w:tcW w:w="628" w:type="pct"/>
          </w:tcPr>
          <w:p w14:paraId="286F9F3B" w14:textId="77777777" w:rsidR="004A0018" w:rsidRPr="00A264E6" w:rsidRDefault="004A0018" w:rsidP="004A0018">
            <w:pPr>
              <w:pStyle w:val="TableText"/>
              <w:rPr>
                <w:snapToGrid w:val="0"/>
              </w:rPr>
            </w:pPr>
          </w:p>
        </w:tc>
        <w:tc>
          <w:tcPr>
            <w:tcW w:w="634" w:type="pct"/>
          </w:tcPr>
          <w:p w14:paraId="5D3C7060" w14:textId="470DA793" w:rsidR="004A0018" w:rsidRPr="00A264E6" w:rsidRDefault="004A0018" w:rsidP="004A0018">
            <w:pPr>
              <w:pStyle w:val="TableText"/>
              <w:rPr>
                <w:snapToGrid w:val="0"/>
              </w:rPr>
            </w:pPr>
            <w:r>
              <w:t>5</w:t>
            </w:r>
          </w:p>
        </w:tc>
      </w:tr>
      <w:tr w:rsidR="004A0018" w:rsidRPr="00A264E6" w14:paraId="55112F9B" w14:textId="77777777" w:rsidTr="00632C1C">
        <w:trPr>
          <w:cantSplit/>
          <w:jc w:val="center"/>
        </w:trPr>
        <w:tc>
          <w:tcPr>
            <w:tcW w:w="480" w:type="pct"/>
          </w:tcPr>
          <w:p w14:paraId="65367431" w14:textId="5B3F6CB6" w:rsidR="004A0018" w:rsidRPr="00A264E6" w:rsidRDefault="004A0018" w:rsidP="004A0018">
            <w:pPr>
              <w:pStyle w:val="TableText"/>
              <w:rPr>
                <w:snapToGrid w:val="0"/>
                <w:lang w:bidi="he-IL"/>
              </w:rPr>
            </w:pPr>
            <w:r>
              <w:t>6</w:t>
            </w:r>
          </w:p>
        </w:tc>
        <w:tc>
          <w:tcPr>
            <w:tcW w:w="793" w:type="pct"/>
          </w:tcPr>
          <w:p w14:paraId="751464B3" w14:textId="7CD4AA69" w:rsidR="004A0018" w:rsidRDefault="004A0018" w:rsidP="004A0018">
            <w:pPr>
              <w:pStyle w:val="TableText"/>
              <w:rPr>
                <w:rtl/>
                <w:lang w:bidi="he-IL"/>
              </w:rPr>
            </w:pPr>
            <w:r>
              <w:t>10 MHz</w:t>
            </w:r>
          </w:p>
        </w:tc>
        <w:tc>
          <w:tcPr>
            <w:tcW w:w="634" w:type="pct"/>
          </w:tcPr>
          <w:p w14:paraId="2A680C42" w14:textId="0F6D166F" w:rsidR="004A0018" w:rsidRPr="00A264E6" w:rsidRDefault="004A0018" w:rsidP="004A0018">
            <w:pPr>
              <w:pStyle w:val="TableText"/>
              <w:rPr>
                <w:snapToGrid w:val="0"/>
              </w:rPr>
            </w:pPr>
            <w:r>
              <w:t>10 MHz</w:t>
            </w:r>
          </w:p>
        </w:tc>
        <w:tc>
          <w:tcPr>
            <w:tcW w:w="634" w:type="pct"/>
          </w:tcPr>
          <w:p w14:paraId="74AB02BC" w14:textId="5D86E5F7" w:rsidR="004A0018" w:rsidRPr="00A264E6" w:rsidRDefault="004A0018" w:rsidP="004A0018">
            <w:pPr>
              <w:pStyle w:val="TableText"/>
              <w:rPr>
                <w:snapToGrid w:val="0"/>
              </w:rPr>
            </w:pPr>
            <w:r>
              <w:t>4.21 dBm</w:t>
            </w:r>
          </w:p>
        </w:tc>
        <w:tc>
          <w:tcPr>
            <w:tcW w:w="1196" w:type="pct"/>
          </w:tcPr>
          <w:p w14:paraId="5F94E06E" w14:textId="1B311970" w:rsidR="004A0018" w:rsidRPr="00A264E6" w:rsidRDefault="004A0018" w:rsidP="004A0018">
            <w:pPr>
              <w:pStyle w:val="TableText"/>
              <w:rPr>
                <w:snapToGrid w:val="0"/>
              </w:rPr>
            </w:pPr>
            <w:r>
              <w:t>-43.5 dBm</w:t>
            </w:r>
          </w:p>
        </w:tc>
        <w:tc>
          <w:tcPr>
            <w:tcW w:w="628" w:type="pct"/>
          </w:tcPr>
          <w:p w14:paraId="6D72B8CB" w14:textId="77777777" w:rsidR="004A0018" w:rsidRPr="00A264E6" w:rsidRDefault="004A0018" w:rsidP="004A0018">
            <w:pPr>
              <w:pStyle w:val="TableText"/>
              <w:rPr>
                <w:snapToGrid w:val="0"/>
              </w:rPr>
            </w:pPr>
          </w:p>
        </w:tc>
        <w:tc>
          <w:tcPr>
            <w:tcW w:w="634" w:type="pct"/>
          </w:tcPr>
          <w:p w14:paraId="652845F8" w14:textId="71E27E27" w:rsidR="004A0018" w:rsidRPr="00A264E6" w:rsidRDefault="004A0018" w:rsidP="004A0018">
            <w:pPr>
              <w:pStyle w:val="TableText"/>
              <w:rPr>
                <w:snapToGrid w:val="0"/>
              </w:rPr>
            </w:pPr>
            <w:r>
              <w:t>6</w:t>
            </w:r>
          </w:p>
        </w:tc>
      </w:tr>
      <w:tr w:rsidR="004A0018" w:rsidRPr="00A264E6" w14:paraId="2153EAFA" w14:textId="77777777" w:rsidTr="00632C1C">
        <w:trPr>
          <w:cantSplit/>
          <w:jc w:val="center"/>
        </w:trPr>
        <w:tc>
          <w:tcPr>
            <w:tcW w:w="480" w:type="pct"/>
          </w:tcPr>
          <w:p w14:paraId="189E1EA7" w14:textId="15EAC1A8" w:rsidR="004A0018" w:rsidRPr="00A264E6" w:rsidRDefault="004A0018" w:rsidP="004A0018">
            <w:pPr>
              <w:pStyle w:val="TableText"/>
              <w:rPr>
                <w:snapToGrid w:val="0"/>
                <w:lang w:bidi="he-IL"/>
              </w:rPr>
            </w:pPr>
            <w:r>
              <w:t>7</w:t>
            </w:r>
          </w:p>
        </w:tc>
        <w:tc>
          <w:tcPr>
            <w:tcW w:w="793" w:type="pct"/>
          </w:tcPr>
          <w:p w14:paraId="050AADB6" w14:textId="1C97EE66" w:rsidR="004A0018" w:rsidRDefault="004A0018" w:rsidP="004A0018">
            <w:pPr>
              <w:pStyle w:val="TableText"/>
              <w:rPr>
                <w:rtl/>
                <w:lang w:bidi="he-IL"/>
              </w:rPr>
            </w:pPr>
            <w:r>
              <w:t>200MHz</w:t>
            </w:r>
          </w:p>
        </w:tc>
        <w:tc>
          <w:tcPr>
            <w:tcW w:w="634" w:type="pct"/>
          </w:tcPr>
          <w:p w14:paraId="05B6D136" w14:textId="500EEAE6" w:rsidR="004A0018" w:rsidRPr="00A264E6" w:rsidRDefault="004A0018" w:rsidP="004A0018">
            <w:pPr>
              <w:pStyle w:val="TableText"/>
              <w:rPr>
                <w:snapToGrid w:val="0"/>
              </w:rPr>
            </w:pPr>
            <w:r>
              <w:t>190 MHz</w:t>
            </w:r>
          </w:p>
        </w:tc>
        <w:tc>
          <w:tcPr>
            <w:tcW w:w="634" w:type="pct"/>
          </w:tcPr>
          <w:p w14:paraId="5184B548" w14:textId="779046ED" w:rsidR="004A0018" w:rsidRPr="00A264E6" w:rsidRDefault="004A0018" w:rsidP="004A0018">
            <w:pPr>
              <w:pStyle w:val="TableText"/>
              <w:rPr>
                <w:snapToGrid w:val="0"/>
              </w:rPr>
            </w:pPr>
            <w:r>
              <w:t>4.61 dBm</w:t>
            </w:r>
          </w:p>
        </w:tc>
        <w:tc>
          <w:tcPr>
            <w:tcW w:w="1196" w:type="pct"/>
          </w:tcPr>
          <w:p w14:paraId="6B2B773D" w14:textId="74FDF2E6" w:rsidR="004A0018" w:rsidRPr="00A264E6" w:rsidRDefault="004A0018" w:rsidP="004A0018">
            <w:pPr>
              <w:pStyle w:val="TableText"/>
              <w:rPr>
                <w:snapToGrid w:val="0"/>
              </w:rPr>
            </w:pPr>
            <w:r>
              <w:t>-42.64 dBm</w:t>
            </w:r>
          </w:p>
        </w:tc>
        <w:tc>
          <w:tcPr>
            <w:tcW w:w="628" w:type="pct"/>
          </w:tcPr>
          <w:p w14:paraId="7D8A4CDA" w14:textId="77777777" w:rsidR="004A0018" w:rsidRPr="00A264E6" w:rsidRDefault="004A0018" w:rsidP="004A0018">
            <w:pPr>
              <w:pStyle w:val="TableText"/>
              <w:rPr>
                <w:snapToGrid w:val="0"/>
              </w:rPr>
            </w:pPr>
          </w:p>
        </w:tc>
        <w:tc>
          <w:tcPr>
            <w:tcW w:w="634" w:type="pct"/>
          </w:tcPr>
          <w:p w14:paraId="3DB34467" w14:textId="190E9083" w:rsidR="004A0018" w:rsidRPr="00A264E6" w:rsidRDefault="004A0018" w:rsidP="004A0018">
            <w:pPr>
              <w:pStyle w:val="TableText"/>
              <w:rPr>
                <w:snapToGrid w:val="0"/>
              </w:rPr>
            </w:pPr>
            <w:r>
              <w:t>7</w:t>
            </w:r>
          </w:p>
        </w:tc>
      </w:tr>
      <w:tr w:rsidR="004A0018" w:rsidRPr="00A264E6" w14:paraId="2601581D" w14:textId="77777777" w:rsidTr="00632C1C">
        <w:trPr>
          <w:cantSplit/>
          <w:jc w:val="center"/>
        </w:trPr>
        <w:tc>
          <w:tcPr>
            <w:tcW w:w="480" w:type="pct"/>
          </w:tcPr>
          <w:p w14:paraId="67C3D366" w14:textId="77777777" w:rsidR="004A0018" w:rsidRDefault="004A0018" w:rsidP="004A0018">
            <w:pPr>
              <w:rPr>
                <w:b/>
                <w:bCs/>
              </w:rPr>
            </w:pPr>
          </w:p>
          <w:p w14:paraId="30EF2EFF" w14:textId="5E91EA7C" w:rsidR="004A0018" w:rsidRPr="00A264E6" w:rsidRDefault="004A0018" w:rsidP="004A0018">
            <w:pPr>
              <w:pStyle w:val="TableText"/>
              <w:rPr>
                <w:snapToGrid w:val="0"/>
                <w:lang w:bidi="he-IL"/>
              </w:rPr>
            </w:pPr>
            <w:r>
              <w:t>8</w:t>
            </w:r>
          </w:p>
        </w:tc>
        <w:tc>
          <w:tcPr>
            <w:tcW w:w="793" w:type="pct"/>
          </w:tcPr>
          <w:p w14:paraId="62EABDC8" w14:textId="34DB111D" w:rsidR="004A0018" w:rsidRDefault="004A0018" w:rsidP="004A0018">
            <w:pPr>
              <w:pStyle w:val="TableText"/>
              <w:rPr>
                <w:rtl/>
                <w:lang w:bidi="he-IL"/>
              </w:rPr>
            </w:pPr>
            <w:r>
              <w:t>500 MHz</w:t>
            </w:r>
          </w:p>
        </w:tc>
        <w:tc>
          <w:tcPr>
            <w:tcW w:w="634" w:type="pct"/>
          </w:tcPr>
          <w:p w14:paraId="627F96FE" w14:textId="68033B2A" w:rsidR="004A0018" w:rsidRPr="00A264E6" w:rsidRDefault="004A0018" w:rsidP="004A0018">
            <w:pPr>
              <w:pStyle w:val="TableText"/>
              <w:rPr>
                <w:snapToGrid w:val="0"/>
              </w:rPr>
            </w:pPr>
            <w:r>
              <w:t>498 MHz</w:t>
            </w:r>
          </w:p>
        </w:tc>
        <w:tc>
          <w:tcPr>
            <w:tcW w:w="634" w:type="pct"/>
          </w:tcPr>
          <w:p w14:paraId="53D07958" w14:textId="605552CC" w:rsidR="004A0018" w:rsidRPr="00A264E6" w:rsidRDefault="004A0018" w:rsidP="004A0018">
            <w:pPr>
              <w:pStyle w:val="TableText"/>
              <w:rPr>
                <w:snapToGrid w:val="0"/>
              </w:rPr>
            </w:pPr>
            <w:r>
              <w:t>5.03 dBm</w:t>
            </w:r>
          </w:p>
        </w:tc>
        <w:tc>
          <w:tcPr>
            <w:tcW w:w="1196" w:type="pct"/>
          </w:tcPr>
          <w:p w14:paraId="7FCC1475" w14:textId="44563DBE" w:rsidR="004A0018" w:rsidRPr="00A264E6" w:rsidRDefault="004A0018" w:rsidP="004A0018">
            <w:pPr>
              <w:pStyle w:val="TableText"/>
              <w:rPr>
                <w:snapToGrid w:val="0"/>
              </w:rPr>
            </w:pPr>
            <w:r>
              <w:t>--48.08 dBm</w:t>
            </w:r>
          </w:p>
        </w:tc>
        <w:tc>
          <w:tcPr>
            <w:tcW w:w="628" w:type="pct"/>
          </w:tcPr>
          <w:p w14:paraId="5339D77F" w14:textId="77777777" w:rsidR="004A0018" w:rsidRPr="00A264E6" w:rsidRDefault="004A0018" w:rsidP="004A0018">
            <w:pPr>
              <w:pStyle w:val="TableText"/>
              <w:rPr>
                <w:snapToGrid w:val="0"/>
              </w:rPr>
            </w:pPr>
          </w:p>
        </w:tc>
        <w:tc>
          <w:tcPr>
            <w:tcW w:w="634" w:type="pct"/>
          </w:tcPr>
          <w:p w14:paraId="5ECAAC42" w14:textId="77777777" w:rsidR="004A0018" w:rsidRDefault="004A0018" w:rsidP="004A0018">
            <w:pPr>
              <w:rPr>
                <w:b/>
                <w:bCs/>
              </w:rPr>
            </w:pPr>
          </w:p>
          <w:p w14:paraId="6D0CFAE0" w14:textId="203F426F" w:rsidR="004A0018" w:rsidRPr="00A264E6" w:rsidRDefault="004A0018" w:rsidP="004A0018">
            <w:pPr>
              <w:pStyle w:val="TableText"/>
              <w:rPr>
                <w:snapToGrid w:val="0"/>
              </w:rPr>
            </w:pPr>
            <w:r>
              <w:t>8</w:t>
            </w:r>
          </w:p>
        </w:tc>
      </w:tr>
      <w:tr w:rsidR="004A0018" w:rsidRPr="00A264E6" w14:paraId="44C0C8CE" w14:textId="77777777" w:rsidTr="00632C1C">
        <w:trPr>
          <w:cantSplit/>
          <w:jc w:val="center"/>
        </w:trPr>
        <w:tc>
          <w:tcPr>
            <w:tcW w:w="480" w:type="pct"/>
          </w:tcPr>
          <w:p w14:paraId="528699DF" w14:textId="6F41544B" w:rsidR="004A0018" w:rsidRPr="00A264E6" w:rsidRDefault="004A0018" w:rsidP="004A0018">
            <w:pPr>
              <w:pStyle w:val="TableText"/>
              <w:rPr>
                <w:snapToGrid w:val="0"/>
              </w:rPr>
            </w:pPr>
            <w:r>
              <w:t>9</w:t>
            </w:r>
          </w:p>
        </w:tc>
        <w:tc>
          <w:tcPr>
            <w:tcW w:w="793" w:type="pct"/>
          </w:tcPr>
          <w:p w14:paraId="10C9DD00" w14:textId="4BA29D76" w:rsidR="004A0018" w:rsidRPr="00A264E6" w:rsidRDefault="004A0018" w:rsidP="004A0018">
            <w:pPr>
              <w:pStyle w:val="TableText"/>
            </w:pPr>
            <w:r>
              <w:t>1GHz</w:t>
            </w:r>
          </w:p>
        </w:tc>
        <w:tc>
          <w:tcPr>
            <w:tcW w:w="634" w:type="pct"/>
          </w:tcPr>
          <w:p w14:paraId="2B300C70" w14:textId="0FC0CD0B" w:rsidR="004A0018" w:rsidRPr="00A264E6" w:rsidRDefault="004A0018" w:rsidP="004A0018">
            <w:pPr>
              <w:pStyle w:val="TableText"/>
              <w:rPr>
                <w:snapToGrid w:val="0"/>
              </w:rPr>
            </w:pPr>
            <w:r>
              <w:t>1 GHz</w:t>
            </w:r>
          </w:p>
        </w:tc>
        <w:tc>
          <w:tcPr>
            <w:tcW w:w="634" w:type="pct"/>
          </w:tcPr>
          <w:p w14:paraId="6D59EA71" w14:textId="3A001539" w:rsidR="004A0018" w:rsidRPr="00A264E6" w:rsidRDefault="004A0018" w:rsidP="004A0018">
            <w:pPr>
              <w:pStyle w:val="TableText"/>
              <w:rPr>
                <w:snapToGrid w:val="0"/>
              </w:rPr>
            </w:pPr>
            <w:r>
              <w:t>5.31 dBm</w:t>
            </w:r>
          </w:p>
        </w:tc>
        <w:tc>
          <w:tcPr>
            <w:tcW w:w="1196" w:type="pct"/>
          </w:tcPr>
          <w:p w14:paraId="2D83F560" w14:textId="303B05D9" w:rsidR="004A0018" w:rsidRPr="00A264E6" w:rsidRDefault="004A0018" w:rsidP="004A0018">
            <w:pPr>
              <w:pStyle w:val="TableText"/>
              <w:rPr>
                <w:snapToGrid w:val="0"/>
              </w:rPr>
            </w:pPr>
            <w:r>
              <w:t>-38.78 dBm</w:t>
            </w:r>
          </w:p>
        </w:tc>
        <w:tc>
          <w:tcPr>
            <w:tcW w:w="628" w:type="pct"/>
          </w:tcPr>
          <w:p w14:paraId="3A693553" w14:textId="77777777" w:rsidR="004A0018" w:rsidRPr="00A264E6" w:rsidRDefault="004A0018" w:rsidP="004A0018">
            <w:pPr>
              <w:pStyle w:val="TableText"/>
              <w:rPr>
                <w:snapToGrid w:val="0"/>
              </w:rPr>
            </w:pPr>
          </w:p>
        </w:tc>
        <w:tc>
          <w:tcPr>
            <w:tcW w:w="634" w:type="pct"/>
          </w:tcPr>
          <w:p w14:paraId="712F75A2" w14:textId="35E469BA" w:rsidR="004A0018" w:rsidRPr="00A264E6" w:rsidRDefault="004A0018" w:rsidP="004A0018">
            <w:pPr>
              <w:pStyle w:val="TableText"/>
              <w:rPr>
                <w:snapToGrid w:val="0"/>
              </w:rPr>
            </w:pPr>
            <w:r>
              <w:t>9</w:t>
            </w:r>
          </w:p>
        </w:tc>
      </w:tr>
      <w:tr w:rsidR="004A0018" w:rsidRPr="00A264E6" w14:paraId="157CD579" w14:textId="77777777" w:rsidTr="00632C1C">
        <w:trPr>
          <w:cantSplit/>
          <w:jc w:val="center"/>
        </w:trPr>
        <w:tc>
          <w:tcPr>
            <w:tcW w:w="480" w:type="pct"/>
          </w:tcPr>
          <w:p w14:paraId="2027E431" w14:textId="5FD1EB5B" w:rsidR="004A0018" w:rsidRPr="00A264E6" w:rsidRDefault="004A0018" w:rsidP="004A0018">
            <w:pPr>
              <w:pStyle w:val="TableText"/>
              <w:rPr>
                <w:snapToGrid w:val="0"/>
              </w:rPr>
            </w:pPr>
            <w:r>
              <w:t>10</w:t>
            </w:r>
          </w:p>
        </w:tc>
        <w:tc>
          <w:tcPr>
            <w:tcW w:w="793" w:type="pct"/>
          </w:tcPr>
          <w:p w14:paraId="3569E6B2" w14:textId="71C28778" w:rsidR="004A0018" w:rsidRPr="00A264E6" w:rsidRDefault="004A0018" w:rsidP="004A0018">
            <w:pPr>
              <w:pStyle w:val="TableText"/>
            </w:pPr>
            <w:r>
              <w:t>5GHz</w:t>
            </w:r>
          </w:p>
        </w:tc>
        <w:tc>
          <w:tcPr>
            <w:tcW w:w="634" w:type="pct"/>
          </w:tcPr>
          <w:p w14:paraId="3AC40BAA" w14:textId="342753B0" w:rsidR="004A0018" w:rsidRPr="00A264E6" w:rsidRDefault="004A0018" w:rsidP="004A0018">
            <w:pPr>
              <w:pStyle w:val="TableText"/>
              <w:rPr>
                <w:snapToGrid w:val="0"/>
              </w:rPr>
            </w:pPr>
            <w:r>
              <w:t>5 GHz</w:t>
            </w:r>
          </w:p>
        </w:tc>
        <w:tc>
          <w:tcPr>
            <w:tcW w:w="634" w:type="pct"/>
          </w:tcPr>
          <w:p w14:paraId="0E0039CD" w14:textId="2F83CC72" w:rsidR="004A0018" w:rsidRPr="00A264E6" w:rsidRDefault="004A0018" w:rsidP="004A0018">
            <w:pPr>
              <w:pStyle w:val="TableText"/>
              <w:rPr>
                <w:snapToGrid w:val="0"/>
              </w:rPr>
            </w:pPr>
            <w:r>
              <w:t>4.91 dBm</w:t>
            </w:r>
          </w:p>
        </w:tc>
        <w:tc>
          <w:tcPr>
            <w:tcW w:w="1196" w:type="pct"/>
          </w:tcPr>
          <w:p w14:paraId="39B61410" w14:textId="6E46FC57" w:rsidR="004A0018" w:rsidRPr="00A264E6" w:rsidRDefault="004A0018" w:rsidP="004A0018">
            <w:pPr>
              <w:pStyle w:val="TableText"/>
              <w:rPr>
                <w:snapToGrid w:val="0"/>
              </w:rPr>
            </w:pPr>
            <w:r>
              <w:t>-29.57 dBm</w:t>
            </w:r>
          </w:p>
        </w:tc>
        <w:tc>
          <w:tcPr>
            <w:tcW w:w="628" w:type="pct"/>
          </w:tcPr>
          <w:p w14:paraId="192C7232" w14:textId="77777777" w:rsidR="004A0018" w:rsidRPr="00A264E6" w:rsidRDefault="004A0018" w:rsidP="004A0018">
            <w:pPr>
              <w:pStyle w:val="TableText"/>
              <w:rPr>
                <w:snapToGrid w:val="0"/>
              </w:rPr>
            </w:pPr>
          </w:p>
        </w:tc>
        <w:tc>
          <w:tcPr>
            <w:tcW w:w="634" w:type="pct"/>
          </w:tcPr>
          <w:p w14:paraId="5925AD79" w14:textId="16B8D067" w:rsidR="004A0018" w:rsidRPr="00A264E6" w:rsidRDefault="004A0018" w:rsidP="004A0018">
            <w:pPr>
              <w:pStyle w:val="TableText"/>
              <w:rPr>
                <w:snapToGrid w:val="0"/>
              </w:rPr>
            </w:pPr>
            <w:r>
              <w:t>10</w:t>
            </w:r>
          </w:p>
        </w:tc>
      </w:tr>
      <w:tr w:rsidR="004A0018" w:rsidRPr="00A264E6" w14:paraId="66B62A15" w14:textId="77777777" w:rsidTr="00632C1C">
        <w:trPr>
          <w:cantSplit/>
          <w:jc w:val="center"/>
        </w:trPr>
        <w:tc>
          <w:tcPr>
            <w:tcW w:w="480" w:type="pct"/>
          </w:tcPr>
          <w:p w14:paraId="7116469D" w14:textId="50AE0FBE" w:rsidR="004A0018" w:rsidRPr="00A264E6" w:rsidRDefault="004A0018" w:rsidP="004A0018">
            <w:pPr>
              <w:pStyle w:val="TableText"/>
              <w:rPr>
                <w:snapToGrid w:val="0"/>
              </w:rPr>
            </w:pPr>
            <w:r>
              <w:t>11</w:t>
            </w:r>
          </w:p>
        </w:tc>
        <w:tc>
          <w:tcPr>
            <w:tcW w:w="793" w:type="pct"/>
          </w:tcPr>
          <w:p w14:paraId="7E9FF60F" w14:textId="25BAA53A" w:rsidR="004A0018" w:rsidRPr="00A264E6" w:rsidRDefault="004A0018" w:rsidP="004A0018">
            <w:pPr>
              <w:pStyle w:val="TableText"/>
            </w:pPr>
            <w:r>
              <w:t>8 GHz</w:t>
            </w:r>
          </w:p>
        </w:tc>
        <w:tc>
          <w:tcPr>
            <w:tcW w:w="634" w:type="pct"/>
          </w:tcPr>
          <w:p w14:paraId="59AF958F" w14:textId="282C6A3A" w:rsidR="004A0018" w:rsidRPr="00A264E6" w:rsidRDefault="004A0018" w:rsidP="004A0018">
            <w:pPr>
              <w:pStyle w:val="TableText"/>
              <w:rPr>
                <w:snapToGrid w:val="0"/>
              </w:rPr>
            </w:pPr>
            <w:r>
              <w:t>7.96 GHz</w:t>
            </w:r>
          </w:p>
        </w:tc>
        <w:tc>
          <w:tcPr>
            <w:tcW w:w="634" w:type="pct"/>
          </w:tcPr>
          <w:p w14:paraId="40096F62" w14:textId="0DAECEB1" w:rsidR="004A0018" w:rsidRPr="00A264E6" w:rsidRDefault="004A0018" w:rsidP="004A0018">
            <w:pPr>
              <w:pStyle w:val="TableText"/>
              <w:rPr>
                <w:snapToGrid w:val="0"/>
              </w:rPr>
            </w:pPr>
            <w:r>
              <w:t>1.81 dBm</w:t>
            </w:r>
          </w:p>
        </w:tc>
        <w:tc>
          <w:tcPr>
            <w:tcW w:w="1196" w:type="pct"/>
          </w:tcPr>
          <w:p w14:paraId="4502D3AD" w14:textId="063C25BC" w:rsidR="004A0018" w:rsidRPr="00A264E6" w:rsidRDefault="004A0018" w:rsidP="004A0018">
            <w:pPr>
              <w:pStyle w:val="TableText"/>
              <w:rPr>
                <w:snapToGrid w:val="0"/>
              </w:rPr>
            </w:pPr>
            <w:r>
              <w:t>-41.14 dBm</w:t>
            </w:r>
          </w:p>
        </w:tc>
        <w:tc>
          <w:tcPr>
            <w:tcW w:w="628" w:type="pct"/>
          </w:tcPr>
          <w:p w14:paraId="187F5BDB" w14:textId="77777777" w:rsidR="004A0018" w:rsidRPr="00A264E6" w:rsidRDefault="004A0018" w:rsidP="004A0018">
            <w:pPr>
              <w:pStyle w:val="TableText"/>
              <w:rPr>
                <w:snapToGrid w:val="0"/>
              </w:rPr>
            </w:pPr>
          </w:p>
        </w:tc>
        <w:tc>
          <w:tcPr>
            <w:tcW w:w="634" w:type="pct"/>
          </w:tcPr>
          <w:p w14:paraId="68F3A963" w14:textId="4B1FAC00" w:rsidR="004A0018" w:rsidRPr="00A264E6" w:rsidRDefault="004A0018" w:rsidP="004A0018">
            <w:pPr>
              <w:pStyle w:val="TableText"/>
              <w:rPr>
                <w:snapToGrid w:val="0"/>
              </w:rPr>
            </w:pPr>
            <w:r>
              <w:t>11</w:t>
            </w:r>
          </w:p>
        </w:tc>
      </w:tr>
      <w:tr w:rsidR="004A0018" w:rsidRPr="00A264E6" w14:paraId="252EDB79" w14:textId="77777777" w:rsidTr="00632C1C">
        <w:trPr>
          <w:cantSplit/>
          <w:jc w:val="center"/>
        </w:trPr>
        <w:tc>
          <w:tcPr>
            <w:tcW w:w="480" w:type="pct"/>
          </w:tcPr>
          <w:p w14:paraId="75794FC7" w14:textId="71B30D15" w:rsidR="004A0018" w:rsidRPr="00A264E6" w:rsidRDefault="004A0018" w:rsidP="004A0018">
            <w:pPr>
              <w:pStyle w:val="TableText"/>
              <w:rPr>
                <w:snapToGrid w:val="0"/>
              </w:rPr>
            </w:pPr>
            <w:r>
              <w:t>12</w:t>
            </w:r>
          </w:p>
        </w:tc>
        <w:tc>
          <w:tcPr>
            <w:tcW w:w="793" w:type="pct"/>
          </w:tcPr>
          <w:p w14:paraId="49F67190" w14:textId="7C2CC05A" w:rsidR="004A0018" w:rsidRPr="00A264E6" w:rsidRDefault="004A0018" w:rsidP="004A0018">
            <w:pPr>
              <w:pStyle w:val="TableText"/>
            </w:pPr>
            <w:r>
              <w:t>12GHz</w:t>
            </w:r>
          </w:p>
        </w:tc>
        <w:tc>
          <w:tcPr>
            <w:tcW w:w="634" w:type="pct"/>
          </w:tcPr>
          <w:p w14:paraId="0E6F8D4A" w14:textId="27EE79C6" w:rsidR="004A0018" w:rsidRPr="00A264E6" w:rsidRDefault="004A0018" w:rsidP="004A0018">
            <w:pPr>
              <w:pStyle w:val="TableText"/>
              <w:rPr>
                <w:snapToGrid w:val="0"/>
              </w:rPr>
            </w:pPr>
            <w:r>
              <w:t>12.02 GHz</w:t>
            </w:r>
          </w:p>
        </w:tc>
        <w:tc>
          <w:tcPr>
            <w:tcW w:w="634" w:type="pct"/>
          </w:tcPr>
          <w:p w14:paraId="688BF98A" w14:textId="76D62CCD" w:rsidR="004A0018" w:rsidRPr="00A264E6" w:rsidRDefault="004A0018" w:rsidP="004A0018">
            <w:pPr>
              <w:pStyle w:val="TableText"/>
              <w:rPr>
                <w:snapToGrid w:val="0"/>
              </w:rPr>
            </w:pPr>
            <w:r>
              <w:t>3.15 dBm</w:t>
            </w:r>
          </w:p>
        </w:tc>
        <w:tc>
          <w:tcPr>
            <w:tcW w:w="1196" w:type="pct"/>
          </w:tcPr>
          <w:p w14:paraId="5CF12309" w14:textId="1181A29F" w:rsidR="004A0018" w:rsidRPr="00A264E6" w:rsidRDefault="004A0018" w:rsidP="004A0018">
            <w:pPr>
              <w:pStyle w:val="TableText"/>
              <w:rPr>
                <w:snapToGrid w:val="0"/>
              </w:rPr>
            </w:pPr>
            <w:r>
              <w:t>-34.31 dBm</w:t>
            </w:r>
          </w:p>
        </w:tc>
        <w:tc>
          <w:tcPr>
            <w:tcW w:w="628" w:type="pct"/>
          </w:tcPr>
          <w:p w14:paraId="29D9EC6F" w14:textId="77777777" w:rsidR="004A0018" w:rsidRPr="00A264E6" w:rsidRDefault="004A0018" w:rsidP="004A0018">
            <w:pPr>
              <w:pStyle w:val="TableText"/>
              <w:rPr>
                <w:snapToGrid w:val="0"/>
              </w:rPr>
            </w:pPr>
          </w:p>
        </w:tc>
        <w:tc>
          <w:tcPr>
            <w:tcW w:w="634" w:type="pct"/>
          </w:tcPr>
          <w:p w14:paraId="285021D6" w14:textId="191658C4" w:rsidR="004A0018" w:rsidRPr="00A264E6" w:rsidRDefault="004A0018" w:rsidP="004A0018">
            <w:pPr>
              <w:pStyle w:val="TableText"/>
              <w:rPr>
                <w:snapToGrid w:val="0"/>
              </w:rPr>
            </w:pPr>
            <w:r>
              <w:t>12</w:t>
            </w:r>
          </w:p>
        </w:tc>
      </w:tr>
    </w:tbl>
    <w:p w14:paraId="3767C7FF" w14:textId="378E7A5A" w:rsidR="00504F55" w:rsidRPr="00370304" w:rsidRDefault="00504F55" w:rsidP="00033389">
      <w:pPr>
        <w:pStyle w:val="Heading2"/>
        <w:pageBreakBefore/>
        <w:rPr>
          <w:highlight w:val="yellow"/>
        </w:rPr>
      </w:pPr>
      <w:bookmarkStart w:id="82" w:name="_Toc32840530"/>
      <w:bookmarkStart w:id="83" w:name="_Toc143012334"/>
      <w:r w:rsidRPr="00370304">
        <w:rPr>
          <w:highlight w:val="yellow"/>
        </w:rPr>
        <w:lastRenderedPageBreak/>
        <w:t xml:space="preserve">Spurious </w:t>
      </w:r>
      <w:r w:rsidR="00632C1C" w:rsidRPr="00370304">
        <w:rPr>
          <w:highlight w:val="yellow"/>
        </w:rPr>
        <w:t>In-Band Test</w:t>
      </w:r>
      <w:bookmarkEnd w:id="82"/>
      <w:bookmarkEnd w:id="83"/>
    </w:p>
    <w:p w14:paraId="2860E9C5" w14:textId="77777777" w:rsidR="00504F55" w:rsidRPr="00A264E6" w:rsidRDefault="00504F55" w:rsidP="00632C1C">
      <w:pPr>
        <w:pStyle w:val="BodyTextHeader"/>
      </w:pPr>
      <w:r w:rsidRPr="00A264E6">
        <w:t>Test Equipment: Spectrum Analyzer</w:t>
      </w:r>
    </w:p>
    <w:p w14:paraId="589A73C4" w14:textId="77777777" w:rsidR="00504F55" w:rsidRPr="00A264E6" w:rsidRDefault="00504F55" w:rsidP="00632C1C">
      <w:pPr>
        <w:pStyle w:val="BodyTextHeader"/>
      </w:pPr>
      <w:r w:rsidRPr="00A264E6">
        <w:t>Preparation:</w:t>
      </w:r>
    </w:p>
    <w:p w14:paraId="38580716" w14:textId="77777777" w:rsidR="00504F55" w:rsidRPr="00A264E6" w:rsidRDefault="00504F55">
      <w:pPr>
        <w:pStyle w:val="ListNumber"/>
        <w:numPr>
          <w:ilvl w:val="0"/>
          <w:numId w:val="20"/>
        </w:numPr>
      </w:pPr>
      <w:r w:rsidRPr="00A264E6">
        <w:t>Configure the Spectrum as follows:</w:t>
      </w:r>
    </w:p>
    <w:p w14:paraId="2414AB83" w14:textId="0BAB60E3" w:rsidR="00504F55" w:rsidRPr="00A264E6" w:rsidRDefault="00504F55">
      <w:pPr>
        <w:pStyle w:val="ListNumber"/>
        <w:numPr>
          <w:ilvl w:val="1"/>
          <w:numId w:val="6"/>
        </w:numPr>
        <w:ind w:left="993" w:hanging="284"/>
      </w:pPr>
      <w:r w:rsidRPr="00A264E6">
        <w:t xml:space="preserve">Start frequency: </w:t>
      </w:r>
      <w:r w:rsidR="00632C1C">
        <w:t>A</w:t>
      </w:r>
      <w:r w:rsidRPr="00A264E6">
        <w:t>s specified in the test</w:t>
      </w:r>
    </w:p>
    <w:p w14:paraId="4804963C" w14:textId="6DFD14AE" w:rsidR="00504F55" w:rsidRPr="00A264E6" w:rsidRDefault="00504F55">
      <w:pPr>
        <w:pStyle w:val="ListNumber"/>
        <w:numPr>
          <w:ilvl w:val="1"/>
          <w:numId w:val="6"/>
        </w:numPr>
        <w:ind w:left="993" w:hanging="284"/>
      </w:pPr>
      <w:r w:rsidRPr="00A264E6">
        <w:t>Stop frequency:</w:t>
      </w:r>
      <w:r w:rsidR="00EC0510">
        <w:t xml:space="preserve"> A</w:t>
      </w:r>
      <w:r w:rsidRPr="00A264E6">
        <w:t>s specified in the test</w:t>
      </w:r>
    </w:p>
    <w:p w14:paraId="730446DF" w14:textId="1AB9B7AD" w:rsidR="00504F55" w:rsidRPr="00CD548E" w:rsidRDefault="00504F55">
      <w:pPr>
        <w:pStyle w:val="ListNumber"/>
        <w:numPr>
          <w:ilvl w:val="1"/>
          <w:numId w:val="6"/>
        </w:numPr>
        <w:ind w:left="993" w:hanging="284"/>
      </w:pPr>
      <w:r w:rsidRPr="00CD548E">
        <w:t>Res BW:</w:t>
      </w:r>
      <w:r w:rsidR="00EC0510">
        <w:t xml:space="preserve"> </w:t>
      </w:r>
      <w:r>
        <w:t xml:space="preserve">30 </w:t>
      </w:r>
      <w:r w:rsidR="00EC0510">
        <w:t>k</w:t>
      </w:r>
      <w:r>
        <w:t>Hz</w:t>
      </w:r>
    </w:p>
    <w:p w14:paraId="061FD95E" w14:textId="5A2E7BC4" w:rsidR="00504F55" w:rsidRPr="00A264E6" w:rsidRDefault="00504F55">
      <w:pPr>
        <w:pStyle w:val="ListNumber"/>
      </w:pPr>
      <w:r w:rsidRPr="00A264E6">
        <w:t xml:space="preserve">Connect the </w:t>
      </w:r>
      <w:r w:rsidR="002B4A13">
        <w:t>LSX4091</w:t>
      </w:r>
      <w:r w:rsidRPr="00A264E6">
        <w:t xml:space="preserve"> output to the spectrum input </w:t>
      </w:r>
    </w:p>
    <w:p w14:paraId="0EE2A479" w14:textId="229BBA7F" w:rsidR="00504F55" w:rsidRPr="00A264E6" w:rsidRDefault="00504F55">
      <w:pPr>
        <w:pStyle w:val="ListNumber"/>
      </w:pPr>
      <w:r w:rsidRPr="00A264E6">
        <w:t xml:space="preserve">Configure the </w:t>
      </w:r>
      <w:r w:rsidR="002B4A13">
        <w:t>LSX4091</w:t>
      </w:r>
      <w:r w:rsidRPr="00A264E6">
        <w:t xml:space="preserve"> as follows: </w:t>
      </w:r>
    </w:p>
    <w:p w14:paraId="27CC67B6" w14:textId="2C8F473E" w:rsidR="00504F55" w:rsidRPr="00A264E6" w:rsidRDefault="00504F55">
      <w:pPr>
        <w:pStyle w:val="ListNumber"/>
        <w:numPr>
          <w:ilvl w:val="1"/>
          <w:numId w:val="6"/>
        </w:numPr>
        <w:ind w:left="1134" w:hanging="283"/>
      </w:pPr>
      <w:r w:rsidRPr="00A264E6">
        <w:t xml:space="preserve">Frequency: </w:t>
      </w:r>
      <w:r w:rsidR="00EC0510">
        <w:t>A</w:t>
      </w:r>
      <w:r w:rsidRPr="00A264E6">
        <w:t xml:space="preserve">s specified in the test </w:t>
      </w:r>
    </w:p>
    <w:p w14:paraId="67B37BF8" w14:textId="003849F3" w:rsidR="00504F55" w:rsidRPr="00A264E6" w:rsidRDefault="00504F55">
      <w:pPr>
        <w:pStyle w:val="ListNumber"/>
        <w:numPr>
          <w:ilvl w:val="1"/>
          <w:numId w:val="6"/>
        </w:numPr>
        <w:ind w:left="1134" w:hanging="283"/>
      </w:pPr>
      <w:r w:rsidRPr="00A264E6">
        <w:t>Output:</w:t>
      </w:r>
      <w:r w:rsidR="00EC0510">
        <w:t xml:space="preserve"> </w:t>
      </w:r>
      <w:r w:rsidRPr="00A264E6">
        <w:t>On</w:t>
      </w:r>
    </w:p>
    <w:p w14:paraId="6BA7C48A" w14:textId="793D0293" w:rsidR="00504F55" w:rsidRPr="00A264E6" w:rsidRDefault="00504F55">
      <w:pPr>
        <w:pStyle w:val="ListNumber"/>
        <w:numPr>
          <w:ilvl w:val="1"/>
          <w:numId w:val="6"/>
        </w:numPr>
        <w:ind w:left="1134" w:hanging="283"/>
      </w:pPr>
      <w:r w:rsidRPr="00A264E6">
        <w:t>Power:</w:t>
      </w:r>
      <w:r w:rsidR="00EC0510">
        <w:t xml:space="preserve"> </w:t>
      </w:r>
      <w:r w:rsidRPr="00A264E6">
        <w:t>5 dBm.</w:t>
      </w:r>
    </w:p>
    <w:p w14:paraId="118EB1E9" w14:textId="77777777" w:rsidR="00504F55" w:rsidRPr="00A264E6" w:rsidRDefault="00504F55" w:rsidP="00EA256B">
      <w:pPr>
        <w:pStyle w:val="BodyTextHeader"/>
      </w:pPr>
      <w:r w:rsidRPr="00A264E6">
        <w:t>Test Procedure:</w:t>
      </w:r>
    </w:p>
    <w:p w14:paraId="2A4BF1CA" w14:textId="26011C31" w:rsidR="00504F55" w:rsidRPr="00A264E6" w:rsidRDefault="00504F55">
      <w:pPr>
        <w:pStyle w:val="ListNumber"/>
        <w:numPr>
          <w:ilvl w:val="0"/>
          <w:numId w:val="21"/>
        </w:numPr>
      </w:pPr>
      <w:r w:rsidRPr="00A264E6">
        <w:t xml:space="preserve">Perform Spurious tests </w:t>
      </w:r>
      <w:r w:rsidR="00E02FAA">
        <w:t>according to</w:t>
      </w:r>
      <w:r w:rsidRPr="00A264E6">
        <w:t xml:space="preserve"> </w:t>
      </w:r>
      <w:r w:rsidR="00EA256B">
        <w:t>the table below.</w:t>
      </w:r>
    </w:p>
    <w:p w14:paraId="5DEF53AF" w14:textId="613AB235" w:rsidR="00EA256B" w:rsidRPr="006123FF" w:rsidRDefault="00EA256B" w:rsidP="00EA256B">
      <w:pPr>
        <w:pStyle w:val="CaptionTable"/>
      </w:pPr>
      <w:bookmarkStart w:id="84" w:name="_Toc143012360"/>
      <w:r w:rsidRPr="006123FF">
        <w:t xml:space="preserve">Table </w:t>
      </w:r>
      <w:fldSimple w:instr=" STYLEREF 1 \s ">
        <w:r w:rsidR="00FC53A9">
          <w:rPr>
            <w:noProof/>
            <w:cs/>
          </w:rPr>
          <w:t>‎</w:t>
        </w:r>
        <w:r w:rsidR="00FC53A9">
          <w:rPr>
            <w:noProof/>
          </w:rPr>
          <w:t>2</w:t>
        </w:r>
      </w:fldSimple>
      <w:r w:rsidRPr="006123FF">
        <w:t>.</w:t>
      </w:r>
      <w:fldSimple w:instr=" SEQ Table \* ARABIC \s 1 ">
        <w:r w:rsidR="00FC53A9">
          <w:rPr>
            <w:noProof/>
          </w:rPr>
          <w:t>7</w:t>
        </w:r>
      </w:fldSimple>
      <w:r w:rsidRPr="006123FF">
        <w:t xml:space="preserve"> </w:t>
      </w:r>
      <w:r w:rsidRPr="00A264E6">
        <w:t>Spurious</w:t>
      </w:r>
      <w:bookmarkEnd w:id="84"/>
    </w:p>
    <w:tbl>
      <w:tblPr>
        <w:tblW w:w="5000" w:type="pct"/>
        <w:jc w:val="center"/>
        <w:tblBorders>
          <w:top w:val="double" w:sz="6" w:space="0" w:color="auto"/>
          <w:left w:val="double" w:sz="6" w:space="0" w:color="auto"/>
          <w:bottom w:val="double" w:sz="6" w:space="0" w:color="auto"/>
          <w:right w:val="double" w:sz="6" w:space="0" w:color="auto"/>
          <w:insideH w:val="single" w:sz="4" w:space="0" w:color="auto"/>
          <w:insideV w:val="single" w:sz="4" w:space="0" w:color="auto"/>
        </w:tblBorders>
        <w:tblLook w:val="0000" w:firstRow="0" w:lastRow="0" w:firstColumn="0" w:lastColumn="0" w:noHBand="0" w:noVBand="0"/>
      </w:tblPr>
      <w:tblGrid>
        <w:gridCol w:w="719"/>
        <w:gridCol w:w="1268"/>
        <w:gridCol w:w="1268"/>
        <w:gridCol w:w="1299"/>
        <w:gridCol w:w="1268"/>
        <w:gridCol w:w="1527"/>
        <w:gridCol w:w="1170"/>
        <w:gridCol w:w="831"/>
      </w:tblGrid>
      <w:tr w:rsidR="004A0018" w:rsidRPr="00A264E6" w14:paraId="7954B445" w14:textId="77777777" w:rsidTr="004A0018">
        <w:trPr>
          <w:cantSplit/>
          <w:jc w:val="center"/>
        </w:trPr>
        <w:tc>
          <w:tcPr>
            <w:tcW w:w="438" w:type="pct"/>
            <w:tcBorders>
              <w:top w:val="single" w:sz="4" w:space="0" w:color="auto"/>
              <w:left w:val="single" w:sz="4" w:space="0" w:color="auto"/>
              <w:bottom w:val="single" w:sz="4" w:space="0" w:color="auto"/>
            </w:tcBorders>
            <w:shd w:val="clear" w:color="auto" w:fill="0D5EA8"/>
          </w:tcPr>
          <w:p w14:paraId="5D6DED40" w14:textId="64E24E52" w:rsidR="004A0018" w:rsidRPr="00A264E6" w:rsidRDefault="004A0018" w:rsidP="004A0018">
            <w:pPr>
              <w:pStyle w:val="TableHeading"/>
              <w:rPr>
                <w:snapToGrid w:val="0"/>
              </w:rPr>
            </w:pPr>
            <w:r>
              <w:t>S No.</w:t>
            </w:r>
          </w:p>
        </w:tc>
        <w:tc>
          <w:tcPr>
            <w:tcW w:w="711" w:type="pct"/>
            <w:tcBorders>
              <w:top w:val="single" w:sz="4" w:space="0" w:color="auto"/>
              <w:bottom w:val="single" w:sz="4" w:space="0" w:color="auto"/>
            </w:tcBorders>
            <w:shd w:val="clear" w:color="auto" w:fill="0D5EA8"/>
          </w:tcPr>
          <w:p w14:paraId="1FF18740" w14:textId="2D80DBD6" w:rsidR="004A0018" w:rsidRPr="00A264E6" w:rsidRDefault="004A0018" w:rsidP="004A0018">
            <w:pPr>
              <w:pStyle w:val="TableHeading"/>
              <w:rPr>
                <w:snapToGrid w:val="0"/>
                <w:rtl/>
              </w:rPr>
            </w:pPr>
            <w:r>
              <w:t>Output frequency</w:t>
            </w:r>
          </w:p>
        </w:tc>
        <w:tc>
          <w:tcPr>
            <w:tcW w:w="711" w:type="pct"/>
            <w:tcBorders>
              <w:top w:val="single" w:sz="4" w:space="0" w:color="auto"/>
              <w:bottom w:val="single" w:sz="4" w:space="0" w:color="auto"/>
            </w:tcBorders>
            <w:shd w:val="clear" w:color="auto" w:fill="0D5EA8"/>
          </w:tcPr>
          <w:p w14:paraId="0FDE65EA" w14:textId="663457AB" w:rsidR="004A0018" w:rsidRPr="00A264E6" w:rsidRDefault="004A0018" w:rsidP="004A0018">
            <w:pPr>
              <w:pStyle w:val="TableHeading"/>
              <w:rPr>
                <w:snapToGrid w:val="0"/>
              </w:rPr>
            </w:pPr>
            <w:r>
              <w:t xml:space="preserve">Start frequency </w:t>
            </w:r>
          </w:p>
        </w:tc>
        <w:tc>
          <w:tcPr>
            <w:tcW w:w="789" w:type="pct"/>
            <w:tcBorders>
              <w:top w:val="single" w:sz="4" w:space="0" w:color="auto"/>
              <w:bottom w:val="single" w:sz="4" w:space="0" w:color="auto"/>
            </w:tcBorders>
            <w:shd w:val="clear" w:color="auto" w:fill="0D5EA8"/>
          </w:tcPr>
          <w:p w14:paraId="61F8764E" w14:textId="7F8558B6" w:rsidR="004A0018" w:rsidRPr="00A264E6" w:rsidRDefault="004A0018" w:rsidP="004A0018">
            <w:pPr>
              <w:pStyle w:val="TableHeading"/>
              <w:rPr>
                <w:snapToGrid w:val="0"/>
              </w:rPr>
            </w:pPr>
            <w:r>
              <w:t>Stop frequency</w:t>
            </w:r>
          </w:p>
        </w:tc>
        <w:tc>
          <w:tcPr>
            <w:tcW w:w="544" w:type="pct"/>
            <w:tcBorders>
              <w:top w:val="single" w:sz="4" w:space="0" w:color="auto"/>
              <w:bottom w:val="single" w:sz="4" w:space="0" w:color="auto"/>
            </w:tcBorders>
            <w:shd w:val="clear" w:color="auto" w:fill="0D5EA8"/>
          </w:tcPr>
          <w:p w14:paraId="13DF864D" w14:textId="2A252B65" w:rsidR="004A0018" w:rsidRPr="00A264E6" w:rsidRDefault="004A0018" w:rsidP="004A0018">
            <w:pPr>
              <w:pStyle w:val="TableHeading"/>
              <w:rPr>
                <w:snapToGrid w:val="0"/>
              </w:rPr>
            </w:pPr>
            <w:r>
              <w:t>Max spurious frequency</w:t>
            </w:r>
          </w:p>
        </w:tc>
        <w:tc>
          <w:tcPr>
            <w:tcW w:w="870" w:type="pct"/>
            <w:tcBorders>
              <w:top w:val="single" w:sz="4" w:space="0" w:color="auto"/>
              <w:bottom w:val="single" w:sz="4" w:space="0" w:color="auto"/>
            </w:tcBorders>
            <w:shd w:val="clear" w:color="auto" w:fill="0D5EA8"/>
          </w:tcPr>
          <w:p w14:paraId="012FE409" w14:textId="340F96B7" w:rsidR="004A0018" w:rsidRPr="00A264E6" w:rsidRDefault="004A0018" w:rsidP="004A0018">
            <w:pPr>
              <w:pStyle w:val="TableHeading"/>
              <w:rPr>
                <w:snapToGrid w:val="0"/>
              </w:rPr>
            </w:pPr>
            <w:r>
              <w:t>Max spurious power</w:t>
            </w:r>
          </w:p>
        </w:tc>
        <w:tc>
          <w:tcPr>
            <w:tcW w:w="439" w:type="pct"/>
            <w:tcBorders>
              <w:top w:val="single" w:sz="4" w:space="0" w:color="auto"/>
              <w:bottom w:val="single" w:sz="4" w:space="0" w:color="auto"/>
            </w:tcBorders>
            <w:shd w:val="clear" w:color="auto" w:fill="0D5EA8"/>
          </w:tcPr>
          <w:p w14:paraId="254BD941" w14:textId="3D6FE29A" w:rsidR="004A0018" w:rsidRPr="00A264E6" w:rsidRDefault="004A0018" w:rsidP="004A0018">
            <w:pPr>
              <w:pStyle w:val="TableHeading"/>
              <w:rPr>
                <w:snapToGrid w:val="0"/>
              </w:rPr>
            </w:pPr>
            <w:r>
              <w:t>Pass/Fail</w:t>
            </w:r>
          </w:p>
        </w:tc>
        <w:tc>
          <w:tcPr>
            <w:tcW w:w="498" w:type="pct"/>
            <w:tcBorders>
              <w:top w:val="single" w:sz="4" w:space="0" w:color="auto"/>
              <w:bottom w:val="single" w:sz="4" w:space="0" w:color="auto"/>
              <w:right w:val="single" w:sz="4" w:space="0" w:color="auto"/>
            </w:tcBorders>
            <w:shd w:val="clear" w:color="auto" w:fill="0D5EA8"/>
          </w:tcPr>
          <w:p w14:paraId="69DA5DFD" w14:textId="7BF336EF" w:rsidR="004A0018" w:rsidRPr="00A264E6" w:rsidRDefault="004A0018" w:rsidP="004A0018">
            <w:pPr>
              <w:pStyle w:val="TableHeading"/>
              <w:rPr>
                <w:snapToGrid w:val="0"/>
              </w:rPr>
            </w:pPr>
            <w:r>
              <w:t>S No.</w:t>
            </w:r>
          </w:p>
        </w:tc>
      </w:tr>
      <w:tr w:rsidR="004A0018" w:rsidRPr="00A264E6" w14:paraId="456A406F" w14:textId="77777777" w:rsidTr="004A0018">
        <w:trPr>
          <w:cantSplit/>
          <w:jc w:val="center"/>
        </w:trPr>
        <w:tc>
          <w:tcPr>
            <w:tcW w:w="438" w:type="pct"/>
            <w:tcBorders>
              <w:top w:val="single" w:sz="4" w:space="0" w:color="auto"/>
            </w:tcBorders>
          </w:tcPr>
          <w:p w14:paraId="4194BF3D" w14:textId="4071C331" w:rsidR="004A0018" w:rsidRPr="00A264E6" w:rsidRDefault="004A0018" w:rsidP="004A0018">
            <w:pPr>
              <w:pStyle w:val="TableText"/>
              <w:rPr>
                <w:snapToGrid w:val="0"/>
              </w:rPr>
            </w:pPr>
            <w:r>
              <w:t>1</w:t>
            </w:r>
          </w:p>
        </w:tc>
        <w:tc>
          <w:tcPr>
            <w:tcW w:w="711" w:type="pct"/>
            <w:tcBorders>
              <w:top w:val="single" w:sz="4" w:space="0" w:color="auto"/>
            </w:tcBorders>
          </w:tcPr>
          <w:p w14:paraId="027970E3" w14:textId="054C3EC5" w:rsidR="004A0018" w:rsidRPr="00A264E6" w:rsidRDefault="004A0018" w:rsidP="004A0018">
            <w:pPr>
              <w:pStyle w:val="TableText"/>
              <w:rPr>
                <w:snapToGrid w:val="0"/>
              </w:rPr>
            </w:pPr>
            <w:r>
              <w:t>1000</w:t>
            </w:r>
          </w:p>
        </w:tc>
        <w:tc>
          <w:tcPr>
            <w:tcW w:w="711" w:type="pct"/>
            <w:tcBorders>
              <w:top w:val="single" w:sz="4" w:space="0" w:color="auto"/>
            </w:tcBorders>
          </w:tcPr>
          <w:p w14:paraId="07EC7342" w14:textId="723E9D83" w:rsidR="004A0018" w:rsidRPr="00A264E6" w:rsidRDefault="004A0018" w:rsidP="004A0018">
            <w:pPr>
              <w:pStyle w:val="TableText"/>
              <w:rPr>
                <w:snapToGrid w:val="0"/>
              </w:rPr>
            </w:pPr>
            <w:r>
              <w:t>500</w:t>
            </w:r>
          </w:p>
        </w:tc>
        <w:tc>
          <w:tcPr>
            <w:tcW w:w="789" w:type="pct"/>
            <w:tcBorders>
              <w:top w:val="single" w:sz="4" w:space="0" w:color="auto"/>
            </w:tcBorders>
          </w:tcPr>
          <w:p w14:paraId="150E66B3" w14:textId="5A43AA6E" w:rsidR="004A0018" w:rsidRPr="00A264E6" w:rsidRDefault="004A0018" w:rsidP="004A0018">
            <w:pPr>
              <w:pStyle w:val="TableText"/>
              <w:rPr>
                <w:snapToGrid w:val="0"/>
              </w:rPr>
            </w:pPr>
            <w:r>
              <w:t>1500</w:t>
            </w:r>
          </w:p>
        </w:tc>
        <w:tc>
          <w:tcPr>
            <w:tcW w:w="544" w:type="pct"/>
            <w:tcBorders>
              <w:top w:val="single" w:sz="4" w:space="0" w:color="auto"/>
            </w:tcBorders>
          </w:tcPr>
          <w:p w14:paraId="6486A294" w14:textId="781F9022" w:rsidR="004A0018" w:rsidRPr="00A264E6" w:rsidRDefault="004A0018" w:rsidP="004A0018">
            <w:pPr>
              <w:pStyle w:val="TableText"/>
              <w:rPr>
                <w:snapToGrid w:val="0"/>
              </w:rPr>
            </w:pPr>
            <w:r>
              <w:t>1363</w:t>
            </w:r>
          </w:p>
        </w:tc>
        <w:tc>
          <w:tcPr>
            <w:tcW w:w="870" w:type="pct"/>
            <w:tcBorders>
              <w:top w:val="single" w:sz="4" w:space="0" w:color="auto"/>
            </w:tcBorders>
          </w:tcPr>
          <w:p w14:paraId="1C17F640" w14:textId="6DE96D32" w:rsidR="004A0018" w:rsidRPr="00A264E6" w:rsidRDefault="004A0018" w:rsidP="004A0018">
            <w:pPr>
              <w:pStyle w:val="TableText"/>
              <w:rPr>
                <w:snapToGrid w:val="0"/>
              </w:rPr>
            </w:pPr>
            <w:r>
              <w:t>-72.76</w:t>
            </w:r>
          </w:p>
        </w:tc>
        <w:tc>
          <w:tcPr>
            <w:tcW w:w="439" w:type="pct"/>
            <w:tcBorders>
              <w:top w:val="single" w:sz="4" w:space="0" w:color="auto"/>
            </w:tcBorders>
          </w:tcPr>
          <w:p w14:paraId="5E4EB563" w14:textId="2F0F1951" w:rsidR="004A0018" w:rsidRPr="00A264E6" w:rsidRDefault="004A0018" w:rsidP="004A0018">
            <w:pPr>
              <w:pStyle w:val="TableText"/>
              <w:rPr>
                <w:snapToGrid w:val="0"/>
              </w:rPr>
            </w:pPr>
            <w:r>
              <w:t>Pass</w:t>
            </w:r>
          </w:p>
        </w:tc>
        <w:tc>
          <w:tcPr>
            <w:tcW w:w="498" w:type="pct"/>
            <w:tcBorders>
              <w:top w:val="single" w:sz="4" w:space="0" w:color="auto"/>
            </w:tcBorders>
          </w:tcPr>
          <w:p w14:paraId="0C918364" w14:textId="3C8F7A7E" w:rsidR="004A0018" w:rsidRPr="00A264E6" w:rsidRDefault="004A0018" w:rsidP="004A0018">
            <w:pPr>
              <w:pStyle w:val="TableText"/>
              <w:rPr>
                <w:snapToGrid w:val="0"/>
              </w:rPr>
            </w:pPr>
            <w:r>
              <w:t>1</w:t>
            </w:r>
          </w:p>
        </w:tc>
      </w:tr>
      <w:tr w:rsidR="004A0018" w:rsidRPr="00A264E6" w14:paraId="4BB8A30E" w14:textId="77777777" w:rsidTr="004A0018">
        <w:trPr>
          <w:cantSplit/>
          <w:trHeight w:val="72"/>
          <w:jc w:val="center"/>
        </w:trPr>
        <w:tc>
          <w:tcPr>
            <w:tcW w:w="438" w:type="pct"/>
          </w:tcPr>
          <w:p w14:paraId="1836C981" w14:textId="6539ECB4" w:rsidR="004A0018" w:rsidRPr="00A264E6" w:rsidRDefault="004A0018" w:rsidP="004A0018">
            <w:pPr>
              <w:pStyle w:val="TableText"/>
              <w:rPr>
                <w:snapToGrid w:val="0"/>
              </w:rPr>
            </w:pPr>
            <w:r>
              <w:t>2</w:t>
            </w:r>
          </w:p>
        </w:tc>
        <w:tc>
          <w:tcPr>
            <w:tcW w:w="711" w:type="pct"/>
          </w:tcPr>
          <w:p w14:paraId="08DD11EA" w14:textId="386F643D" w:rsidR="004A0018" w:rsidRPr="00A264E6" w:rsidRDefault="004A0018" w:rsidP="004A0018">
            <w:pPr>
              <w:pStyle w:val="TableText"/>
            </w:pPr>
            <w:r>
              <w:t>2000</w:t>
            </w:r>
          </w:p>
        </w:tc>
        <w:tc>
          <w:tcPr>
            <w:tcW w:w="711" w:type="pct"/>
          </w:tcPr>
          <w:p w14:paraId="2404EC64" w14:textId="5BA63716" w:rsidR="004A0018" w:rsidRPr="00A264E6" w:rsidRDefault="004A0018" w:rsidP="004A0018">
            <w:pPr>
              <w:pStyle w:val="TableText"/>
              <w:rPr>
                <w:snapToGrid w:val="0"/>
              </w:rPr>
            </w:pPr>
            <w:r>
              <w:t>1500</w:t>
            </w:r>
          </w:p>
        </w:tc>
        <w:tc>
          <w:tcPr>
            <w:tcW w:w="789" w:type="pct"/>
          </w:tcPr>
          <w:p w14:paraId="6BED7C83" w14:textId="0F056A9E" w:rsidR="004A0018" w:rsidRPr="00A264E6" w:rsidRDefault="004A0018" w:rsidP="004A0018">
            <w:pPr>
              <w:pStyle w:val="TableText"/>
              <w:rPr>
                <w:snapToGrid w:val="0"/>
              </w:rPr>
            </w:pPr>
            <w:r>
              <w:t>2400</w:t>
            </w:r>
          </w:p>
        </w:tc>
        <w:tc>
          <w:tcPr>
            <w:tcW w:w="544" w:type="pct"/>
          </w:tcPr>
          <w:p w14:paraId="10CE92AC" w14:textId="3EB176D7" w:rsidR="004A0018" w:rsidRPr="00A264E6" w:rsidRDefault="004A0018" w:rsidP="004A0018">
            <w:pPr>
              <w:pStyle w:val="TableText"/>
              <w:rPr>
                <w:snapToGrid w:val="0"/>
              </w:rPr>
            </w:pPr>
            <w:r>
              <w:t>2364</w:t>
            </w:r>
          </w:p>
        </w:tc>
        <w:tc>
          <w:tcPr>
            <w:tcW w:w="870" w:type="pct"/>
          </w:tcPr>
          <w:p w14:paraId="5FDD854F" w14:textId="3928E980" w:rsidR="004A0018" w:rsidRPr="00A264E6" w:rsidRDefault="004A0018" w:rsidP="004A0018">
            <w:pPr>
              <w:pStyle w:val="TableText"/>
              <w:rPr>
                <w:snapToGrid w:val="0"/>
              </w:rPr>
            </w:pPr>
            <w:r>
              <w:t>-68.12</w:t>
            </w:r>
          </w:p>
        </w:tc>
        <w:tc>
          <w:tcPr>
            <w:tcW w:w="439" w:type="pct"/>
          </w:tcPr>
          <w:p w14:paraId="505003B6" w14:textId="7192B3B5" w:rsidR="004A0018" w:rsidRPr="00A264E6" w:rsidRDefault="004A0018" w:rsidP="004A0018">
            <w:pPr>
              <w:pStyle w:val="TableText"/>
              <w:rPr>
                <w:snapToGrid w:val="0"/>
              </w:rPr>
            </w:pPr>
            <w:r>
              <w:t>Pass</w:t>
            </w:r>
          </w:p>
        </w:tc>
        <w:tc>
          <w:tcPr>
            <w:tcW w:w="498" w:type="pct"/>
          </w:tcPr>
          <w:p w14:paraId="28AB390E" w14:textId="675AFD6D" w:rsidR="004A0018" w:rsidRPr="00A264E6" w:rsidRDefault="004A0018" w:rsidP="004A0018">
            <w:pPr>
              <w:pStyle w:val="TableText"/>
              <w:rPr>
                <w:snapToGrid w:val="0"/>
              </w:rPr>
            </w:pPr>
            <w:r>
              <w:t>2</w:t>
            </w:r>
          </w:p>
        </w:tc>
      </w:tr>
      <w:tr w:rsidR="004A0018" w:rsidRPr="00A264E6" w14:paraId="1FDAAC74" w14:textId="77777777" w:rsidTr="004A0018">
        <w:trPr>
          <w:cantSplit/>
          <w:jc w:val="center"/>
        </w:trPr>
        <w:tc>
          <w:tcPr>
            <w:tcW w:w="438" w:type="pct"/>
          </w:tcPr>
          <w:p w14:paraId="0554292E" w14:textId="704209F6" w:rsidR="004A0018" w:rsidRPr="00A264E6" w:rsidRDefault="004A0018" w:rsidP="004A0018">
            <w:pPr>
              <w:pStyle w:val="TableText"/>
              <w:rPr>
                <w:snapToGrid w:val="0"/>
              </w:rPr>
            </w:pPr>
            <w:r>
              <w:t>3</w:t>
            </w:r>
          </w:p>
        </w:tc>
        <w:tc>
          <w:tcPr>
            <w:tcW w:w="711" w:type="pct"/>
          </w:tcPr>
          <w:p w14:paraId="08BC7C11" w14:textId="7CDFC020" w:rsidR="004A0018" w:rsidRPr="00A264E6" w:rsidRDefault="004A0018" w:rsidP="004A0018">
            <w:pPr>
              <w:pStyle w:val="TableText"/>
            </w:pPr>
            <w:r>
              <w:t>3500</w:t>
            </w:r>
          </w:p>
        </w:tc>
        <w:tc>
          <w:tcPr>
            <w:tcW w:w="711" w:type="pct"/>
          </w:tcPr>
          <w:p w14:paraId="41F04E0D" w14:textId="13411E2C" w:rsidR="004A0018" w:rsidRPr="00A264E6" w:rsidRDefault="004A0018" w:rsidP="004A0018">
            <w:pPr>
              <w:pStyle w:val="TableText"/>
              <w:rPr>
                <w:snapToGrid w:val="0"/>
              </w:rPr>
            </w:pPr>
            <w:r>
              <w:t>2400</w:t>
            </w:r>
          </w:p>
        </w:tc>
        <w:tc>
          <w:tcPr>
            <w:tcW w:w="789" w:type="pct"/>
          </w:tcPr>
          <w:p w14:paraId="3AEF1334" w14:textId="6585BFA0" w:rsidR="004A0018" w:rsidRPr="00A264E6" w:rsidRDefault="004A0018" w:rsidP="004A0018">
            <w:pPr>
              <w:pStyle w:val="TableText"/>
              <w:rPr>
                <w:snapToGrid w:val="0"/>
              </w:rPr>
            </w:pPr>
            <w:r>
              <w:t>3400</w:t>
            </w:r>
          </w:p>
        </w:tc>
        <w:tc>
          <w:tcPr>
            <w:tcW w:w="544" w:type="pct"/>
          </w:tcPr>
          <w:p w14:paraId="00C07A80" w14:textId="68D29AE2" w:rsidR="004A0018" w:rsidRPr="00A264E6" w:rsidRDefault="004A0018" w:rsidP="004A0018">
            <w:pPr>
              <w:pStyle w:val="TableText"/>
              <w:rPr>
                <w:snapToGrid w:val="0"/>
              </w:rPr>
            </w:pPr>
            <w:r>
              <w:t>3137</w:t>
            </w:r>
          </w:p>
        </w:tc>
        <w:tc>
          <w:tcPr>
            <w:tcW w:w="870" w:type="pct"/>
          </w:tcPr>
          <w:p w14:paraId="73283459" w14:textId="728CD206" w:rsidR="004A0018" w:rsidRPr="00A264E6" w:rsidRDefault="004A0018" w:rsidP="004A0018">
            <w:pPr>
              <w:pStyle w:val="TableText"/>
              <w:rPr>
                <w:snapToGrid w:val="0"/>
              </w:rPr>
            </w:pPr>
            <w:r>
              <w:t>-70.47</w:t>
            </w:r>
          </w:p>
        </w:tc>
        <w:tc>
          <w:tcPr>
            <w:tcW w:w="439" w:type="pct"/>
          </w:tcPr>
          <w:p w14:paraId="686D2ED8" w14:textId="1F622F09" w:rsidR="004A0018" w:rsidRPr="00A264E6" w:rsidRDefault="004A0018" w:rsidP="004A0018">
            <w:pPr>
              <w:pStyle w:val="TableText"/>
              <w:rPr>
                <w:snapToGrid w:val="0"/>
              </w:rPr>
            </w:pPr>
            <w:r>
              <w:t>Pass</w:t>
            </w:r>
          </w:p>
        </w:tc>
        <w:tc>
          <w:tcPr>
            <w:tcW w:w="498" w:type="pct"/>
          </w:tcPr>
          <w:p w14:paraId="3FAB0B3B" w14:textId="28B92DA5" w:rsidR="004A0018" w:rsidRPr="00A264E6" w:rsidRDefault="004A0018" w:rsidP="004A0018">
            <w:pPr>
              <w:pStyle w:val="TableText"/>
              <w:rPr>
                <w:snapToGrid w:val="0"/>
              </w:rPr>
            </w:pPr>
            <w:r>
              <w:t>3</w:t>
            </w:r>
          </w:p>
        </w:tc>
      </w:tr>
      <w:tr w:rsidR="004A0018" w:rsidRPr="00A264E6" w14:paraId="4D483A9C" w14:textId="77777777" w:rsidTr="004A0018">
        <w:trPr>
          <w:cantSplit/>
          <w:jc w:val="center"/>
        </w:trPr>
        <w:tc>
          <w:tcPr>
            <w:tcW w:w="438" w:type="pct"/>
          </w:tcPr>
          <w:p w14:paraId="2316A5B3" w14:textId="39D251A9" w:rsidR="004A0018" w:rsidRPr="00A264E6" w:rsidRDefault="004A0018" w:rsidP="004A0018">
            <w:pPr>
              <w:pStyle w:val="TableText"/>
              <w:rPr>
                <w:snapToGrid w:val="0"/>
              </w:rPr>
            </w:pPr>
            <w:r>
              <w:t>4</w:t>
            </w:r>
          </w:p>
        </w:tc>
        <w:tc>
          <w:tcPr>
            <w:tcW w:w="711" w:type="pct"/>
          </w:tcPr>
          <w:p w14:paraId="36DF8969" w14:textId="3A326844" w:rsidR="004A0018" w:rsidRPr="00A264E6" w:rsidRDefault="004A0018" w:rsidP="004A0018">
            <w:pPr>
              <w:pStyle w:val="TableText"/>
            </w:pPr>
            <w:r>
              <w:t>4000</w:t>
            </w:r>
          </w:p>
        </w:tc>
        <w:tc>
          <w:tcPr>
            <w:tcW w:w="711" w:type="pct"/>
          </w:tcPr>
          <w:p w14:paraId="38A762A1" w14:textId="5F9421F1" w:rsidR="004A0018" w:rsidRPr="00A264E6" w:rsidRDefault="004A0018" w:rsidP="004A0018">
            <w:pPr>
              <w:pStyle w:val="TableText"/>
              <w:rPr>
                <w:snapToGrid w:val="0"/>
              </w:rPr>
            </w:pPr>
            <w:r>
              <w:t>2400</w:t>
            </w:r>
          </w:p>
        </w:tc>
        <w:tc>
          <w:tcPr>
            <w:tcW w:w="789" w:type="pct"/>
          </w:tcPr>
          <w:p w14:paraId="087F7A08" w14:textId="4837669E" w:rsidR="004A0018" w:rsidRPr="00A264E6" w:rsidRDefault="004A0018" w:rsidP="004A0018">
            <w:pPr>
              <w:pStyle w:val="TableText"/>
              <w:rPr>
                <w:snapToGrid w:val="0"/>
              </w:rPr>
            </w:pPr>
            <w:r>
              <w:t>3400</w:t>
            </w:r>
          </w:p>
        </w:tc>
        <w:tc>
          <w:tcPr>
            <w:tcW w:w="544" w:type="pct"/>
          </w:tcPr>
          <w:p w14:paraId="1D793995" w14:textId="1A45B366" w:rsidR="004A0018" w:rsidRPr="00A264E6" w:rsidRDefault="004A0018" w:rsidP="004A0018">
            <w:pPr>
              <w:pStyle w:val="TableText"/>
              <w:rPr>
                <w:snapToGrid w:val="0"/>
              </w:rPr>
            </w:pPr>
            <w:r>
              <w:t>3000</w:t>
            </w:r>
          </w:p>
        </w:tc>
        <w:tc>
          <w:tcPr>
            <w:tcW w:w="870" w:type="pct"/>
          </w:tcPr>
          <w:p w14:paraId="4EA2D734" w14:textId="7F0018CE" w:rsidR="004A0018" w:rsidRPr="00A264E6" w:rsidRDefault="004A0018" w:rsidP="004A0018">
            <w:pPr>
              <w:pStyle w:val="TableText"/>
              <w:rPr>
                <w:snapToGrid w:val="0"/>
              </w:rPr>
            </w:pPr>
            <w:r>
              <w:t>-70.28</w:t>
            </w:r>
          </w:p>
        </w:tc>
        <w:tc>
          <w:tcPr>
            <w:tcW w:w="439" w:type="pct"/>
          </w:tcPr>
          <w:p w14:paraId="5826CA12" w14:textId="41C4A55A" w:rsidR="004A0018" w:rsidRPr="00A264E6" w:rsidRDefault="004A0018" w:rsidP="004A0018">
            <w:pPr>
              <w:pStyle w:val="TableText"/>
              <w:rPr>
                <w:snapToGrid w:val="0"/>
              </w:rPr>
            </w:pPr>
            <w:r>
              <w:t>Pass</w:t>
            </w:r>
          </w:p>
        </w:tc>
        <w:tc>
          <w:tcPr>
            <w:tcW w:w="498" w:type="pct"/>
          </w:tcPr>
          <w:p w14:paraId="6322E8C2" w14:textId="6318CDC2" w:rsidR="004A0018" w:rsidRPr="00A264E6" w:rsidRDefault="004A0018" w:rsidP="004A0018">
            <w:pPr>
              <w:pStyle w:val="TableText"/>
              <w:rPr>
                <w:snapToGrid w:val="0"/>
              </w:rPr>
            </w:pPr>
            <w:r>
              <w:t>4</w:t>
            </w:r>
          </w:p>
        </w:tc>
      </w:tr>
      <w:tr w:rsidR="004A0018" w:rsidRPr="00A264E6" w14:paraId="12CA102A" w14:textId="77777777" w:rsidTr="004A0018">
        <w:trPr>
          <w:cantSplit/>
          <w:jc w:val="center"/>
        </w:trPr>
        <w:tc>
          <w:tcPr>
            <w:tcW w:w="438" w:type="pct"/>
          </w:tcPr>
          <w:p w14:paraId="66FD4E3B" w14:textId="45B64695" w:rsidR="004A0018" w:rsidRPr="00A264E6" w:rsidDel="00255523" w:rsidRDefault="004A0018" w:rsidP="004A0018">
            <w:pPr>
              <w:pStyle w:val="TableText"/>
              <w:rPr>
                <w:snapToGrid w:val="0"/>
              </w:rPr>
            </w:pPr>
            <w:r>
              <w:t>5</w:t>
            </w:r>
          </w:p>
        </w:tc>
        <w:tc>
          <w:tcPr>
            <w:tcW w:w="711" w:type="pct"/>
          </w:tcPr>
          <w:p w14:paraId="1EAF2C4A" w14:textId="3971F3BF" w:rsidR="004A0018" w:rsidRPr="00A264E6" w:rsidDel="00255523" w:rsidRDefault="004A0018" w:rsidP="004A0018">
            <w:pPr>
              <w:pStyle w:val="TableText"/>
            </w:pPr>
            <w:r>
              <w:t>550</w:t>
            </w:r>
          </w:p>
        </w:tc>
        <w:tc>
          <w:tcPr>
            <w:tcW w:w="711" w:type="pct"/>
          </w:tcPr>
          <w:p w14:paraId="4142DA37" w14:textId="2837CB8A" w:rsidR="004A0018" w:rsidRDefault="004A0018" w:rsidP="004A0018">
            <w:pPr>
              <w:pStyle w:val="TableText"/>
              <w:rPr>
                <w:snapToGrid w:val="0"/>
              </w:rPr>
            </w:pPr>
            <w:r>
              <w:t>3400</w:t>
            </w:r>
          </w:p>
        </w:tc>
        <w:tc>
          <w:tcPr>
            <w:tcW w:w="789" w:type="pct"/>
          </w:tcPr>
          <w:p w14:paraId="3CBA46D3" w14:textId="2606FEF2" w:rsidR="004A0018" w:rsidRDefault="004A0018" w:rsidP="004A0018">
            <w:pPr>
              <w:pStyle w:val="TableText"/>
              <w:rPr>
                <w:snapToGrid w:val="0"/>
              </w:rPr>
            </w:pPr>
            <w:r>
              <w:t>3900</w:t>
            </w:r>
          </w:p>
        </w:tc>
        <w:tc>
          <w:tcPr>
            <w:tcW w:w="544" w:type="pct"/>
          </w:tcPr>
          <w:p w14:paraId="513BD422" w14:textId="4C9ABD10" w:rsidR="004A0018" w:rsidRPr="00A264E6" w:rsidRDefault="004A0018" w:rsidP="004A0018">
            <w:pPr>
              <w:pStyle w:val="TableText"/>
              <w:rPr>
                <w:snapToGrid w:val="0"/>
              </w:rPr>
            </w:pPr>
            <w:r>
              <w:t>3643</w:t>
            </w:r>
          </w:p>
        </w:tc>
        <w:tc>
          <w:tcPr>
            <w:tcW w:w="870" w:type="pct"/>
          </w:tcPr>
          <w:p w14:paraId="7F460120" w14:textId="6753E38E" w:rsidR="004A0018" w:rsidRPr="00A264E6" w:rsidRDefault="004A0018" w:rsidP="004A0018">
            <w:pPr>
              <w:pStyle w:val="TableText"/>
              <w:rPr>
                <w:snapToGrid w:val="0"/>
              </w:rPr>
            </w:pPr>
            <w:r>
              <w:t>-77.79</w:t>
            </w:r>
          </w:p>
        </w:tc>
        <w:tc>
          <w:tcPr>
            <w:tcW w:w="439" w:type="pct"/>
          </w:tcPr>
          <w:p w14:paraId="3BA63497" w14:textId="184DA923" w:rsidR="004A0018" w:rsidRPr="00A264E6" w:rsidRDefault="004A0018" w:rsidP="004A0018">
            <w:pPr>
              <w:pStyle w:val="TableText"/>
              <w:rPr>
                <w:snapToGrid w:val="0"/>
              </w:rPr>
            </w:pPr>
            <w:r>
              <w:t>Pass</w:t>
            </w:r>
          </w:p>
        </w:tc>
        <w:tc>
          <w:tcPr>
            <w:tcW w:w="498" w:type="pct"/>
          </w:tcPr>
          <w:p w14:paraId="723C6A61" w14:textId="499A7BDE" w:rsidR="004A0018" w:rsidRPr="00A264E6" w:rsidRDefault="004A0018" w:rsidP="004A0018">
            <w:pPr>
              <w:pStyle w:val="TableText"/>
              <w:rPr>
                <w:snapToGrid w:val="0"/>
              </w:rPr>
            </w:pPr>
            <w:r>
              <w:t>5</w:t>
            </w:r>
          </w:p>
        </w:tc>
      </w:tr>
      <w:tr w:rsidR="004A0018" w:rsidRPr="00A264E6" w14:paraId="14684F73" w14:textId="77777777" w:rsidTr="004A0018">
        <w:trPr>
          <w:cantSplit/>
          <w:jc w:val="center"/>
        </w:trPr>
        <w:tc>
          <w:tcPr>
            <w:tcW w:w="438" w:type="pct"/>
          </w:tcPr>
          <w:p w14:paraId="6CDAD7B9" w14:textId="1DF2F113" w:rsidR="004A0018" w:rsidRPr="00A264E6" w:rsidDel="00255523" w:rsidRDefault="004A0018" w:rsidP="004A0018">
            <w:pPr>
              <w:pStyle w:val="TableText"/>
              <w:rPr>
                <w:snapToGrid w:val="0"/>
              </w:rPr>
            </w:pPr>
            <w:r>
              <w:t>6</w:t>
            </w:r>
          </w:p>
        </w:tc>
        <w:tc>
          <w:tcPr>
            <w:tcW w:w="711" w:type="pct"/>
          </w:tcPr>
          <w:p w14:paraId="2292C474" w14:textId="723D35F8" w:rsidR="004A0018" w:rsidRPr="00A264E6" w:rsidDel="00255523" w:rsidRDefault="004A0018" w:rsidP="004A0018">
            <w:pPr>
              <w:pStyle w:val="TableText"/>
            </w:pPr>
            <w:r>
              <w:t>2300</w:t>
            </w:r>
          </w:p>
        </w:tc>
        <w:tc>
          <w:tcPr>
            <w:tcW w:w="711" w:type="pct"/>
          </w:tcPr>
          <w:p w14:paraId="73874D83" w14:textId="5AF3DD68" w:rsidR="004A0018" w:rsidRDefault="004A0018" w:rsidP="004A0018">
            <w:pPr>
              <w:pStyle w:val="TableText"/>
              <w:rPr>
                <w:snapToGrid w:val="0"/>
              </w:rPr>
            </w:pPr>
            <w:r>
              <w:t>3900</w:t>
            </w:r>
          </w:p>
        </w:tc>
        <w:tc>
          <w:tcPr>
            <w:tcW w:w="789" w:type="pct"/>
          </w:tcPr>
          <w:p w14:paraId="28B57D59" w14:textId="078B2FC9" w:rsidR="004A0018" w:rsidRDefault="004A0018" w:rsidP="004A0018">
            <w:pPr>
              <w:pStyle w:val="TableText"/>
              <w:rPr>
                <w:snapToGrid w:val="0"/>
              </w:rPr>
            </w:pPr>
            <w:r>
              <w:t>4900</w:t>
            </w:r>
          </w:p>
        </w:tc>
        <w:tc>
          <w:tcPr>
            <w:tcW w:w="544" w:type="pct"/>
          </w:tcPr>
          <w:p w14:paraId="55968264" w14:textId="1439A649" w:rsidR="004A0018" w:rsidRPr="00A264E6" w:rsidRDefault="004A0018" w:rsidP="004A0018">
            <w:pPr>
              <w:pStyle w:val="TableText"/>
              <w:rPr>
                <w:snapToGrid w:val="0"/>
              </w:rPr>
            </w:pPr>
            <w:r>
              <w:t>4600</w:t>
            </w:r>
          </w:p>
        </w:tc>
        <w:tc>
          <w:tcPr>
            <w:tcW w:w="870" w:type="pct"/>
          </w:tcPr>
          <w:p w14:paraId="0A1525FA" w14:textId="02ACFAC5" w:rsidR="004A0018" w:rsidRPr="00A264E6" w:rsidRDefault="004A0018" w:rsidP="004A0018">
            <w:pPr>
              <w:pStyle w:val="TableText"/>
              <w:rPr>
                <w:snapToGrid w:val="0"/>
              </w:rPr>
            </w:pPr>
            <w:r>
              <w:t>-51.24</w:t>
            </w:r>
          </w:p>
        </w:tc>
        <w:tc>
          <w:tcPr>
            <w:tcW w:w="439" w:type="pct"/>
          </w:tcPr>
          <w:p w14:paraId="685E8DA8" w14:textId="411CFD2E" w:rsidR="004A0018" w:rsidRPr="00A264E6" w:rsidRDefault="004A0018" w:rsidP="004A0018">
            <w:pPr>
              <w:pStyle w:val="TableText"/>
              <w:rPr>
                <w:snapToGrid w:val="0"/>
              </w:rPr>
            </w:pPr>
            <w:r>
              <w:t>fail</w:t>
            </w:r>
          </w:p>
        </w:tc>
        <w:tc>
          <w:tcPr>
            <w:tcW w:w="498" w:type="pct"/>
          </w:tcPr>
          <w:p w14:paraId="0E6D5BD2" w14:textId="468EDF2C" w:rsidR="004A0018" w:rsidRPr="00A264E6" w:rsidRDefault="004A0018" w:rsidP="004A0018">
            <w:pPr>
              <w:pStyle w:val="TableText"/>
              <w:rPr>
                <w:snapToGrid w:val="0"/>
              </w:rPr>
            </w:pPr>
            <w:r>
              <w:t>6</w:t>
            </w:r>
          </w:p>
        </w:tc>
      </w:tr>
      <w:tr w:rsidR="004A0018" w:rsidRPr="00A264E6" w14:paraId="36B6267B" w14:textId="77777777" w:rsidTr="004A0018">
        <w:trPr>
          <w:cantSplit/>
          <w:jc w:val="center"/>
        </w:trPr>
        <w:tc>
          <w:tcPr>
            <w:tcW w:w="438" w:type="pct"/>
          </w:tcPr>
          <w:p w14:paraId="00BC9F2F" w14:textId="2A1BE8BE" w:rsidR="004A0018" w:rsidRPr="00A264E6" w:rsidDel="00255523" w:rsidRDefault="004A0018" w:rsidP="004A0018">
            <w:pPr>
              <w:pStyle w:val="TableText"/>
              <w:rPr>
                <w:snapToGrid w:val="0"/>
              </w:rPr>
            </w:pPr>
            <w:r>
              <w:t>7</w:t>
            </w:r>
          </w:p>
        </w:tc>
        <w:tc>
          <w:tcPr>
            <w:tcW w:w="711" w:type="pct"/>
          </w:tcPr>
          <w:p w14:paraId="5F338E96" w14:textId="5B9118D9" w:rsidR="004A0018" w:rsidRPr="00A264E6" w:rsidDel="00255523" w:rsidRDefault="004A0018" w:rsidP="004A0018">
            <w:pPr>
              <w:pStyle w:val="TableText"/>
            </w:pPr>
            <w:r>
              <w:t>1500</w:t>
            </w:r>
          </w:p>
        </w:tc>
        <w:tc>
          <w:tcPr>
            <w:tcW w:w="711" w:type="pct"/>
          </w:tcPr>
          <w:p w14:paraId="57F1F964" w14:textId="223C7607" w:rsidR="004A0018" w:rsidRDefault="004A0018" w:rsidP="004A0018">
            <w:pPr>
              <w:pStyle w:val="TableText"/>
              <w:rPr>
                <w:snapToGrid w:val="0"/>
              </w:rPr>
            </w:pPr>
            <w:r>
              <w:t>4900</w:t>
            </w:r>
          </w:p>
        </w:tc>
        <w:tc>
          <w:tcPr>
            <w:tcW w:w="789" w:type="pct"/>
          </w:tcPr>
          <w:p w14:paraId="78F96204" w14:textId="0D335D2A" w:rsidR="004A0018" w:rsidRDefault="004A0018" w:rsidP="004A0018">
            <w:pPr>
              <w:pStyle w:val="TableText"/>
              <w:rPr>
                <w:snapToGrid w:val="0"/>
              </w:rPr>
            </w:pPr>
            <w:r>
              <w:t>5900</w:t>
            </w:r>
          </w:p>
        </w:tc>
        <w:tc>
          <w:tcPr>
            <w:tcW w:w="544" w:type="pct"/>
          </w:tcPr>
          <w:p w14:paraId="12323ADA" w14:textId="71DC8525" w:rsidR="004A0018" w:rsidRPr="00A264E6" w:rsidRDefault="004A0018" w:rsidP="004A0018">
            <w:pPr>
              <w:pStyle w:val="TableText"/>
              <w:rPr>
                <w:snapToGrid w:val="0"/>
              </w:rPr>
            </w:pPr>
            <w:r>
              <w:t>5223</w:t>
            </w:r>
          </w:p>
        </w:tc>
        <w:tc>
          <w:tcPr>
            <w:tcW w:w="870" w:type="pct"/>
          </w:tcPr>
          <w:p w14:paraId="2C08795D" w14:textId="33ECBF33" w:rsidR="004A0018" w:rsidRPr="00A264E6" w:rsidRDefault="004A0018" w:rsidP="004A0018">
            <w:pPr>
              <w:pStyle w:val="TableText"/>
              <w:rPr>
                <w:snapToGrid w:val="0"/>
              </w:rPr>
            </w:pPr>
            <w:r>
              <w:t>-81.15</w:t>
            </w:r>
          </w:p>
        </w:tc>
        <w:tc>
          <w:tcPr>
            <w:tcW w:w="439" w:type="pct"/>
          </w:tcPr>
          <w:p w14:paraId="5C24B927" w14:textId="1C6FCA97" w:rsidR="004A0018" w:rsidRPr="00A264E6" w:rsidRDefault="004A0018" w:rsidP="004A0018">
            <w:pPr>
              <w:pStyle w:val="TableText"/>
              <w:rPr>
                <w:snapToGrid w:val="0"/>
              </w:rPr>
            </w:pPr>
            <w:r>
              <w:t>Pass</w:t>
            </w:r>
          </w:p>
        </w:tc>
        <w:tc>
          <w:tcPr>
            <w:tcW w:w="498" w:type="pct"/>
          </w:tcPr>
          <w:p w14:paraId="07DFFB3E" w14:textId="7214678F" w:rsidR="004A0018" w:rsidRPr="00A264E6" w:rsidRDefault="004A0018" w:rsidP="004A0018">
            <w:pPr>
              <w:pStyle w:val="TableText"/>
              <w:rPr>
                <w:snapToGrid w:val="0"/>
              </w:rPr>
            </w:pPr>
            <w:r>
              <w:t>7</w:t>
            </w:r>
          </w:p>
        </w:tc>
      </w:tr>
      <w:tr w:rsidR="004A0018" w:rsidRPr="00A264E6" w14:paraId="12642085" w14:textId="77777777" w:rsidTr="004A0018">
        <w:trPr>
          <w:cantSplit/>
          <w:jc w:val="center"/>
        </w:trPr>
        <w:tc>
          <w:tcPr>
            <w:tcW w:w="438" w:type="pct"/>
          </w:tcPr>
          <w:p w14:paraId="4A9326EB" w14:textId="77777777" w:rsidR="004A0018" w:rsidRDefault="004A0018" w:rsidP="004A0018">
            <w:pPr>
              <w:rPr>
                <w:b/>
                <w:bCs/>
              </w:rPr>
            </w:pPr>
          </w:p>
          <w:p w14:paraId="04EF15ED" w14:textId="0A48D4CC" w:rsidR="004A0018" w:rsidRPr="00A264E6" w:rsidDel="00255523" w:rsidRDefault="004A0018" w:rsidP="004A0018">
            <w:pPr>
              <w:pStyle w:val="TableText"/>
              <w:rPr>
                <w:snapToGrid w:val="0"/>
              </w:rPr>
            </w:pPr>
            <w:r>
              <w:t>8</w:t>
            </w:r>
          </w:p>
        </w:tc>
        <w:tc>
          <w:tcPr>
            <w:tcW w:w="711" w:type="pct"/>
          </w:tcPr>
          <w:p w14:paraId="6328E562" w14:textId="6CE52D78" w:rsidR="004A0018" w:rsidRPr="00A264E6" w:rsidDel="00255523" w:rsidRDefault="004A0018" w:rsidP="004A0018">
            <w:pPr>
              <w:pStyle w:val="TableText"/>
            </w:pPr>
            <w:r>
              <w:t>3500</w:t>
            </w:r>
          </w:p>
        </w:tc>
        <w:tc>
          <w:tcPr>
            <w:tcW w:w="711" w:type="pct"/>
          </w:tcPr>
          <w:p w14:paraId="32F4DAF6" w14:textId="500C5391" w:rsidR="004A0018" w:rsidRDefault="004A0018" w:rsidP="004A0018">
            <w:pPr>
              <w:pStyle w:val="TableText"/>
              <w:rPr>
                <w:snapToGrid w:val="0"/>
              </w:rPr>
            </w:pPr>
            <w:r>
              <w:t>5900</w:t>
            </w:r>
          </w:p>
        </w:tc>
        <w:tc>
          <w:tcPr>
            <w:tcW w:w="789" w:type="pct"/>
          </w:tcPr>
          <w:p w14:paraId="7680DA98" w14:textId="7B5CC8F0" w:rsidR="004A0018" w:rsidRDefault="004A0018" w:rsidP="004A0018">
            <w:pPr>
              <w:pStyle w:val="TableText"/>
              <w:rPr>
                <w:snapToGrid w:val="0"/>
              </w:rPr>
            </w:pPr>
            <w:r>
              <w:t>6900</w:t>
            </w:r>
          </w:p>
        </w:tc>
        <w:tc>
          <w:tcPr>
            <w:tcW w:w="544" w:type="pct"/>
          </w:tcPr>
          <w:p w14:paraId="484EE125" w14:textId="522AC701" w:rsidR="004A0018" w:rsidRPr="00A264E6" w:rsidRDefault="004A0018" w:rsidP="004A0018">
            <w:pPr>
              <w:pStyle w:val="TableText"/>
              <w:rPr>
                <w:snapToGrid w:val="0"/>
              </w:rPr>
            </w:pPr>
            <w:r>
              <w:t>6637</w:t>
            </w:r>
          </w:p>
        </w:tc>
        <w:tc>
          <w:tcPr>
            <w:tcW w:w="870" w:type="pct"/>
          </w:tcPr>
          <w:p w14:paraId="15201FE3" w14:textId="4E215E9C" w:rsidR="004A0018" w:rsidRPr="00A264E6" w:rsidRDefault="004A0018" w:rsidP="004A0018">
            <w:pPr>
              <w:pStyle w:val="TableText"/>
              <w:rPr>
                <w:snapToGrid w:val="0"/>
              </w:rPr>
            </w:pPr>
            <w:r>
              <w:t>-71.22</w:t>
            </w:r>
          </w:p>
        </w:tc>
        <w:tc>
          <w:tcPr>
            <w:tcW w:w="439" w:type="pct"/>
          </w:tcPr>
          <w:p w14:paraId="0C73F9F8" w14:textId="71375A10" w:rsidR="004A0018" w:rsidRPr="00A264E6" w:rsidRDefault="004A0018" w:rsidP="004A0018">
            <w:pPr>
              <w:pStyle w:val="TableText"/>
              <w:rPr>
                <w:snapToGrid w:val="0"/>
              </w:rPr>
            </w:pPr>
            <w:r>
              <w:t>Pass</w:t>
            </w:r>
          </w:p>
        </w:tc>
        <w:tc>
          <w:tcPr>
            <w:tcW w:w="498" w:type="pct"/>
          </w:tcPr>
          <w:p w14:paraId="13D5CB38" w14:textId="77777777" w:rsidR="004A0018" w:rsidRDefault="004A0018" w:rsidP="004A0018">
            <w:pPr>
              <w:rPr>
                <w:b/>
                <w:bCs/>
              </w:rPr>
            </w:pPr>
          </w:p>
          <w:p w14:paraId="584962E7" w14:textId="0BE1D6F9" w:rsidR="004A0018" w:rsidRPr="00A264E6" w:rsidRDefault="004A0018" w:rsidP="004A0018">
            <w:pPr>
              <w:pStyle w:val="TableText"/>
              <w:rPr>
                <w:snapToGrid w:val="0"/>
              </w:rPr>
            </w:pPr>
            <w:r>
              <w:t>8</w:t>
            </w:r>
          </w:p>
        </w:tc>
      </w:tr>
      <w:tr w:rsidR="004A0018" w:rsidRPr="00A264E6" w14:paraId="4F0D5DFD" w14:textId="77777777" w:rsidTr="004A0018">
        <w:trPr>
          <w:cantSplit/>
          <w:jc w:val="center"/>
        </w:trPr>
        <w:tc>
          <w:tcPr>
            <w:tcW w:w="438" w:type="pct"/>
          </w:tcPr>
          <w:p w14:paraId="21A57822" w14:textId="77777777" w:rsidR="004A0018" w:rsidRDefault="004A0018" w:rsidP="004A0018"/>
          <w:p w14:paraId="264057AC" w14:textId="63FE84CB" w:rsidR="004A0018" w:rsidRPr="00A264E6" w:rsidDel="00255523" w:rsidRDefault="004A0018" w:rsidP="004A0018">
            <w:pPr>
              <w:pStyle w:val="TableText"/>
              <w:rPr>
                <w:snapToGrid w:val="0"/>
              </w:rPr>
            </w:pPr>
            <w:r>
              <w:t>9</w:t>
            </w:r>
          </w:p>
        </w:tc>
        <w:tc>
          <w:tcPr>
            <w:tcW w:w="711" w:type="pct"/>
          </w:tcPr>
          <w:p w14:paraId="0D7034A8" w14:textId="50767238" w:rsidR="004A0018" w:rsidRPr="00A264E6" w:rsidDel="00255523" w:rsidRDefault="004A0018" w:rsidP="004A0018">
            <w:pPr>
              <w:pStyle w:val="TableText"/>
            </w:pPr>
            <w:r>
              <w:t>4000</w:t>
            </w:r>
          </w:p>
        </w:tc>
        <w:tc>
          <w:tcPr>
            <w:tcW w:w="711" w:type="pct"/>
          </w:tcPr>
          <w:p w14:paraId="24A0DC56" w14:textId="46204522" w:rsidR="004A0018" w:rsidRDefault="004A0018" w:rsidP="004A0018">
            <w:pPr>
              <w:pStyle w:val="TableText"/>
              <w:rPr>
                <w:snapToGrid w:val="0"/>
              </w:rPr>
            </w:pPr>
            <w:r>
              <w:t>5900</w:t>
            </w:r>
          </w:p>
        </w:tc>
        <w:tc>
          <w:tcPr>
            <w:tcW w:w="789" w:type="pct"/>
          </w:tcPr>
          <w:p w14:paraId="4A3197C6" w14:textId="79982BC7" w:rsidR="004A0018" w:rsidRDefault="004A0018" w:rsidP="004A0018">
            <w:pPr>
              <w:pStyle w:val="TableText"/>
              <w:rPr>
                <w:snapToGrid w:val="0"/>
              </w:rPr>
            </w:pPr>
            <w:r>
              <w:t>7900</w:t>
            </w:r>
          </w:p>
        </w:tc>
        <w:tc>
          <w:tcPr>
            <w:tcW w:w="544" w:type="pct"/>
          </w:tcPr>
          <w:p w14:paraId="6B985A2C" w14:textId="38EDB413" w:rsidR="004A0018" w:rsidRPr="00A264E6" w:rsidRDefault="004A0018" w:rsidP="004A0018">
            <w:pPr>
              <w:pStyle w:val="TableText"/>
              <w:rPr>
                <w:snapToGrid w:val="0"/>
              </w:rPr>
            </w:pPr>
            <w:r>
              <w:t>6800</w:t>
            </w:r>
          </w:p>
        </w:tc>
        <w:tc>
          <w:tcPr>
            <w:tcW w:w="870" w:type="pct"/>
          </w:tcPr>
          <w:p w14:paraId="4EC8429E" w14:textId="12221B9D" w:rsidR="004A0018" w:rsidRPr="00A264E6" w:rsidRDefault="004A0018" w:rsidP="004A0018">
            <w:pPr>
              <w:pStyle w:val="TableText"/>
              <w:rPr>
                <w:snapToGrid w:val="0"/>
              </w:rPr>
            </w:pPr>
            <w:r>
              <w:t>-78.14</w:t>
            </w:r>
          </w:p>
        </w:tc>
        <w:tc>
          <w:tcPr>
            <w:tcW w:w="439" w:type="pct"/>
          </w:tcPr>
          <w:p w14:paraId="73B09251" w14:textId="418A204A" w:rsidR="004A0018" w:rsidRPr="00A264E6" w:rsidRDefault="004A0018" w:rsidP="004A0018">
            <w:pPr>
              <w:pStyle w:val="TableText"/>
              <w:rPr>
                <w:snapToGrid w:val="0"/>
              </w:rPr>
            </w:pPr>
            <w:r>
              <w:t>Pass</w:t>
            </w:r>
          </w:p>
        </w:tc>
        <w:tc>
          <w:tcPr>
            <w:tcW w:w="498" w:type="pct"/>
          </w:tcPr>
          <w:p w14:paraId="7200C7B3" w14:textId="77777777" w:rsidR="004A0018" w:rsidRDefault="004A0018" w:rsidP="004A0018"/>
          <w:p w14:paraId="57EA3558" w14:textId="22FA158A" w:rsidR="004A0018" w:rsidRPr="00A264E6" w:rsidRDefault="004A0018" w:rsidP="004A0018">
            <w:pPr>
              <w:pStyle w:val="TableText"/>
              <w:rPr>
                <w:snapToGrid w:val="0"/>
              </w:rPr>
            </w:pPr>
            <w:r>
              <w:t>9</w:t>
            </w:r>
          </w:p>
        </w:tc>
      </w:tr>
      <w:tr w:rsidR="004A0018" w:rsidRPr="00A264E6" w14:paraId="779914D2" w14:textId="77777777" w:rsidTr="004A0018">
        <w:trPr>
          <w:cantSplit/>
          <w:jc w:val="center"/>
        </w:trPr>
        <w:tc>
          <w:tcPr>
            <w:tcW w:w="438" w:type="pct"/>
          </w:tcPr>
          <w:p w14:paraId="4F967A7E" w14:textId="77777777" w:rsidR="004A0018" w:rsidRDefault="004A0018" w:rsidP="004A0018">
            <w:pPr>
              <w:rPr>
                <w:b/>
                <w:bCs/>
              </w:rPr>
            </w:pPr>
          </w:p>
          <w:p w14:paraId="4EDB97C3" w14:textId="5AE600E0" w:rsidR="004A0018" w:rsidRDefault="004A0018" w:rsidP="004A0018">
            <w:pPr>
              <w:pStyle w:val="TableText"/>
              <w:rPr>
                <w:snapToGrid w:val="0"/>
              </w:rPr>
            </w:pPr>
            <w:r>
              <w:t>10</w:t>
            </w:r>
          </w:p>
        </w:tc>
        <w:tc>
          <w:tcPr>
            <w:tcW w:w="711" w:type="pct"/>
          </w:tcPr>
          <w:p w14:paraId="595A0069" w14:textId="0AE2D4BC" w:rsidR="004A0018" w:rsidRDefault="004A0018" w:rsidP="004A0018">
            <w:pPr>
              <w:pStyle w:val="TableText"/>
            </w:pPr>
            <w:r>
              <w:t>3500</w:t>
            </w:r>
          </w:p>
        </w:tc>
        <w:tc>
          <w:tcPr>
            <w:tcW w:w="711" w:type="pct"/>
          </w:tcPr>
          <w:p w14:paraId="6CCE9D8D" w14:textId="38F09225" w:rsidR="004A0018" w:rsidRDefault="004A0018" w:rsidP="004A0018">
            <w:pPr>
              <w:pStyle w:val="TableText"/>
              <w:rPr>
                <w:snapToGrid w:val="0"/>
              </w:rPr>
            </w:pPr>
            <w:r>
              <w:t>6900</w:t>
            </w:r>
          </w:p>
        </w:tc>
        <w:tc>
          <w:tcPr>
            <w:tcW w:w="789" w:type="pct"/>
          </w:tcPr>
          <w:p w14:paraId="4D7F0928" w14:textId="6A235251" w:rsidR="004A0018" w:rsidRDefault="004A0018" w:rsidP="004A0018">
            <w:pPr>
              <w:pStyle w:val="TableText"/>
              <w:rPr>
                <w:snapToGrid w:val="0"/>
              </w:rPr>
            </w:pPr>
            <w:r>
              <w:t>7900</w:t>
            </w:r>
          </w:p>
        </w:tc>
        <w:tc>
          <w:tcPr>
            <w:tcW w:w="544" w:type="pct"/>
          </w:tcPr>
          <w:p w14:paraId="1D8F22C4" w14:textId="451A40EB" w:rsidR="004A0018" w:rsidRPr="00A264E6" w:rsidRDefault="004A0018" w:rsidP="004A0018">
            <w:pPr>
              <w:pStyle w:val="TableText"/>
              <w:rPr>
                <w:snapToGrid w:val="0"/>
              </w:rPr>
            </w:pPr>
            <w:r>
              <w:t>7000</w:t>
            </w:r>
          </w:p>
        </w:tc>
        <w:tc>
          <w:tcPr>
            <w:tcW w:w="870" w:type="pct"/>
          </w:tcPr>
          <w:p w14:paraId="17358DE0" w14:textId="1B3950B0" w:rsidR="004A0018" w:rsidRPr="00A264E6" w:rsidRDefault="004A0018" w:rsidP="004A0018">
            <w:pPr>
              <w:pStyle w:val="TableText"/>
              <w:rPr>
                <w:snapToGrid w:val="0"/>
              </w:rPr>
            </w:pPr>
            <w:r>
              <w:t>-28.86</w:t>
            </w:r>
          </w:p>
        </w:tc>
        <w:tc>
          <w:tcPr>
            <w:tcW w:w="439" w:type="pct"/>
          </w:tcPr>
          <w:p w14:paraId="7C908797" w14:textId="00D93733" w:rsidR="004A0018" w:rsidRPr="00A264E6" w:rsidRDefault="004A0018" w:rsidP="004A0018">
            <w:pPr>
              <w:pStyle w:val="TableText"/>
              <w:rPr>
                <w:snapToGrid w:val="0"/>
              </w:rPr>
            </w:pPr>
            <w:r>
              <w:t>fail</w:t>
            </w:r>
          </w:p>
        </w:tc>
        <w:tc>
          <w:tcPr>
            <w:tcW w:w="498" w:type="pct"/>
          </w:tcPr>
          <w:p w14:paraId="6F191E2E" w14:textId="77777777" w:rsidR="004A0018" w:rsidRDefault="004A0018" w:rsidP="004A0018">
            <w:pPr>
              <w:rPr>
                <w:b/>
                <w:bCs/>
              </w:rPr>
            </w:pPr>
          </w:p>
          <w:p w14:paraId="4FAE950E" w14:textId="31A7BCC1" w:rsidR="004A0018" w:rsidRPr="00A264E6" w:rsidRDefault="004A0018" w:rsidP="004A0018">
            <w:pPr>
              <w:pStyle w:val="TableText"/>
              <w:rPr>
                <w:snapToGrid w:val="0"/>
              </w:rPr>
            </w:pPr>
            <w:r>
              <w:t>10</w:t>
            </w:r>
          </w:p>
        </w:tc>
      </w:tr>
      <w:tr w:rsidR="004A0018" w:rsidRPr="00A264E6" w14:paraId="657B1421" w14:textId="77777777" w:rsidTr="004A0018">
        <w:trPr>
          <w:cantSplit/>
          <w:jc w:val="center"/>
        </w:trPr>
        <w:tc>
          <w:tcPr>
            <w:tcW w:w="438" w:type="pct"/>
          </w:tcPr>
          <w:p w14:paraId="0629D03E" w14:textId="77777777" w:rsidR="004A0018" w:rsidRDefault="004A0018" w:rsidP="004A0018"/>
          <w:p w14:paraId="46C0BB38" w14:textId="0D267DB5" w:rsidR="004A0018" w:rsidRDefault="004A0018" w:rsidP="004A0018">
            <w:pPr>
              <w:pStyle w:val="TableText"/>
              <w:rPr>
                <w:snapToGrid w:val="0"/>
              </w:rPr>
            </w:pPr>
            <w:r>
              <w:t>11</w:t>
            </w:r>
          </w:p>
        </w:tc>
        <w:tc>
          <w:tcPr>
            <w:tcW w:w="711" w:type="pct"/>
          </w:tcPr>
          <w:p w14:paraId="6ADB21CB" w14:textId="611D13A7" w:rsidR="004A0018" w:rsidRDefault="004A0018" w:rsidP="004A0018">
            <w:pPr>
              <w:pStyle w:val="TableText"/>
            </w:pPr>
            <w:r>
              <w:t>4000</w:t>
            </w:r>
          </w:p>
        </w:tc>
        <w:tc>
          <w:tcPr>
            <w:tcW w:w="711" w:type="pct"/>
          </w:tcPr>
          <w:p w14:paraId="73AC4967" w14:textId="7E4941FA" w:rsidR="004A0018" w:rsidRDefault="004A0018" w:rsidP="004A0018">
            <w:pPr>
              <w:pStyle w:val="TableText"/>
              <w:rPr>
                <w:snapToGrid w:val="0"/>
              </w:rPr>
            </w:pPr>
            <w:r>
              <w:t>6900</w:t>
            </w:r>
          </w:p>
        </w:tc>
        <w:tc>
          <w:tcPr>
            <w:tcW w:w="789" w:type="pct"/>
          </w:tcPr>
          <w:p w14:paraId="3388DA8C" w14:textId="32F8D9AC" w:rsidR="004A0018" w:rsidRDefault="004A0018" w:rsidP="004A0018">
            <w:pPr>
              <w:pStyle w:val="TableText"/>
              <w:rPr>
                <w:snapToGrid w:val="0"/>
              </w:rPr>
            </w:pPr>
            <w:r>
              <w:t>7900</w:t>
            </w:r>
          </w:p>
        </w:tc>
        <w:tc>
          <w:tcPr>
            <w:tcW w:w="544" w:type="pct"/>
          </w:tcPr>
          <w:p w14:paraId="2434F684" w14:textId="57C3AAF8" w:rsidR="004A0018" w:rsidRPr="00A264E6" w:rsidRDefault="004A0018" w:rsidP="004A0018">
            <w:pPr>
              <w:pStyle w:val="TableText"/>
              <w:rPr>
                <w:snapToGrid w:val="0"/>
              </w:rPr>
            </w:pPr>
            <w:r>
              <w:t>7220</w:t>
            </w:r>
          </w:p>
        </w:tc>
        <w:tc>
          <w:tcPr>
            <w:tcW w:w="870" w:type="pct"/>
          </w:tcPr>
          <w:p w14:paraId="1EE1EEA3" w14:textId="0882E2EF" w:rsidR="004A0018" w:rsidRPr="00A264E6" w:rsidRDefault="004A0018" w:rsidP="004A0018">
            <w:pPr>
              <w:pStyle w:val="TableText"/>
              <w:rPr>
                <w:snapToGrid w:val="0"/>
              </w:rPr>
            </w:pPr>
            <w:r>
              <w:t>-77.63</w:t>
            </w:r>
          </w:p>
        </w:tc>
        <w:tc>
          <w:tcPr>
            <w:tcW w:w="439" w:type="pct"/>
          </w:tcPr>
          <w:p w14:paraId="5C8C9E08" w14:textId="2048A173" w:rsidR="004A0018" w:rsidRPr="00A264E6" w:rsidRDefault="004A0018" w:rsidP="004A0018">
            <w:pPr>
              <w:pStyle w:val="TableText"/>
              <w:rPr>
                <w:snapToGrid w:val="0"/>
              </w:rPr>
            </w:pPr>
            <w:r>
              <w:t>Pass</w:t>
            </w:r>
          </w:p>
        </w:tc>
        <w:tc>
          <w:tcPr>
            <w:tcW w:w="498" w:type="pct"/>
          </w:tcPr>
          <w:p w14:paraId="0B00FD47" w14:textId="77777777" w:rsidR="004A0018" w:rsidRDefault="004A0018" w:rsidP="004A0018"/>
          <w:p w14:paraId="1997894D" w14:textId="40013302" w:rsidR="004A0018" w:rsidRPr="00A264E6" w:rsidRDefault="004A0018" w:rsidP="004A0018">
            <w:pPr>
              <w:pStyle w:val="TableText"/>
              <w:rPr>
                <w:snapToGrid w:val="0"/>
              </w:rPr>
            </w:pPr>
            <w:r>
              <w:t>11</w:t>
            </w:r>
          </w:p>
        </w:tc>
      </w:tr>
      <w:tr w:rsidR="004A0018" w:rsidRPr="00A264E6" w14:paraId="5F744F19" w14:textId="77777777" w:rsidTr="004A0018">
        <w:trPr>
          <w:cantSplit/>
          <w:jc w:val="center"/>
        </w:trPr>
        <w:tc>
          <w:tcPr>
            <w:tcW w:w="438" w:type="pct"/>
          </w:tcPr>
          <w:p w14:paraId="7FB80FBC" w14:textId="77777777" w:rsidR="004A0018" w:rsidRDefault="004A0018" w:rsidP="004A0018">
            <w:pPr>
              <w:rPr>
                <w:b/>
                <w:bCs/>
              </w:rPr>
            </w:pPr>
          </w:p>
          <w:p w14:paraId="3DC028EE" w14:textId="5340A39F" w:rsidR="004A0018" w:rsidRDefault="004A0018" w:rsidP="004A0018">
            <w:pPr>
              <w:pStyle w:val="TableText"/>
              <w:rPr>
                <w:snapToGrid w:val="0"/>
              </w:rPr>
            </w:pPr>
            <w:r>
              <w:t>12</w:t>
            </w:r>
          </w:p>
        </w:tc>
        <w:tc>
          <w:tcPr>
            <w:tcW w:w="711" w:type="pct"/>
          </w:tcPr>
          <w:p w14:paraId="0FEEFE5E" w14:textId="1AF9C81B" w:rsidR="004A0018" w:rsidRDefault="004A0018" w:rsidP="004A0018">
            <w:pPr>
              <w:pStyle w:val="TableText"/>
            </w:pPr>
            <w:r>
              <w:t>550</w:t>
            </w:r>
          </w:p>
        </w:tc>
        <w:tc>
          <w:tcPr>
            <w:tcW w:w="711" w:type="pct"/>
          </w:tcPr>
          <w:p w14:paraId="5EA10FB3" w14:textId="3B6FABA4" w:rsidR="004A0018" w:rsidRDefault="004A0018" w:rsidP="004A0018">
            <w:pPr>
              <w:pStyle w:val="TableText"/>
              <w:rPr>
                <w:snapToGrid w:val="0"/>
              </w:rPr>
            </w:pPr>
            <w:r>
              <w:t>7900</w:t>
            </w:r>
          </w:p>
        </w:tc>
        <w:tc>
          <w:tcPr>
            <w:tcW w:w="789" w:type="pct"/>
          </w:tcPr>
          <w:p w14:paraId="63E41EAA" w14:textId="351ACA34" w:rsidR="004A0018" w:rsidRDefault="004A0018" w:rsidP="004A0018">
            <w:pPr>
              <w:pStyle w:val="TableText"/>
              <w:rPr>
                <w:snapToGrid w:val="0"/>
              </w:rPr>
            </w:pPr>
            <w:r>
              <w:t>8900</w:t>
            </w:r>
          </w:p>
        </w:tc>
        <w:tc>
          <w:tcPr>
            <w:tcW w:w="544" w:type="pct"/>
          </w:tcPr>
          <w:p w14:paraId="41795B64" w14:textId="2D3CF2DF" w:rsidR="004A0018" w:rsidRPr="00A264E6" w:rsidRDefault="004A0018" w:rsidP="004A0018">
            <w:pPr>
              <w:pStyle w:val="TableText"/>
              <w:rPr>
                <w:snapToGrid w:val="0"/>
              </w:rPr>
            </w:pPr>
            <w:r>
              <w:t>8563</w:t>
            </w:r>
          </w:p>
        </w:tc>
        <w:tc>
          <w:tcPr>
            <w:tcW w:w="870" w:type="pct"/>
          </w:tcPr>
          <w:p w14:paraId="67B3D9ED" w14:textId="163E1EF8" w:rsidR="004A0018" w:rsidRPr="00A264E6" w:rsidRDefault="004A0018" w:rsidP="004A0018">
            <w:pPr>
              <w:pStyle w:val="TableText"/>
              <w:rPr>
                <w:snapToGrid w:val="0"/>
              </w:rPr>
            </w:pPr>
            <w:r>
              <w:t>-78.30</w:t>
            </w:r>
          </w:p>
        </w:tc>
        <w:tc>
          <w:tcPr>
            <w:tcW w:w="439" w:type="pct"/>
          </w:tcPr>
          <w:p w14:paraId="79BC47B0" w14:textId="6836CE48" w:rsidR="004A0018" w:rsidRPr="00A264E6" w:rsidRDefault="004A0018" w:rsidP="004A0018">
            <w:pPr>
              <w:pStyle w:val="TableText"/>
              <w:rPr>
                <w:snapToGrid w:val="0"/>
              </w:rPr>
            </w:pPr>
            <w:r>
              <w:t>Pass</w:t>
            </w:r>
          </w:p>
        </w:tc>
        <w:tc>
          <w:tcPr>
            <w:tcW w:w="498" w:type="pct"/>
          </w:tcPr>
          <w:p w14:paraId="090E9FA2" w14:textId="77777777" w:rsidR="004A0018" w:rsidRDefault="004A0018" w:rsidP="004A0018">
            <w:pPr>
              <w:rPr>
                <w:b/>
                <w:bCs/>
              </w:rPr>
            </w:pPr>
          </w:p>
          <w:p w14:paraId="47172F09" w14:textId="110EBD68" w:rsidR="004A0018" w:rsidRPr="00A264E6" w:rsidRDefault="004A0018" w:rsidP="004A0018">
            <w:pPr>
              <w:pStyle w:val="TableText"/>
              <w:rPr>
                <w:snapToGrid w:val="0"/>
              </w:rPr>
            </w:pPr>
            <w:r>
              <w:t>12</w:t>
            </w:r>
          </w:p>
        </w:tc>
      </w:tr>
      <w:tr w:rsidR="004A0018" w:rsidRPr="00A264E6" w14:paraId="76C10965" w14:textId="77777777" w:rsidTr="004A0018">
        <w:trPr>
          <w:cantSplit/>
          <w:jc w:val="center"/>
        </w:trPr>
        <w:tc>
          <w:tcPr>
            <w:tcW w:w="438" w:type="pct"/>
          </w:tcPr>
          <w:p w14:paraId="747A0ADE" w14:textId="77777777" w:rsidR="004A0018" w:rsidRDefault="004A0018" w:rsidP="004A0018"/>
          <w:p w14:paraId="0C0B6254" w14:textId="08FFEA73" w:rsidR="004A0018" w:rsidRDefault="004A0018" w:rsidP="004A0018">
            <w:pPr>
              <w:pStyle w:val="TableText"/>
              <w:rPr>
                <w:snapToGrid w:val="0"/>
              </w:rPr>
            </w:pPr>
            <w:r>
              <w:t>13</w:t>
            </w:r>
          </w:p>
        </w:tc>
        <w:tc>
          <w:tcPr>
            <w:tcW w:w="711" w:type="pct"/>
          </w:tcPr>
          <w:p w14:paraId="2BC7E7BD" w14:textId="000C7AAA" w:rsidR="004A0018" w:rsidRDefault="004A0018" w:rsidP="004A0018">
            <w:pPr>
              <w:pStyle w:val="TableText"/>
            </w:pPr>
            <w:r>
              <w:t>2300</w:t>
            </w:r>
          </w:p>
        </w:tc>
        <w:tc>
          <w:tcPr>
            <w:tcW w:w="711" w:type="pct"/>
          </w:tcPr>
          <w:p w14:paraId="2F12127B" w14:textId="68D62E97" w:rsidR="004A0018" w:rsidRDefault="004A0018" w:rsidP="004A0018">
            <w:pPr>
              <w:pStyle w:val="TableText"/>
              <w:rPr>
                <w:snapToGrid w:val="0"/>
              </w:rPr>
            </w:pPr>
            <w:r>
              <w:t>8900</w:t>
            </w:r>
          </w:p>
        </w:tc>
        <w:tc>
          <w:tcPr>
            <w:tcW w:w="789" w:type="pct"/>
          </w:tcPr>
          <w:p w14:paraId="635BC3D6" w14:textId="7DFEE60E" w:rsidR="004A0018" w:rsidRDefault="004A0018" w:rsidP="004A0018">
            <w:pPr>
              <w:pStyle w:val="TableText"/>
              <w:rPr>
                <w:snapToGrid w:val="0"/>
              </w:rPr>
            </w:pPr>
            <w:r>
              <w:t>9900</w:t>
            </w:r>
          </w:p>
        </w:tc>
        <w:tc>
          <w:tcPr>
            <w:tcW w:w="544" w:type="pct"/>
          </w:tcPr>
          <w:p w14:paraId="5274C9B3" w14:textId="64E70BDE" w:rsidR="004A0018" w:rsidRPr="00A264E6" w:rsidRDefault="004A0018" w:rsidP="004A0018">
            <w:pPr>
              <w:pStyle w:val="TableText"/>
              <w:rPr>
                <w:snapToGrid w:val="0"/>
              </w:rPr>
            </w:pPr>
            <w:r>
              <w:t>9200</w:t>
            </w:r>
          </w:p>
        </w:tc>
        <w:tc>
          <w:tcPr>
            <w:tcW w:w="870" w:type="pct"/>
          </w:tcPr>
          <w:p w14:paraId="656AB383" w14:textId="0EBF394A" w:rsidR="004A0018" w:rsidRPr="00A264E6" w:rsidRDefault="004A0018" w:rsidP="004A0018">
            <w:pPr>
              <w:pStyle w:val="TableText"/>
              <w:rPr>
                <w:snapToGrid w:val="0"/>
              </w:rPr>
            </w:pPr>
            <w:r>
              <w:t>-63.0444</w:t>
            </w:r>
          </w:p>
        </w:tc>
        <w:tc>
          <w:tcPr>
            <w:tcW w:w="439" w:type="pct"/>
          </w:tcPr>
          <w:p w14:paraId="4975A07A" w14:textId="5905861A" w:rsidR="004A0018" w:rsidRPr="00A264E6" w:rsidRDefault="004A0018" w:rsidP="004A0018">
            <w:pPr>
              <w:pStyle w:val="TableText"/>
              <w:rPr>
                <w:snapToGrid w:val="0"/>
              </w:rPr>
            </w:pPr>
            <w:r>
              <w:t>Pass</w:t>
            </w:r>
          </w:p>
        </w:tc>
        <w:tc>
          <w:tcPr>
            <w:tcW w:w="498" w:type="pct"/>
          </w:tcPr>
          <w:p w14:paraId="7D84F10E" w14:textId="77777777" w:rsidR="004A0018" w:rsidRDefault="004A0018" w:rsidP="004A0018"/>
          <w:p w14:paraId="409A33C6" w14:textId="7020A1B7" w:rsidR="004A0018" w:rsidRPr="00A264E6" w:rsidRDefault="004A0018" w:rsidP="004A0018">
            <w:pPr>
              <w:pStyle w:val="TableText"/>
              <w:rPr>
                <w:snapToGrid w:val="0"/>
              </w:rPr>
            </w:pPr>
            <w:r>
              <w:t>13</w:t>
            </w:r>
          </w:p>
        </w:tc>
      </w:tr>
      <w:tr w:rsidR="004A0018" w:rsidRPr="00A264E6" w14:paraId="4B32E4CD" w14:textId="77777777" w:rsidTr="004A0018">
        <w:trPr>
          <w:cantSplit/>
          <w:jc w:val="center"/>
        </w:trPr>
        <w:tc>
          <w:tcPr>
            <w:tcW w:w="438" w:type="pct"/>
          </w:tcPr>
          <w:p w14:paraId="6091B244" w14:textId="77777777" w:rsidR="004A0018" w:rsidRDefault="004A0018" w:rsidP="004A0018">
            <w:pPr>
              <w:rPr>
                <w:b/>
                <w:bCs/>
              </w:rPr>
            </w:pPr>
          </w:p>
          <w:p w14:paraId="6692590E" w14:textId="5070CAA5" w:rsidR="004A0018" w:rsidRDefault="004A0018" w:rsidP="004A0018">
            <w:pPr>
              <w:pStyle w:val="TableText"/>
              <w:rPr>
                <w:snapToGrid w:val="0"/>
              </w:rPr>
            </w:pPr>
            <w:r>
              <w:t>14</w:t>
            </w:r>
          </w:p>
        </w:tc>
        <w:tc>
          <w:tcPr>
            <w:tcW w:w="711" w:type="pct"/>
          </w:tcPr>
          <w:p w14:paraId="176F678C" w14:textId="3175F2C2" w:rsidR="004A0018" w:rsidRDefault="004A0018" w:rsidP="004A0018">
            <w:pPr>
              <w:pStyle w:val="TableText"/>
            </w:pPr>
            <w:r>
              <w:t>1500</w:t>
            </w:r>
          </w:p>
        </w:tc>
        <w:tc>
          <w:tcPr>
            <w:tcW w:w="711" w:type="pct"/>
          </w:tcPr>
          <w:p w14:paraId="27E42A32" w14:textId="2733CF09" w:rsidR="004A0018" w:rsidRDefault="004A0018" w:rsidP="004A0018">
            <w:pPr>
              <w:pStyle w:val="TableText"/>
              <w:rPr>
                <w:snapToGrid w:val="0"/>
              </w:rPr>
            </w:pPr>
            <w:r>
              <w:t>9900</w:t>
            </w:r>
          </w:p>
        </w:tc>
        <w:tc>
          <w:tcPr>
            <w:tcW w:w="789" w:type="pct"/>
          </w:tcPr>
          <w:p w14:paraId="77338CD0" w14:textId="7EA60762" w:rsidR="004A0018" w:rsidRDefault="004A0018" w:rsidP="004A0018">
            <w:pPr>
              <w:pStyle w:val="TableText"/>
              <w:rPr>
                <w:snapToGrid w:val="0"/>
              </w:rPr>
            </w:pPr>
            <w:r>
              <w:t>10900</w:t>
            </w:r>
          </w:p>
        </w:tc>
        <w:tc>
          <w:tcPr>
            <w:tcW w:w="544" w:type="pct"/>
          </w:tcPr>
          <w:p w14:paraId="0FAE00CD" w14:textId="49A16647" w:rsidR="004A0018" w:rsidRPr="00A264E6" w:rsidRDefault="004A0018" w:rsidP="004A0018">
            <w:pPr>
              <w:pStyle w:val="TableText"/>
              <w:rPr>
                <w:snapToGrid w:val="0"/>
              </w:rPr>
            </w:pPr>
            <w:r>
              <w:t>10500</w:t>
            </w:r>
          </w:p>
        </w:tc>
        <w:tc>
          <w:tcPr>
            <w:tcW w:w="870" w:type="pct"/>
          </w:tcPr>
          <w:p w14:paraId="2161680E" w14:textId="4FDD84AA" w:rsidR="004A0018" w:rsidRPr="00A264E6" w:rsidRDefault="004A0018" w:rsidP="004A0018">
            <w:pPr>
              <w:pStyle w:val="TableText"/>
              <w:rPr>
                <w:snapToGrid w:val="0"/>
              </w:rPr>
            </w:pPr>
            <w:r>
              <w:t>-59.312</w:t>
            </w:r>
          </w:p>
        </w:tc>
        <w:tc>
          <w:tcPr>
            <w:tcW w:w="439" w:type="pct"/>
          </w:tcPr>
          <w:p w14:paraId="30E1A1AD" w14:textId="0037438E" w:rsidR="004A0018" w:rsidRPr="00A264E6" w:rsidRDefault="004A0018" w:rsidP="004A0018">
            <w:pPr>
              <w:pStyle w:val="TableText"/>
              <w:rPr>
                <w:snapToGrid w:val="0"/>
              </w:rPr>
            </w:pPr>
            <w:r>
              <w:t>fail</w:t>
            </w:r>
          </w:p>
        </w:tc>
        <w:tc>
          <w:tcPr>
            <w:tcW w:w="498" w:type="pct"/>
          </w:tcPr>
          <w:p w14:paraId="2EE8DE98" w14:textId="77777777" w:rsidR="004A0018" w:rsidRDefault="004A0018" w:rsidP="004A0018">
            <w:pPr>
              <w:rPr>
                <w:b/>
                <w:bCs/>
              </w:rPr>
            </w:pPr>
          </w:p>
          <w:p w14:paraId="5B04335A" w14:textId="36B04376" w:rsidR="004A0018" w:rsidRPr="00A264E6" w:rsidRDefault="004A0018" w:rsidP="004A0018">
            <w:pPr>
              <w:pStyle w:val="TableText"/>
              <w:rPr>
                <w:snapToGrid w:val="0"/>
              </w:rPr>
            </w:pPr>
            <w:r>
              <w:t>14</w:t>
            </w:r>
          </w:p>
        </w:tc>
      </w:tr>
      <w:tr w:rsidR="004A0018" w:rsidRPr="00A264E6" w14:paraId="5292D325" w14:textId="77777777" w:rsidTr="004A0018">
        <w:trPr>
          <w:cantSplit/>
          <w:jc w:val="center"/>
        </w:trPr>
        <w:tc>
          <w:tcPr>
            <w:tcW w:w="438" w:type="pct"/>
          </w:tcPr>
          <w:p w14:paraId="766462E8" w14:textId="77777777" w:rsidR="004A0018" w:rsidRDefault="004A0018" w:rsidP="004A0018"/>
          <w:p w14:paraId="7A8075E5" w14:textId="04334D07" w:rsidR="004A0018" w:rsidRDefault="004A0018" w:rsidP="004A0018">
            <w:pPr>
              <w:pStyle w:val="TableText"/>
              <w:rPr>
                <w:snapToGrid w:val="0"/>
              </w:rPr>
            </w:pPr>
            <w:r>
              <w:t>15</w:t>
            </w:r>
          </w:p>
        </w:tc>
        <w:tc>
          <w:tcPr>
            <w:tcW w:w="711" w:type="pct"/>
          </w:tcPr>
          <w:p w14:paraId="2D37C1D6" w14:textId="1B5EA774" w:rsidR="004A0018" w:rsidRDefault="004A0018" w:rsidP="004A0018">
            <w:pPr>
              <w:pStyle w:val="TableText"/>
            </w:pPr>
            <w:r>
              <w:t>3500</w:t>
            </w:r>
          </w:p>
        </w:tc>
        <w:tc>
          <w:tcPr>
            <w:tcW w:w="711" w:type="pct"/>
          </w:tcPr>
          <w:p w14:paraId="4F13FB18" w14:textId="64FCF15C" w:rsidR="004A0018" w:rsidRDefault="004A0018" w:rsidP="004A0018">
            <w:pPr>
              <w:pStyle w:val="TableText"/>
              <w:rPr>
                <w:snapToGrid w:val="0"/>
              </w:rPr>
            </w:pPr>
            <w:r>
              <w:t>10900</w:t>
            </w:r>
          </w:p>
        </w:tc>
        <w:tc>
          <w:tcPr>
            <w:tcW w:w="789" w:type="pct"/>
          </w:tcPr>
          <w:p w14:paraId="4C94A514" w14:textId="42F1A42E" w:rsidR="004A0018" w:rsidRDefault="004A0018" w:rsidP="004A0018">
            <w:pPr>
              <w:pStyle w:val="TableText"/>
              <w:rPr>
                <w:snapToGrid w:val="0"/>
              </w:rPr>
            </w:pPr>
            <w:r>
              <w:t>11900</w:t>
            </w:r>
          </w:p>
        </w:tc>
        <w:tc>
          <w:tcPr>
            <w:tcW w:w="544" w:type="pct"/>
          </w:tcPr>
          <w:p w14:paraId="7D8DD68A" w14:textId="30C0035D" w:rsidR="004A0018" w:rsidRPr="00A264E6" w:rsidRDefault="004A0018" w:rsidP="004A0018">
            <w:pPr>
              <w:pStyle w:val="TableText"/>
              <w:rPr>
                <w:snapToGrid w:val="0"/>
              </w:rPr>
            </w:pPr>
            <w:r>
              <w:t>11890</w:t>
            </w:r>
          </w:p>
        </w:tc>
        <w:tc>
          <w:tcPr>
            <w:tcW w:w="870" w:type="pct"/>
          </w:tcPr>
          <w:p w14:paraId="456C6A03" w14:textId="514DC80C" w:rsidR="004A0018" w:rsidRPr="00A264E6" w:rsidRDefault="004A0018" w:rsidP="004A0018">
            <w:pPr>
              <w:pStyle w:val="TableText"/>
              <w:rPr>
                <w:snapToGrid w:val="0"/>
              </w:rPr>
            </w:pPr>
            <w:r>
              <w:t>-76.42</w:t>
            </w:r>
          </w:p>
        </w:tc>
        <w:tc>
          <w:tcPr>
            <w:tcW w:w="439" w:type="pct"/>
          </w:tcPr>
          <w:p w14:paraId="6B2BD4EC" w14:textId="30005638" w:rsidR="004A0018" w:rsidRPr="00A264E6" w:rsidRDefault="004A0018" w:rsidP="004A0018">
            <w:pPr>
              <w:pStyle w:val="TableText"/>
              <w:rPr>
                <w:snapToGrid w:val="0"/>
              </w:rPr>
            </w:pPr>
            <w:r>
              <w:t>Pass</w:t>
            </w:r>
          </w:p>
        </w:tc>
        <w:tc>
          <w:tcPr>
            <w:tcW w:w="498" w:type="pct"/>
          </w:tcPr>
          <w:p w14:paraId="2318E255" w14:textId="77777777" w:rsidR="004A0018" w:rsidRDefault="004A0018" w:rsidP="004A0018"/>
          <w:p w14:paraId="0B9447CA" w14:textId="0CAF8FE7" w:rsidR="004A0018" w:rsidRPr="00A264E6" w:rsidRDefault="004A0018" w:rsidP="004A0018">
            <w:pPr>
              <w:pStyle w:val="TableText"/>
              <w:rPr>
                <w:snapToGrid w:val="0"/>
              </w:rPr>
            </w:pPr>
            <w:r>
              <w:t>15</w:t>
            </w:r>
          </w:p>
        </w:tc>
      </w:tr>
      <w:tr w:rsidR="004A0018" w:rsidRPr="00A264E6" w14:paraId="094E5F74" w14:textId="77777777" w:rsidTr="004A0018">
        <w:trPr>
          <w:cantSplit/>
          <w:jc w:val="center"/>
        </w:trPr>
        <w:tc>
          <w:tcPr>
            <w:tcW w:w="438" w:type="pct"/>
          </w:tcPr>
          <w:p w14:paraId="2E48DC38" w14:textId="77777777" w:rsidR="004A0018" w:rsidRDefault="004A0018" w:rsidP="004A0018">
            <w:pPr>
              <w:rPr>
                <w:b/>
                <w:bCs/>
              </w:rPr>
            </w:pPr>
          </w:p>
          <w:p w14:paraId="65BB0636" w14:textId="3C35204B" w:rsidR="004A0018" w:rsidRDefault="004A0018" w:rsidP="004A0018">
            <w:pPr>
              <w:pStyle w:val="TableText"/>
              <w:rPr>
                <w:snapToGrid w:val="0"/>
              </w:rPr>
            </w:pPr>
            <w:r>
              <w:t>16</w:t>
            </w:r>
          </w:p>
        </w:tc>
        <w:tc>
          <w:tcPr>
            <w:tcW w:w="711" w:type="pct"/>
          </w:tcPr>
          <w:p w14:paraId="52EA224D" w14:textId="6379C535" w:rsidR="004A0018" w:rsidRDefault="004A0018" w:rsidP="004A0018">
            <w:pPr>
              <w:pStyle w:val="TableText"/>
            </w:pPr>
            <w:r>
              <w:t>4000</w:t>
            </w:r>
          </w:p>
        </w:tc>
        <w:tc>
          <w:tcPr>
            <w:tcW w:w="711" w:type="pct"/>
          </w:tcPr>
          <w:p w14:paraId="7B32D842" w14:textId="06259B5E" w:rsidR="004A0018" w:rsidRDefault="004A0018" w:rsidP="004A0018">
            <w:pPr>
              <w:pStyle w:val="TableText"/>
              <w:rPr>
                <w:snapToGrid w:val="0"/>
              </w:rPr>
            </w:pPr>
            <w:r>
              <w:t>10900</w:t>
            </w:r>
          </w:p>
        </w:tc>
        <w:tc>
          <w:tcPr>
            <w:tcW w:w="789" w:type="pct"/>
          </w:tcPr>
          <w:p w14:paraId="689F5895" w14:textId="27024273" w:rsidR="004A0018" w:rsidRDefault="004A0018" w:rsidP="004A0018">
            <w:pPr>
              <w:pStyle w:val="TableText"/>
              <w:rPr>
                <w:snapToGrid w:val="0"/>
              </w:rPr>
            </w:pPr>
            <w:r>
              <w:t>11900</w:t>
            </w:r>
          </w:p>
        </w:tc>
        <w:tc>
          <w:tcPr>
            <w:tcW w:w="544" w:type="pct"/>
          </w:tcPr>
          <w:p w14:paraId="441628AA" w14:textId="7285568A" w:rsidR="004A0018" w:rsidRPr="00A264E6" w:rsidRDefault="004A0018" w:rsidP="004A0018">
            <w:pPr>
              <w:pStyle w:val="TableText"/>
              <w:rPr>
                <w:snapToGrid w:val="0"/>
              </w:rPr>
            </w:pPr>
            <w:r>
              <w:t>11487</w:t>
            </w:r>
          </w:p>
        </w:tc>
        <w:tc>
          <w:tcPr>
            <w:tcW w:w="870" w:type="pct"/>
          </w:tcPr>
          <w:p w14:paraId="2122E81D" w14:textId="0055D0C4" w:rsidR="004A0018" w:rsidRPr="00A264E6" w:rsidRDefault="004A0018" w:rsidP="004A0018">
            <w:pPr>
              <w:pStyle w:val="TableText"/>
              <w:rPr>
                <w:snapToGrid w:val="0"/>
              </w:rPr>
            </w:pPr>
            <w:r>
              <w:t>-78.80</w:t>
            </w:r>
          </w:p>
        </w:tc>
        <w:tc>
          <w:tcPr>
            <w:tcW w:w="439" w:type="pct"/>
          </w:tcPr>
          <w:p w14:paraId="532F58A8" w14:textId="7736A094" w:rsidR="004A0018" w:rsidRPr="00A264E6" w:rsidRDefault="004A0018" w:rsidP="004A0018">
            <w:pPr>
              <w:pStyle w:val="TableText"/>
              <w:rPr>
                <w:snapToGrid w:val="0"/>
              </w:rPr>
            </w:pPr>
            <w:r>
              <w:t>Pass</w:t>
            </w:r>
          </w:p>
        </w:tc>
        <w:tc>
          <w:tcPr>
            <w:tcW w:w="498" w:type="pct"/>
          </w:tcPr>
          <w:p w14:paraId="46304D29" w14:textId="77777777" w:rsidR="004A0018" w:rsidRDefault="004A0018" w:rsidP="004A0018">
            <w:pPr>
              <w:rPr>
                <w:b/>
                <w:bCs/>
              </w:rPr>
            </w:pPr>
          </w:p>
          <w:p w14:paraId="5A6900BE" w14:textId="460CF93B" w:rsidR="004A0018" w:rsidRPr="00A264E6" w:rsidRDefault="004A0018" w:rsidP="004A0018">
            <w:pPr>
              <w:pStyle w:val="TableText"/>
              <w:rPr>
                <w:snapToGrid w:val="0"/>
              </w:rPr>
            </w:pPr>
            <w:r>
              <w:t>16</w:t>
            </w:r>
          </w:p>
        </w:tc>
      </w:tr>
    </w:tbl>
    <w:p w14:paraId="79994306" w14:textId="67A1F776" w:rsidR="00504F55" w:rsidRPr="00370304" w:rsidRDefault="00504F55" w:rsidP="00033389">
      <w:pPr>
        <w:pStyle w:val="Heading2"/>
        <w:pageBreakBefore/>
        <w:rPr>
          <w:highlight w:val="yellow"/>
        </w:rPr>
      </w:pPr>
      <w:bookmarkStart w:id="85" w:name="_Toc32840531"/>
      <w:bookmarkStart w:id="86" w:name="_Toc143012335"/>
      <w:r w:rsidRPr="00370304">
        <w:rPr>
          <w:highlight w:val="yellow"/>
        </w:rPr>
        <w:lastRenderedPageBreak/>
        <w:t xml:space="preserve">Spurious </w:t>
      </w:r>
      <w:r w:rsidR="00601CC1" w:rsidRPr="00370304">
        <w:rPr>
          <w:highlight w:val="yellow"/>
        </w:rPr>
        <w:t xml:space="preserve">Next </w:t>
      </w:r>
      <w:r w:rsidRPr="00370304">
        <w:rPr>
          <w:highlight w:val="yellow"/>
        </w:rPr>
        <w:t xml:space="preserve">to </w:t>
      </w:r>
      <w:r w:rsidR="00601CC1" w:rsidRPr="00370304">
        <w:rPr>
          <w:highlight w:val="yellow"/>
        </w:rPr>
        <w:t>Carrier</w:t>
      </w:r>
      <w:bookmarkEnd w:id="85"/>
      <w:bookmarkEnd w:id="86"/>
    </w:p>
    <w:p w14:paraId="184A361E" w14:textId="77777777" w:rsidR="00504F55" w:rsidRPr="00A264E6" w:rsidRDefault="00504F55" w:rsidP="00601CC1">
      <w:pPr>
        <w:pStyle w:val="BodyTextHeader"/>
      </w:pPr>
      <w:r w:rsidRPr="00A264E6">
        <w:t>Test Equipment: Spectrum Analyzer</w:t>
      </w:r>
    </w:p>
    <w:p w14:paraId="263BC9C7" w14:textId="77777777" w:rsidR="00504F55" w:rsidRPr="00A264E6" w:rsidRDefault="00504F55" w:rsidP="00601CC1">
      <w:pPr>
        <w:pStyle w:val="BodyTextHeader"/>
      </w:pPr>
      <w:r w:rsidRPr="00A264E6">
        <w:t>Preparation:</w:t>
      </w:r>
    </w:p>
    <w:p w14:paraId="5EB8A7B1" w14:textId="77777777" w:rsidR="00504F55" w:rsidRPr="00A264E6" w:rsidRDefault="00504F55">
      <w:pPr>
        <w:pStyle w:val="ListNumber"/>
        <w:numPr>
          <w:ilvl w:val="0"/>
          <w:numId w:val="22"/>
        </w:numPr>
      </w:pPr>
      <w:r w:rsidRPr="004D7B59">
        <w:t xml:space="preserve">Configure the Spectrum </w:t>
      </w:r>
      <w:r w:rsidRPr="00A264E6">
        <w:t>as follows:</w:t>
      </w:r>
    </w:p>
    <w:p w14:paraId="6D060751" w14:textId="77777777" w:rsidR="00504F55" w:rsidRPr="004D7B59" w:rsidRDefault="00504F55">
      <w:pPr>
        <w:pStyle w:val="ListNumber"/>
        <w:numPr>
          <w:ilvl w:val="1"/>
          <w:numId w:val="6"/>
        </w:numPr>
        <w:ind w:left="993" w:hanging="284"/>
      </w:pPr>
      <w:r>
        <w:t xml:space="preserve">Center </w:t>
      </w:r>
      <w:r w:rsidRPr="004D7B59">
        <w:t xml:space="preserve">Frequency: </w:t>
      </w:r>
      <w:r w:rsidRPr="004D7B59">
        <w:tab/>
        <w:t xml:space="preserve">as specified in the test </w:t>
      </w:r>
    </w:p>
    <w:p w14:paraId="1B539C59" w14:textId="0F9C7D13" w:rsidR="00504F55" w:rsidRPr="004D7B59" w:rsidRDefault="00504F55">
      <w:pPr>
        <w:pStyle w:val="ListNumber"/>
        <w:numPr>
          <w:ilvl w:val="1"/>
          <w:numId w:val="6"/>
        </w:numPr>
        <w:ind w:left="993" w:hanging="284"/>
        <w:rPr>
          <w:lang w:val="de-DE"/>
        </w:rPr>
      </w:pPr>
      <w:r w:rsidRPr="004D7B59">
        <w:rPr>
          <w:lang w:val="de-DE"/>
        </w:rPr>
        <w:t>Res BW:</w:t>
      </w:r>
      <w:r w:rsidR="00601CC1">
        <w:rPr>
          <w:lang w:val="de-DE"/>
        </w:rPr>
        <w:t xml:space="preserve"> </w:t>
      </w:r>
      <w:r>
        <w:rPr>
          <w:lang w:val="de-DE"/>
        </w:rPr>
        <w:t>20</w:t>
      </w:r>
      <w:r w:rsidRPr="004D7B59">
        <w:rPr>
          <w:lang w:val="de-DE"/>
        </w:rPr>
        <w:t xml:space="preserve">0 </w:t>
      </w:r>
      <w:r w:rsidR="00601CC1">
        <w:rPr>
          <w:lang w:val="de-DE"/>
        </w:rPr>
        <w:t>k</w:t>
      </w:r>
      <w:r w:rsidRPr="004D7B59">
        <w:rPr>
          <w:lang w:val="de-DE"/>
        </w:rPr>
        <w:t>Hz</w:t>
      </w:r>
    </w:p>
    <w:p w14:paraId="71A1C7CA" w14:textId="09EC4BE1" w:rsidR="00504F55" w:rsidRPr="004D7B59" w:rsidRDefault="00504F55">
      <w:pPr>
        <w:pStyle w:val="ListNumber"/>
        <w:numPr>
          <w:ilvl w:val="1"/>
          <w:numId w:val="6"/>
        </w:numPr>
        <w:ind w:left="993" w:hanging="284"/>
        <w:rPr>
          <w:lang w:val="de-DE"/>
        </w:rPr>
      </w:pPr>
      <w:r w:rsidRPr="004D7B59">
        <w:rPr>
          <w:lang w:val="de-DE"/>
        </w:rPr>
        <w:t>Video B</w:t>
      </w:r>
      <w:r>
        <w:rPr>
          <w:lang w:val="de-DE"/>
        </w:rPr>
        <w:t>W:</w:t>
      </w:r>
      <w:r w:rsidR="00601CC1">
        <w:rPr>
          <w:lang w:val="de-DE"/>
        </w:rPr>
        <w:t xml:space="preserve"> </w:t>
      </w:r>
      <w:r>
        <w:rPr>
          <w:lang w:val="de-DE"/>
        </w:rPr>
        <w:t>400</w:t>
      </w:r>
      <w:r w:rsidR="00601CC1">
        <w:rPr>
          <w:lang w:val="de-DE"/>
        </w:rPr>
        <w:t xml:space="preserve"> </w:t>
      </w:r>
      <w:r w:rsidR="00C07A4D">
        <w:rPr>
          <w:lang w:val="de-DE"/>
        </w:rPr>
        <w:t>Hz</w:t>
      </w:r>
    </w:p>
    <w:p w14:paraId="667A78D5" w14:textId="19FDE3EE" w:rsidR="00504F55" w:rsidRPr="004D7B59" w:rsidRDefault="00504F55">
      <w:pPr>
        <w:pStyle w:val="ListNumber"/>
      </w:pPr>
      <w:r w:rsidRPr="004D7B59">
        <w:t xml:space="preserve">Connect the </w:t>
      </w:r>
      <w:r w:rsidR="002B4A13">
        <w:t>LSX4091</w:t>
      </w:r>
      <w:r w:rsidRPr="004D7B59">
        <w:t xml:space="preserve"> output to the spectrum input </w:t>
      </w:r>
    </w:p>
    <w:p w14:paraId="037A6550" w14:textId="5F454F72" w:rsidR="00504F55" w:rsidRPr="00A264E6" w:rsidRDefault="00504F55">
      <w:pPr>
        <w:pStyle w:val="ListNumber"/>
      </w:pPr>
      <w:r w:rsidRPr="00A264E6">
        <w:t xml:space="preserve">Configure the </w:t>
      </w:r>
      <w:r w:rsidR="002B4A13">
        <w:t>LSX4091</w:t>
      </w:r>
      <w:r w:rsidRPr="00A264E6">
        <w:t xml:space="preserve"> as follows: </w:t>
      </w:r>
    </w:p>
    <w:p w14:paraId="098D710D" w14:textId="5A14321B" w:rsidR="00504F55" w:rsidRPr="00A264E6" w:rsidRDefault="00504F55">
      <w:pPr>
        <w:pStyle w:val="ListNumber"/>
        <w:numPr>
          <w:ilvl w:val="1"/>
          <w:numId w:val="6"/>
        </w:numPr>
        <w:ind w:left="993" w:hanging="284"/>
      </w:pPr>
      <w:r w:rsidRPr="00A264E6">
        <w:t xml:space="preserve">Frequency: </w:t>
      </w:r>
      <w:r w:rsidR="00601CC1">
        <w:t xml:space="preserve"> A</w:t>
      </w:r>
      <w:r w:rsidRPr="00A264E6">
        <w:t xml:space="preserve">s specified in the test </w:t>
      </w:r>
    </w:p>
    <w:p w14:paraId="1236C20A" w14:textId="4272E40E" w:rsidR="00504F55" w:rsidRPr="00A264E6" w:rsidRDefault="00504F55">
      <w:pPr>
        <w:pStyle w:val="ListNumber"/>
        <w:numPr>
          <w:ilvl w:val="1"/>
          <w:numId w:val="6"/>
        </w:numPr>
        <w:ind w:left="993" w:hanging="284"/>
      </w:pPr>
      <w:r w:rsidRPr="00A264E6">
        <w:t>Output:</w:t>
      </w:r>
      <w:r w:rsidR="00601CC1">
        <w:t xml:space="preserve"> </w:t>
      </w:r>
      <w:r w:rsidRPr="00A264E6">
        <w:t>On</w:t>
      </w:r>
    </w:p>
    <w:p w14:paraId="59BEA397" w14:textId="42470171" w:rsidR="00504F55" w:rsidRPr="00A264E6" w:rsidRDefault="00504F55">
      <w:pPr>
        <w:pStyle w:val="ListNumber"/>
        <w:numPr>
          <w:ilvl w:val="1"/>
          <w:numId w:val="6"/>
        </w:numPr>
        <w:ind w:left="993" w:hanging="284"/>
      </w:pPr>
      <w:r w:rsidRPr="00A264E6">
        <w:t>Power:</w:t>
      </w:r>
      <w:r w:rsidR="00601CC1">
        <w:t xml:space="preserve"> </w:t>
      </w:r>
      <w:r w:rsidRPr="00A264E6">
        <w:t>5 dBm.</w:t>
      </w:r>
    </w:p>
    <w:p w14:paraId="114D9BBF" w14:textId="77777777" w:rsidR="00504F55" w:rsidRPr="00A264E6" w:rsidRDefault="00504F55" w:rsidP="007976A9">
      <w:pPr>
        <w:pStyle w:val="BodyTextHeader"/>
      </w:pPr>
      <w:r w:rsidRPr="00A264E6">
        <w:t>Test Procedure:</w:t>
      </w:r>
    </w:p>
    <w:p w14:paraId="695CB365" w14:textId="77777777" w:rsidR="00504F55" w:rsidRDefault="00504F55">
      <w:pPr>
        <w:pStyle w:val="ListNumber"/>
        <w:numPr>
          <w:ilvl w:val="0"/>
          <w:numId w:val="23"/>
        </w:numPr>
      </w:pPr>
      <w:r w:rsidRPr="00A264E6">
        <w:t xml:space="preserve">Perform Spurious tests using Table </w:t>
      </w:r>
      <w:r>
        <w:t>9</w:t>
      </w:r>
    </w:p>
    <w:p w14:paraId="2D0ECDF3" w14:textId="7596E38E" w:rsidR="00504F55" w:rsidRPr="00A264E6" w:rsidRDefault="00504F55">
      <w:pPr>
        <w:pStyle w:val="ListNumber"/>
      </w:pPr>
      <w:r w:rsidRPr="00A264E6">
        <w:t>Select the next frequency and repeat steps 1</w:t>
      </w:r>
      <w:r w:rsidR="007976A9">
        <w:br/>
      </w:r>
      <w:r>
        <w:t>20</w:t>
      </w:r>
      <w:r w:rsidRPr="00A264E6">
        <w:t xml:space="preserve"> MHz ≤ frequency ≤ 1</w:t>
      </w:r>
      <w:r>
        <w:t>00</w:t>
      </w:r>
      <w:r w:rsidRPr="00A264E6">
        <w:t xml:space="preserve"> MHz; increment size of 1</w:t>
      </w:r>
      <w:r>
        <w:t>0</w:t>
      </w:r>
      <w:r w:rsidRPr="00A264E6">
        <w:t xml:space="preserve"> MHz</w:t>
      </w:r>
      <w:r w:rsidR="007976A9">
        <w:br/>
      </w:r>
      <w:r w:rsidRPr="00A264E6">
        <w:t>Spectrum</w:t>
      </w:r>
      <w:r>
        <w:t xml:space="preserve"> F</w:t>
      </w:r>
      <w:r w:rsidRPr="00A264E6">
        <w:t>requency</w:t>
      </w:r>
      <w:r>
        <w:t xml:space="preserve"> Span</w:t>
      </w:r>
      <w:r w:rsidRPr="00A264E6">
        <w:t>:</w:t>
      </w:r>
      <w:r w:rsidR="007976A9">
        <w:t xml:space="preserve"> </w:t>
      </w:r>
      <w:r>
        <w:t>20 MHz</w:t>
      </w:r>
      <w:r w:rsidR="007976A9">
        <w:br/>
      </w:r>
      <w:r>
        <w:t>150</w:t>
      </w:r>
      <w:r w:rsidRPr="00A264E6">
        <w:t xml:space="preserve"> MHz ≤ frequency ≤ </w:t>
      </w:r>
      <w:r>
        <w:t>100</w:t>
      </w:r>
      <w:r w:rsidRPr="00A264E6">
        <w:t xml:space="preserve">0 MHz; increment size of </w:t>
      </w:r>
      <w:r>
        <w:t>50</w:t>
      </w:r>
      <w:r w:rsidRPr="00A264E6">
        <w:t xml:space="preserve"> MHz</w:t>
      </w:r>
      <w:r w:rsidR="007976A9">
        <w:br/>
      </w:r>
      <w:r w:rsidRPr="00A264E6">
        <w:t>Spectrum</w:t>
      </w:r>
      <w:r>
        <w:t xml:space="preserve"> F</w:t>
      </w:r>
      <w:r w:rsidRPr="00A264E6">
        <w:t>requency</w:t>
      </w:r>
      <w:r>
        <w:t xml:space="preserve"> Span</w:t>
      </w:r>
      <w:r w:rsidRPr="00A264E6">
        <w:t>:</w:t>
      </w:r>
      <w:r w:rsidR="007976A9">
        <w:t xml:space="preserve"> </w:t>
      </w:r>
      <w:r>
        <w:t>30 MHz</w:t>
      </w:r>
      <w:r w:rsidR="007976A9">
        <w:br/>
      </w:r>
      <w:r>
        <w:t>125</w:t>
      </w:r>
      <w:r w:rsidRPr="00A264E6">
        <w:t xml:space="preserve">0 MHz ≤ frequency ≤ 12000 MHz; increment size of </w:t>
      </w:r>
      <w:r>
        <w:t>25</w:t>
      </w:r>
      <w:r w:rsidRPr="00A264E6">
        <w:t>0 MHz</w:t>
      </w:r>
      <w:r w:rsidR="007976A9">
        <w:br/>
      </w:r>
      <w:r w:rsidRPr="00A264E6">
        <w:t>Spectrum</w:t>
      </w:r>
      <w:r>
        <w:t xml:space="preserve"> F</w:t>
      </w:r>
      <w:r w:rsidRPr="00A264E6">
        <w:t>requency</w:t>
      </w:r>
      <w:r>
        <w:t xml:space="preserve"> Span</w:t>
      </w:r>
      <w:r w:rsidRPr="00A264E6">
        <w:t>:</w:t>
      </w:r>
      <w:r w:rsidR="007976A9">
        <w:t xml:space="preserve"> </w:t>
      </w:r>
      <w:r>
        <w:t>40 MHz</w:t>
      </w:r>
    </w:p>
    <w:p w14:paraId="04974CEC" w14:textId="2E5A4498" w:rsidR="007976A9" w:rsidRPr="006123FF" w:rsidRDefault="007976A9" w:rsidP="007976A9">
      <w:pPr>
        <w:pStyle w:val="CaptionTable"/>
      </w:pPr>
      <w:bookmarkStart w:id="87" w:name="_Toc143012361"/>
      <w:r w:rsidRPr="006123FF">
        <w:t xml:space="preserve">Table </w:t>
      </w:r>
      <w:fldSimple w:instr=" STYLEREF 1 \s ">
        <w:r w:rsidR="00FC53A9">
          <w:rPr>
            <w:noProof/>
            <w:cs/>
          </w:rPr>
          <w:t>‎</w:t>
        </w:r>
        <w:r w:rsidR="00FC53A9">
          <w:rPr>
            <w:noProof/>
          </w:rPr>
          <w:t>2</w:t>
        </w:r>
      </w:fldSimple>
      <w:r w:rsidRPr="006123FF">
        <w:t>.</w:t>
      </w:r>
      <w:fldSimple w:instr=" SEQ Table \* ARABIC \s 1 ">
        <w:r w:rsidR="00FC53A9">
          <w:rPr>
            <w:noProof/>
          </w:rPr>
          <w:t>8</w:t>
        </w:r>
      </w:fldSimple>
      <w:r w:rsidRPr="006123FF">
        <w:t xml:space="preserve"> </w:t>
      </w:r>
      <w:r w:rsidRPr="00A264E6">
        <w:t>Spurious</w:t>
      </w:r>
      <w:bookmarkEnd w:id="8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40"/>
        <w:gridCol w:w="2465"/>
        <w:gridCol w:w="1285"/>
        <w:gridCol w:w="2048"/>
        <w:gridCol w:w="1036"/>
        <w:gridCol w:w="1176"/>
      </w:tblGrid>
      <w:tr w:rsidR="00504F55" w:rsidRPr="00A264E6" w14:paraId="0A7ECA7E" w14:textId="77777777" w:rsidTr="007976A9">
        <w:trPr>
          <w:cantSplit/>
          <w:jc w:val="center"/>
        </w:trPr>
        <w:tc>
          <w:tcPr>
            <w:tcW w:w="717" w:type="pct"/>
            <w:shd w:val="clear" w:color="auto" w:fill="0D5EA8"/>
          </w:tcPr>
          <w:p w14:paraId="6F3FFDCA" w14:textId="77777777" w:rsidR="00504F55" w:rsidRPr="00A264E6" w:rsidRDefault="00504F55" w:rsidP="007976A9">
            <w:pPr>
              <w:pStyle w:val="TableHeading"/>
              <w:rPr>
                <w:snapToGrid w:val="0"/>
              </w:rPr>
            </w:pPr>
            <w:r w:rsidRPr="00A264E6">
              <w:rPr>
                <w:snapToGrid w:val="0"/>
              </w:rPr>
              <w:t>Test Step</w:t>
            </w:r>
          </w:p>
        </w:tc>
        <w:tc>
          <w:tcPr>
            <w:tcW w:w="1318" w:type="pct"/>
            <w:shd w:val="clear" w:color="auto" w:fill="0D5EA8"/>
          </w:tcPr>
          <w:p w14:paraId="04F81590" w14:textId="77777777" w:rsidR="00504F55" w:rsidRPr="00A264E6" w:rsidRDefault="00504F55" w:rsidP="007976A9">
            <w:pPr>
              <w:pStyle w:val="TableHeading"/>
              <w:rPr>
                <w:snapToGrid w:val="0"/>
                <w:rtl/>
              </w:rPr>
            </w:pPr>
            <w:r w:rsidRPr="00A264E6">
              <w:rPr>
                <w:snapToGrid w:val="0"/>
              </w:rPr>
              <w:t>Output Frequency</w:t>
            </w:r>
            <w:r>
              <w:rPr>
                <w:snapToGrid w:val="0"/>
              </w:rPr>
              <w:t xml:space="preserve"> (MHz)</w:t>
            </w:r>
          </w:p>
        </w:tc>
        <w:tc>
          <w:tcPr>
            <w:tcW w:w="687" w:type="pct"/>
            <w:shd w:val="clear" w:color="auto" w:fill="0D5EA8"/>
          </w:tcPr>
          <w:p w14:paraId="3C5FED6F" w14:textId="77777777" w:rsidR="00504F55" w:rsidRPr="00A264E6" w:rsidRDefault="00504F55" w:rsidP="007976A9">
            <w:pPr>
              <w:pStyle w:val="TableHeading"/>
              <w:rPr>
                <w:snapToGrid w:val="0"/>
              </w:rPr>
            </w:pPr>
            <w:r w:rsidRPr="00A264E6">
              <w:rPr>
                <w:snapToGrid w:val="0"/>
              </w:rPr>
              <w:t>Error Limits</w:t>
            </w:r>
          </w:p>
        </w:tc>
        <w:tc>
          <w:tcPr>
            <w:tcW w:w="1095" w:type="pct"/>
            <w:shd w:val="clear" w:color="auto" w:fill="0D5EA8"/>
          </w:tcPr>
          <w:p w14:paraId="47249709" w14:textId="77777777" w:rsidR="00504F55" w:rsidRPr="00A264E6" w:rsidRDefault="00504F55" w:rsidP="007976A9">
            <w:pPr>
              <w:pStyle w:val="TableHeading"/>
              <w:rPr>
                <w:snapToGrid w:val="0"/>
              </w:rPr>
            </w:pPr>
            <w:r w:rsidRPr="00A264E6">
              <w:rPr>
                <w:snapToGrid w:val="0"/>
              </w:rPr>
              <w:t>Max Spurious Reading</w:t>
            </w:r>
          </w:p>
        </w:tc>
        <w:tc>
          <w:tcPr>
            <w:tcW w:w="554" w:type="pct"/>
            <w:shd w:val="clear" w:color="auto" w:fill="0D5EA8"/>
          </w:tcPr>
          <w:p w14:paraId="61C31AB2" w14:textId="77777777" w:rsidR="00504F55" w:rsidRPr="00A264E6" w:rsidRDefault="00504F55" w:rsidP="007976A9">
            <w:pPr>
              <w:pStyle w:val="TableHeading"/>
              <w:rPr>
                <w:snapToGrid w:val="0"/>
              </w:rPr>
            </w:pPr>
            <w:r w:rsidRPr="00A264E6">
              <w:rPr>
                <w:snapToGrid w:val="0"/>
              </w:rPr>
              <w:t>Pass</w:t>
            </w:r>
          </w:p>
        </w:tc>
        <w:tc>
          <w:tcPr>
            <w:tcW w:w="630" w:type="pct"/>
            <w:shd w:val="clear" w:color="auto" w:fill="0D5EA8"/>
          </w:tcPr>
          <w:p w14:paraId="14E4041F" w14:textId="77777777" w:rsidR="00504F55" w:rsidRPr="00A264E6" w:rsidRDefault="00504F55" w:rsidP="007976A9">
            <w:pPr>
              <w:pStyle w:val="TableHeading"/>
              <w:rPr>
                <w:snapToGrid w:val="0"/>
              </w:rPr>
            </w:pPr>
            <w:r w:rsidRPr="00A264E6">
              <w:rPr>
                <w:snapToGrid w:val="0"/>
              </w:rPr>
              <w:t>Fail</w:t>
            </w:r>
          </w:p>
        </w:tc>
      </w:tr>
      <w:tr w:rsidR="00504F55" w:rsidRPr="00A264E6" w14:paraId="2F2F0838" w14:textId="77777777" w:rsidTr="007976A9">
        <w:trPr>
          <w:cantSplit/>
          <w:jc w:val="center"/>
        </w:trPr>
        <w:tc>
          <w:tcPr>
            <w:tcW w:w="717" w:type="pct"/>
          </w:tcPr>
          <w:p w14:paraId="3D2B0436" w14:textId="77777777" w:rsidR="00504F55" w:rsidRPr="00A264E6" w:rsidRDefault="00504F55" w:rsidP="000E4D74">
            <w:pPr>
              <w:pStyle w:val="TableText"/>
              <w:rPr>
                <w:snapToGrid w:val="0"/>
              </w:rPr>
            </w:pPr>
            <w:r w:rsidRPr="00A264E6">
              <w:rPr>
                <w:snapToGrid w:val="0"/>
              </w:rPr>
              <w:t>1</w:t>
            </w:r>
          </w:p>
        </w:tc>
        <w:tc>
          <w:tcPr>
            <w:tcW w:w="1318" w:type="pct"/>
          </w:tcPr>
          <w:p w14:paraId="364D6D8D" w14:textId="77777777" w:rsidR="00504F55" w:rsidRPr="00A264E6" w:rsidRDefault="00504F55" w:rsidP="000E4D74">
            <w:pPr>
              <w:pStyle w:val="TableText"/>
              <w:rPr>
                <w:snapToGrid w:val="0"/>
              </w:rPr>
            </w:pPr>
            <w:r>
              <w:t>20</w:t>
            </w:r>
          </w:p>
        </w:tc>
        <w:tc>
          <w:tcPr>
            <w:tcW w:w="687" w:type="pct"/>
          </w:tcPr>
          <w:p w14:paraId="53707D35" w14:textId="77777777" w:rsidR="00504F55" w:rsidRPr="00A264E6" w:rsidRDefault="00504F55" w:rsidP="000E4D74">
            <w:pPr>
              <w:pStyle w:val="TableText"/>
              <w:rPr>
                <w:snapToGrid w:val="0"/>
              </w:rPr>
            </w:pPr>
            <w:r w:rsidRPr="00A264E6">
              <w:rPr>
                <w:snapToGrid w:val="0"/>
              </w:rPr>
              <w:t>-</w:t>
            </w:r>
            <w:r>
              <w:rPr>
                <w:snapToGrid w:val="0"/>
              </w:rPr>
              <w:t>60 dBc</w:t>
            </w:r>
          </w:p>
        </w:tc>
        <w:tc>
          <w:tcPr>
            <w:tcW w:w="1095" w:type="pct"/>
          </w:tcPr>
          <w:p w14:paraId="1D8042EE" w14:textId="77777777" w:rsidR="00504F55" w:rsidRPr="00A264E6" w:rsidRDefault="00504F55" w:rsidP="000E4D74">
            <w:pPr>
              <w:pStyle w:val="TableText"/>
              <w:rPr>
                <w:snapToGrid w:val="0"/>
              </w:rPr>
            </w:pPr>
          </w:p>
        </w:tc>
        <w:tc>
          <w:tcPr>
            <w:tcW w:w="554" w:type="pct"/>
          </w:tcPr>
          <w:p w14:paraId="5C9474C8" w14:textId="77777777" w:rsidR="00504F55" w:rsidRPr="00A264E6" w:rsidRDefault="00504F55" w:rsidP="000E4D74">
            <w:pPr>
              <w:pStyle w:val="TableText"/>
              <w:rPr>
                <w:snapToGrid w:val="0"/>
              </w:rPr>
            </w:pPr>
          </w:p>
        </w:tc>
        <w:tc>
          <w:tcPr>
            <w:tcW w:w="630" w:type="pct"/>
          </w:tcPr>
          <w:p w14:paraId="46511212" w14:textId="77777777" w:rsidR="00504F55" w:rsidRPr="00A264E6" w:rsidRDefault="00504F55" w:rsidP="000E4D74">
            <w:pPr>
              <w:pStyle w:val="TableText"/>
              <w:rPr>
                <w:snapToGrid w:val="0"/>
              </w:rPr>
            </w:pPr>
          </w:p>
        </w:tc>
      </w:tr>
      <w:tr w:rsidR="00504F55" w:rsidRPr="00A264E6" w14:paraId="0FA247E6" w14:textId="77777777" w:rsidTr="007976A9">
        <w:trPr>
          <w:cantSplit/>
          <w:trHeight w:val="72"/>
          <w:jc w:val="center"/>
        </w:trPr>
        <w:tc>
          <w:tcPr>
            <w:tcW w:w="717" w:type="pct"/>
          </w:tcPr>
          <w:p w14:paraId="3A5B115A" w14:textId="77777777" w:rsidR="00504F55" w:rsidRPr="00A264E6" w:rsidRDefault="00504F55" w:rsidP="000E4D74">
            <w:pPr>
              <w:pStyle w:val="TableText"/>
              <w:rPr>
                <w:snapToGrid w:val="0"/>
              </w:rPr>
            </w:pPr>
            <w:r w:rsidRPr="00A264E6">
              <w:rPr>
                <w:snapToGrid w:val="0"/>
              </w:rPr>
              <w:t>2</w:t>
            </w:r>
          </w:p>
        </w:tc>
        <w:tc>
          <w:tcPr>
            <w:tcW w:w="1318" w:type="pct"/>
          </w:tcPr>
          <w:p w14:paraId="52B58EB3" w14:textId="77777777" w:rsidR="00504F55" w:rsidRPr="00A264E6" w:rsidRDefault="00504F55" w:rsidP="000E4D74">
            <w:pPr>
              <w:pStyle w:val="TableText"/>
            </w:pPr>
            <w:r>
              <w:t>30</w:t>
            </w:r>
          </w:p>
        </w:tc>
        <w:tc>
          <w:tcPr>
            <w:tcW w:w="687" w:type="pct"/>
          </w:tcPr>
          <w:p w14:paraId="1A303D2D" w14:textId="77777777" w:rsidR="00504F55" w:rsidRPr="00A264E6" w:rsidRDefault="00504F55" w:rsidP="000E4D74">
            <w:pPr>
              <w:pStyle w:val="TableText"/>
              <w:rPr>
                <w:snapToGrid w:val="0"/>
              </w:rPr>
            </w:pPr>
            <w:r w:rsidRPr="00A264E6">
              <w:rPr>
                <w:snapToGrid w:val="0"/>
              </w:rPr>
              <w:t>-</w:t>
            </w:r>
            <w:r>
              <w:rPr>
                <w:snapToGrid w:val="0"/>
              </w:rPr>
              <w:t>60 dBc</w:t>
            </w:r>
          </w:p>
        </w:tc>
        <w:tc>
          <w:tcPr>
            <w:tcW w:w="1095" w:type="pct"/>
          </w:tcPr>
          <w:p w14:paraId="47A79A26" w14:textId="77777777" w:rsidR="00504F55" w:rsidRPr="00A264E6" w:rsidRDefault="00504F55" w:rsidP="000E4D74">
            <w:pPr>
              <w:pStyle w:val="TableText"/>
              <w:rPr>
                <w:snapToGrid w:val="0"/>
              </w:rPr>
            </w:pPr>
          </w:p>
        </w:tc>
        <w:tc>
          <w:tcPr>
            <w:tcW w:w="554" w:type="pct"/>
          </w:tcPr>
          <w:p w14:paraId="03D1837E" w14:textId="77777777" w:rsidR="00504F55" w:rsidRPr="00A264E6" w:rsidRDefault="00504F55" w:rsidP="000E4D74">
            <w:pPr>
              <w:pStyle w:val="TableText"/>
              <w:rPr>
                <w:snapToGrid w:val="0"/>
              </w:rPr>
            </w:pPr>
          </w:p>
        </w:tc>
        <w:tc>
          <w:tcPr>
            <w:tcW w:w="630" w:type="pct"/>
          </w:tcPr>
          <w:p w14:paraId="17AE2A87" w14:textId="77777777" w:rsidR="00504F55" w:rsidRPr="00A264E6" w:rsidRDefault="00504F55" w:rsidP="000E4D74">
            <w:pPr>
              <w:pStyle w:val="TableText"/>
              <w:rPr>
                <w:snapToGrid w:val="0"/>
              </w:rPr>
            </w:pPr>
          </w:p>
        </w:tc>
      </w:tr>
      <w:tr w:rsidR="00504F55" w:rsidRPr="00A264E6" w14:paraId="39D1F366" w14:textId="77777777" w:rsidTr="007976A9">
        <w:trPr>
          <w:cantSplit/>
          <w:jc w:val="center"/>
        </w:trPr>
        <w:tc>
          <w:tcPr>
            <w:tcW w:w="717" w:type="pct"/>
          </w:tcPr>
          <w:p w14:paraId="5FAD07A3" w14:textId="77777777" w:rsidR="00504F55" w:rsidRDefault="00504F55" w:rsidP="000E4D74">
            <w:pPr>
              <w:pStyle w:val="TableText"/>
              <w:rPr>
                <w:snapToGrid w:val="0"/>
              </w:rPr>
            </w:pPr>
            <w:r>
              <w:rPr>
                <w:snapToGrid w:val="0"/>
              </w:rPr>
              <w:t>70</w:t>
            </w:r>
          </w:p>
        </w:tc>
        <w:tc>
          <w:tcPr>
            <w:tcW w:w="1318" w:type="pct"/>
          </w:tcPr>
          <w:p w14:paraId="0C0AE431" w14:textId="77777777" w:rsidR="00504F55" w:rsidRDefault="00504F55" w:rsidP="000E4D74">
            <w:pPr>
              <w:pStyle w:val="TableText"/>
            </w:pPr>
            <w:r>
              <w:t>11750</w:t>
            </w:r>
          </w:p>
        </w:tc>
        <w:tc>
          <w:tcPr>
            <w:tcW w:w="687" w:type="pct"/>
          </w:tcPr>
          <w:p w14:paraId="18E0D577" w14:textId="77777777" w:rsidR="00504F55" w:rsidRPr="00A264E6" w:rsidRDefault="00504F55" w:rsidP="000E4D74">
            <w:pPr>
              <w:pStyle w:val="TableText"/>
              <w:rPr>
                <w:snapToGrid w:val="0"/>
              </w:rPr>
            </w:pPr>
            <w:r w:rsidRPr="00A264E6">
              <w:rPr>
                <w:snapToGrid w:val="0"/>
              </w:rPr>
              <w:t>-</w:t>
            </w:r>
            <w:r>
              <w:rPr>
                <w:snapToGrid w:val="0"/>
              </w:rPr>
              <w:t>60 dBc</w:t>
            </w:r>
          </w:p>
        </w:tc>
        <w:tc>
          <w:tcPr>
            <w:tcW w:w="1095" w:type="pct"/>
          </w:tcPr>
          <w:p w14:paraId="0469E969" w14:textId="77777777" w:rsidR="00504F55" w:rsidRPr="00A264E6" w:rsidRDefault="00504F55" w:rsidP="000E4D74">
            <w:pPr>
              <w:pStyle w:val="TableText"/>
              <w:rPr>
                <w:snapToGrid w:val="0"/>
              </w:rPr>
            </w:pPr>
          </w:p>
        </w:tc>
        <w:tc>
          <w:tcPr>
            <w:tcW w:w="554" w:type="pct"/>
          </w:tcPr>
          <w:p w14:paraId="6E2C16F1" w14:textId="77777777" w:rsidR="00504F55" w:rsidRPr="00A264E6" w:rsidRDefault="00504F55" w:rsidP="000E4D74">
            <w:pPr>
              <w:pStyle w:val="TableText"/>
              <w:rPr>
                <w:snapToGrid w:val="0"/>
              </w:rPr>
            </w:pPr>
          </w:p>
        </w:tc>
        <w:tc>
          <w:tcPr>
            <w:tcW w:w="630" w:type="pct"/>
          </w:tcPr>
          <w:p w14:paraId="2C79056D" w14:textId="77777777" w:rsidR="00504F55" w:rsidRPr="00A264E6" w:rsidRDefault="00504F55" w:rsidP="000E4D74">
            <w:pPr>
              <w:pStyle w:val="TableText"/>
              <w:rPr>
                <w:snapToGrid w:val="0"/>
              </w:rPr>
            </w:pPr>
          </w:p>
        </w:tc>
      </w:tr>
      <w:tr w:rsidR="00504F55" w:rsidRPr="00A264E6" w14:paraId="09A53DFA" w14:textId="77777777" w:rsidTr="007976A9">
        <w:trPr>
          <w:cantSplit/>
          <w:jc w:val="center"/>
        </w:trPr>
        <w:tc>
          <w:tcPr>
            <w:tcW w:w="717" w:type="pct"/>
          </w:tcPr>
          <w:p w14:paraId="467370DD" w14:textId="77777777" w:rsidR="00504F55" w:rsidRDefault="00504F55" w:rsidP="000E4D74">
            <w:pPr>
              <w:pStyle w:val="TableText"/>
              <w:rPr>
                <w:snapToGrid w:val="0"/>
              </w:rPr>
            </w:pPr>
            <w:r>
              <w:rPr>
                <w:snapToGrid w:val="0"/>
              </w:rPr>
              <w:t>71</w:t>
            </w:r>
          </w:p>
        </w:tc>
        <w:tc>
          <w:tcPr>
            <w:tcW w:w="1318" w:type="pct"/>
          </w:tcPr>
          <w:p w14:paraId="55BD9BD6" w14:textId="77777777" w:rsidR="00504F55" w:rsidRDefault="00504F55" w:rsidP="000E4D74">
            <w:pPr>
              <w:pStyle w:val="TableText"/>
            </w:pPr>
            <w:r>
              <w:t>12000</w:t>
            </w:r>
          </w:p>
        </w:tc>
        <w:tc>
          <w:tcPr>
            <w:tcW w:w="687" w:type="pct"/>
          </w:tcPr>
          <w:p w14:paraId="66103A81" w14:textId="77777777" w:rsidR="00504F55" w:rsidRPr="00A264E6" w:rsidRDefault="00504F55" w:rsidP="000E4D74">
            <w:pPr>
              <w:pStyle w:val="TableText"/>
              <w:rPr>
                <w:snapToGrid w:val="0"/>
              </w:rPr>
            </w:pPr>
            <w:r w:rsidRPr="00A264E6">
              <w:rPr>
                <w:snapToGrid w:val="0"/>
              </w:rPr>
              <w:t>-</w:t>
            </w:r>
            <w:r>
              <w:rPr>
                <w:snapToGrid w:val="0"/>
              </w:rPr>
              <w:t>60 dBc</w:t>
            </w:r>
          </w:p>
        </w:tc>
        <w:tc>
          <w:tcPr>
            <w:tcW w:w="1095" w:type="pct"/>
          </w:tcPr>
          <w:p w14:paraId="17A157EF" w14:textId="77777777" w:rsidR="00504F55" w:rsidRPr="00A264E6" w:rsidRDefault="00504F55" w:rsidP="000E4D74">
            <w:pPr>
              <w:pStyle w:val="TableText"/>
              <w:rPr>
                <w:snapToGrid w:val="0"/>
              </w:rPr>
            </w:pPr>
          </w:p>
        </w:tc>
        <w:tc>
          <w:tcPr>
            <w:tcW w:w="554" w:type="pct"/>
          </w:tcPr>
          <w:p w14:paraId="23B722F9" w14:textId="77777777" w:rsidR="00504F55" w:rsidRPr="00A264E6" w:rsidRDefault="00504F55" w:rsidP="000E4D74">
            <w:pPr>
              <w:pStyle w:val="TableText"/>
              <w:rPr>
                <w:snapToGrid w:val="0"/>
              </w:rPr>
            </w:pPr>
          </w:p>
        </w:tc>
        <w:tc>
          <w:tcPr>
            <w:tcW w:w="630" w:type="pct"/>
          </w:tcPr>
          <w:p w14:paraId="43C5784F" w14:textId="77777777" w:rsidR="00504F55" w:rsidRPr="00A264E6" w:rsidRDefault="00504F55" w:rsidP="000E4D74">
            <w:pPr>
              <w:pStyle w:val="TableText"/>
              <w:rPr>
                <w:snapToGrid w:val="0"/>
              </w:rPr>
            </w:pPr>
          </w:p>
        </w:tc>
      </w:tr>
    </w:tbl>
    <w:p w14:paraId="035610A5" w14:textId="77777777" w:rsidR="00504F55" w:rsidRPr="00A264E6" w:rsidRDefault="00504F55" w:rsidP="00033389">
      <w:pPr>
        <w:pStyle w:val="Heading2"/>
        <w:pageBreakBefore/>
      </w:pPr>
      <w:bookmarkStart w:id="88" w:name="_Toc32840532"/>
      <w:bookmarkStart w:id="89" w:name="_Toc143012336"/>
      <w:r w:rsidRPr="00A264E6">
        <w:lastRenderedPageBreak/>
        <w:t>Phase Noise</w:t>
      </w:r>
      <w:bookmarkEnd w:id="88"/>
      <w:bookmarkEnd w:id="89"/>
    </w:p>
    <w:p w14:paraId="201D6E56" w14:textId="77777777" w:rsidR="00504F55" w:rsidRPr="00A264E6" w:rsidRDefault="00504F55" w:rsidP="000E4D74">
      <w:pPr>
        <w:pStyle w:val="BodyTextHeader"/>
      </w:pPr>
      <w:r w:rsidRPr="00A264E6">
        <w:t>Test Equipment: Signal Source Analyzer (SSA)</w:t>
      </w:r>
    </w:p>
    <w:p w14:paraId="452B67F2" w14:textId="77777777" w:rsidR="00504F55" w:rsidRPr="00A264E6" w:rsidRDefault="00504F55" w:rsidP="000E4D74">
      <w:pPr>
        <w:pStyle w:val="BodyTextHeader"/>
      </w:pPr>
      <w:r w:rsidRPr="00A264E6">
        <w:t>Preparation:</w:t>
      </w:r>
    </w:p>
    <w:p w14:paraId="2D3F7892" w14:textId="77777777" w:rsidR="00504F55" w:rsidRPr="00A264E6" w:rsidRDefault="00504F55">
      <w:pPr>
        <w:pStyle w:val="ListNumber"/>
        <w:numPr>
          <w:ilvl w:val="0"/>
          <w:numId w:val="24"/>
        </w:numPr>
      </w:pPr>
      <w:r w:rsidRPr="00A264E6">
        <w:t>Configure the SSA as follows:</w:t>
      </w:r>
    </w:p>
    <w:p w14:paraId="770141B7" w14:textId="77777777" w:rsidR="00504F55" w:rsidRPr="00A264E6" w:rsidRDefault="00504F55">
      <w:pPr>
        <w:pStyle w:val="ListNumber"/>
        <w:numPr>
          <w:ilvl w:val="1"/>
          <w:numId w:val="6"/>
        </w:numPr>
        <w:ind w:left="993" w:hanging="284"/>
      </w:pPr>
      <w:r w:rsidRPr="00A264E6">
        <w:t xml:space="preserve">Carrier frequency: </w:t>
      </w:r>
      <w:r w:rsidRPr="00A264E6">
        <w:tab/>
        <w:t>as specified by the test</w:t>
      </w:r>
    </w:p>
    <w:p w14:paraId="06431108" w14:textId="30A9D030" w:rsidR="00504F55" w:rsidRPr="00255523" w:rsidRDefault="00504F55">
      <w:pPr>
        <w:pStyle w:val="ListNumber"/>
        <w:numPr>
          <w:ilvl w:val="1"/>
          <w:numId w:val="6"/>
        </w:numPr>
        <w:ind w:left="993" w:hanging="284"/>
        <w:rPr>
          <w:lang w:val="de-DE"/>
        </w:rPr>
      </w:pPr>
      <w:r w:rsidRPr="00255523">
        <w:rPr>
          <w:lang w:val="de-DE"/>
        </w:rPr>
        <w:t>Res BW:</w:t>
      </w:r>
      <w:r w:rsidR="000E4D74">
        <w:rPr>
          <w:lang w:val="de-DE"/>
        </w:rPr>
        <w:t xml:space="preserve"> </w:t>
      </w:r>
      <w:r w:rsidRPr="00255523">
        <w:rPr>
          <w:lang w:val="de-DE"/>
        </w:rPr>
        <w:t>1E5</w:t>
      </w:r>
    </w:p>
    <w:p w14:paraId="55F103A5" w14:textId="75581973" w:rsidR="00504F55" w:rsidRDefault="00504F55">
      <w:pPr>
        <w:pStyle w:val="ListNumber"/>
        <w:numPr>
          <w:ilvl w:val="1"/>
          <w:numId w:val="6"/>
        </w:numPr>
        <w:ind w:left="993" w:hanging="284"/>
      </w:pPr>
      <w:r w:rsidRPr="00E114F1">
        <w:t>Start Frequency:</w:t>
      </w:r>
      <w:r w:rsidR="000E4D74">
        <w:t xml:space="preserve"> </w:t>
      </w:r>
      <w:r w:rsidRPr="00E114F1">
        <w:t>1</w:t>
      </w:r>
      <w:r>
        <w:t>00</w:t>
      </w:r>
    </w:p>
    <w:p w14:paraId="1A25C36F" w14:textId="513F0A7C" w:rsidR="00504F55" w:rsidRDefault="00504F55">
      <w:pPr>
        <w:pStyle w:val="ListNumber"/>
        <w:numPr>
          <w:ilvl w:val="1"/>
          <w:numId w:val="6"/>
        </w:numPr>
        <w:ind w:left="993" w:hanging="284"/>
      </w:pPr>
      <w:r>
        <w:t>Stop Frequency:</w:t>
      </w:r>
      <w:r w:rsidR="000E4D74">
        <w:t xml:space="preserve"> </w:t>
      </w:r>
      <w:r w:rsidR="00B20E6A">
        <w:rPr>
          <w:rFonts w:hint="cs"/>
          <w:rtl/>
        </w:rPr>
        <w:t>30</w:t>
      </w:r>
      <w:r>
        <w:t xml:space="preserve"> MHz</w:t>
      </w:r>
    </w:p>
    <w:p w14:paraId="35C741C8" w14:textId="6B29AE23" w:rsidR="00504F55" w:rsidRPr="00E114F1" w:rsidRDefault="00504F55">
      <w:pPr>
        <w:pStyle w:val="ListNumber"/>
        <w:numPr>
          <w:ilvl w:val="1"/>
          <w:numId w:val="6"/>
        </w:numPr>
        <w:ind w:left="993" w:hanging="284"/>
      </w:pPr>
      <w:r>
        <w:t>Correlation Count:</w:t>
      </w:r>
      <w:r w:rsidR="000E4D74">
        <w:t xml:space="preserve"> </w:t>
      </w:r>
      <w:r w:rsidRPr="00B20E6A">
        <w:rPr>
          <w:highlight w:val="yellow"/>
        </w:rPr>
        <w:t>5</w:t>
      </w:r>
    </w:p>
    <w:p w14:paraId="383361EF" w14:textId="2CC8508C" w:rsidR="00504F55" w:rsidRPr="00A264E6" w:rsidRDefault="00504F55">
      <w:pPr>
        <w:pStyle w:val="ListNumber"/>
        <w:numPr>
          <w:ilvl w:val="1"/>
          <w:numId w:val="6"/>
        </w:numPr>
        <w:ind w:left="993" w:hanging="284"/>
      </w:pPr>
      <w:r w:rsidRPr="00A264E6">
        <w:t>Measurement:</w:t>
      </w:r>
      <w:r w:rsidR="000E4D74">
        <w:t xml:space="preserve"> </w:t>
      </w:r>
      <w:r w:rsidRPr="00A264E6">
        <w:t>Phase Noise at 10</w:t>
      </w:r>
      <w:r w:rsidR="00770B95">
        <w:t>kHz</w:t>
      </w:r>
      <w:r w:rsidRPr="00A264E6">
        <w:t xml:space="preserve"> offset </w:t>
      </w:r>
    </w:p>
    <w:p w14:paraId="2640E438" w14:textId="50F7A03B" w:rsidR="00504F55" w:rsidRPr="00A264E6" w:rsidRDefault="00504F55">
      <w:pPr>
        <w:pStyle w:val="ListNumber"/>
      </w:pPr>
      <w:r w:rsidRPr="00A264E6">
        <w:t xml:space="preserve">Connect the </w:t>
      </w:r>
      <w:r w:rsidR="002B4A13">
        <w:t>LSX4091</w:t>
      </w:r>
      <w:r w:rsidRPr="00A264E6">
        <w:t xml:space="preserve"> output to the SSA input </w:t>
      </w:r>
    </w:p>
    <w:p w14:paraId="227FFC61" w14:textId="707D2886" w:rsidR="00504F55" w:rsidRPr="00A264E6" w:rsidRDefault="00504F55">
      <w:pPr>
        <w:pStyle w:val="ListNumber"/>
      </w:pPr>
      <w:r w:rsidRPr="00A264E6">
        <w:t xml:space="preserve">Configure the </w:t>
      </w:r>
      <w:r w:rsidR="002B4A13">
        <w:t>LSX4091</w:t>
      </w:r>
      <w:r w:rsidRPr="00A264E6">
        <w:t xml:space="preserve"> as follows: </w:t>
      </w:r>
    </w:p>
    <w:p w14:paraId="2301EC62" w14:textId="124AD6C5" w:rsidR="00504F55" w:rsidRPr="00A264E6" w:rsidRDefault="00504F55">
      <w:pPr>
        <w:pStyle w:val="ListNumber"/>
        <w:numPr>
          <w:ilvl w:val="1"/>
          <w:numId w:val="6"/>
        </w:numPr>
        <w:ind w:left="993" w:hanging="284"/>
      </w:pPr>
      <w:r w:rsidRPr="00A264E6">
        <w:t xml:space="preserve">Frequency: </w:t>
      </w:r>
      <w:r w:rsidR="000E4D74">
        <w:t>A</w:t>
      </w:r>
      <w:r w:rsidRPr="00A264E6">
        <w:t xml:space="preserve">s specified by the test </w:t>
      </w:r>
    </w:p>
    <w:p w14:paraId="1BD62899" w14:textId="25FB9698" w:rsidR="00504F55" w:rsidRPr="00A264E6" w:rsidRDefault="00504F55">
      <w:pPr>
        <w:pStyle w:val="ListNumber"/>
        <w:numPr>
          <w:ilvl w:val="1"/>
          <w:numId w:val="6"/>
        </w:numPr>
        <w:ind w:left="993" w:hanging="284"/>
      </w:pPr>
      <w:r w:rsidRPr="00A264E6">
        <w:t>Output:</w:t>
      </w:r>
      <w:r w:rsidR="000E4D74">
        <w:t xml:space="preserve"> </w:t>
      </w:r>
      <w:r w:rsidRPr="00A264E6">
        <w:t>On</w:t>
      </w:r>
    </w:p>
    <w:p w14:paraId="01E02384" w14:textId="3B0AD5AC" w:rsidR="00504F55" w:rsidRPr="00A264E6" w:rsidRDefault="00504F55">
      <w:pPr>
        <w:pStyle w:val="ListNumber"/>
        <w:numPr>
          <w:ilvl w:val="1"/>
          <w:numId w:val="6"/>
        </w:numPr>
        <w:ind w:left="993" w:hanging="284"/>
      </w:pPr>
      <w:r w:rsidRPr="00A264E6">
        <w:t>Power:</w:t>
      </w:r>
      <w:r w:rsidR="000E4D74">
        <w:t xml:space="preserve"> </w:t>
      </w:r>
      <w:r w:rsidRPr="00A264E6">
        <w:t>5 dBm</w:t>
      </w:r>
    </w:p>
    <w:p w14:paraId="59FB40BE" w14:textId="77777777" w:rsidR="00504F55" w:rsidRPr="00A264E6" w:rsidRDefault="00504F55" w:rsidP="00F96EE1">
      <w:pPr>
        <w:pStyle w:val="BodyTextHeader"/>
      </w:pPr>
      <w:r w:rsidRPr="00A264E6">
        <w:t>Test Procedure:</w:t>
      </w:r>
    </w:p>
    <w:p w14:paraId="16EFA8E5" w14:textId="549E43DB" w:rsidR="00504F55" w:rsidRPr="00A264E6" w:rsidRDefault="00504F55">
      <w:pPr>
        <w:pStyle w:val="ListNumber"/>
        <w:numPr>
          <w:ilvl w:val="0"/>
          <w:numId w:val="25"/>
        </w:numPr>
      </w:pPr>
      <w:r w:rsidRPr="00A264E6">
        <w:t xml:space="preserve">Perform Phase Noise tests </w:t>
      </w:r>
      <w:r w:rsidR="00B83969">
        <w:t>according to</w:t>
      </w:r>
      <w:r w:rsidRPr="00A264E6">
        <w:t xml:space="preserve"> </w:t>
      </w:r>
      <w:r w:rsidR="00F96EE1">
        <w:t>the table below.</w:t>
      </w:r>
    </w:p>
    <w:p w14:paraId="032F13F0" w14:textId="77777777" w:rsidR="00504F55" w:rsidRPr="00A264E6" w:rsidRDefault="00504F55">
      <w:pPr>
        <w:pStyle w:val="ListNumber"/>
      </w:pPr>
      <w:r w:rsidRPr="00A264E6">
        <w:t>Select the next frequency and repeat steps 1</w:t>
      </w:r>
    </w:p>
    <w:p w14:paraId="17D9880C" w14:textId="1AF1A9A7" w:rsidR="00F96EE1" w:rsidRPr="006123FF" w:rsidRDefault="00F96EE1" w:rsidP="00F96EE1">
      <w:pPr>
        <w:pStyle w:val="CaptionTable"/>
      </w:pPr>
      <w:bookmarkStart w:id="90" w:name="_Toc143012362"/>
      <w:r w:rsidRPr="006123FF">
        <w:t xml:space="preserve">Table </w:t>
      </w:r>
      <w:fldSimple w:instr=" STYLEREF 1 \s ">
        <w:r w:rsidR="00FC53A9">
          <w:rPr>
            <w:noProof/>
            <w:cs/>
          </w:rPr>
          <w:t>‎</w:t>
        </w:r>
        <w:r w:rsidR="00FC53A9">
          <w:rPr>
            <w:noProof/>
          </w:rPr>
          <w:t>2</w:t>
        </w:r>
      </w:fldSimple>
      <w:r w:rsidRPr="006123FF">
        <w:t>.</w:t>
      </w:r>
      <w:fldSimple w:instr=" SEQ Table \* ARABIC \s 1 ">
        <w:r w:rsidR="00FC53A9">
          <w:rPr>
            <w:noProof/>
          </w:rPr>
          <w:t>9</w:t>
        </w:r>
      </w:fldSimple>
      <w:r w:rsidRPr="006123FF">
        <w:t xml:space="preserve"> </w:t>
      </w:r>
      <w:r w:rsidRPr="00A264E6">
        <w:t>Phase Noise</w:t>
      </w:r>
      <w:bookmarkEnd w:id="9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6"/>
        <w:gridCol w:w="1793"/>
        <w:gridCol w:w="1971"/>
        <w:gridCol w:w="2308"/>
        <w:gridCol w:w="1077"/>
        <w:gridCol w:w="1225"/>
      </w:tblGrid>
      <w:tr w:rsidR="00504F55" w:rsidRPr="00A264E6" w14:paraId="7A60F5B4" w14:textId="77777777" w:rsidTr="00F96EE1">
        <w:trPr>
          <w:cantSplit/>
          <w:jc w:val="center"/>
        </w:trPr>
        <w:tc>
          <w:tcPr>
            <w:tcW w:w="522" w:type="pct"/>
            <w:shd w:val="clear" w:color="auto" w:fill="0D5EA8"/>
          </w:tcPr>
          <w:p w14:paraId="5CD98D9C" w14:textId="77777777" w:rsidR="00504F55" w:rsidRPr="00A264E6" w:rsidRDefault="00504F55" w:rsidP="00F96EE1">
            <w:pPr>
              <w:pStyle w:val="TableHeading"/>
              <w:rPr>
                <w:snapToGrid w:val="0"/>
              </w:rPr>
            </w:pPr>
            <w:r w:rsidRPr="00A264E6">
              <w:rPr>
                <w:snapToGrid w:val="0"/>
              </w:rPr>
              <w:t>Test Step</w:t>
            </w:r>
          </w:p>
        </w:tc>
        <w:tc>
          <w:tcPr>
            <w:tcW w:w="959" w:type="pct"/>
            <w:shd w:val="clear" w:color="auto" w:fill="0D5EA8"/>
          </w:tcPr>
          <w:p w14:paraId="211A8665" w14:textId="77777777" w:rsidR="00504F55" w:rsidRPr="00A264E6" w:rsidRDefault="00504F55" w:rsidP="00F96EE1">
            <w:pPr>
              <w:pStyle w:val="TableHeading"/>
              <w:rPr>
                <w:snapToGrid w:val="0"/>
              </w:rPr>
            </w:pPr>
            <w:r w:rsidRPr="00A264E6">
              <w:rPr>
                <w:snapToGrid w:val="0"/>
              </w:rPr>
              <w:t>Output Frequency</w:t>
            </w:r>
          </w:p>
        </w:tc>
        <w:tc>
          <w:tcPr>
            <w:tcW w:w="1054" w:type="pct"/>
            <w:shd w:val="clear" w:color="auto" w:fill="0D5EA8"/>
          </w:tcPr>
          <w:p w14:paraId="11A299AD" w14:textId="77777777" w:rsidR="00504F55" w:rsidRPr="00A264E6" w:rsidRDefault="00504F55" w:rsidP="00F96EE1">
            <w:pPr>
              <w:pStyle w:val="TableHeading"/>
              <w:rPr>
                <w:snapToGrid w:val="0"/>
              </w:rPr>
            </w:pPr>
            <w:r w:rsidRPr="00A264E6">
              <w:rPr>
                <w:snapToGrid w:val="0"/>
              </w:rPr>
              <w:t>Error Limits</w:t>
            </w:r>
          </w:p>
        </w:tc>
        <w:tc>
          <w:tcPr>
            <w:tcW w:w="1234" w:type="pct"/>
            <w:shd w:val="clear" w:color="auto" w:fill="0D5EA8"/>
          </w:tcPr>
          <w:p w14:paraId="25EE322E" w14:textId="77777777" w:rsidR="00504F55" w:rsidRPr="00A264E6" w:rsidRDefault="00504F55" w:rsidP="00F96EE1">
            <w:pPr>
              <w:pStyle w:val="TableHeading"/>
              <w:rPr>
                <w:snapToGrid w:val="0"/>
              </w:rPr>
            </w:pPr>
            <w:r>
              <w:rPr>
                <w:snapToGrid w:val="0"/>
              </w:rPr>
              <w:t>Phase Noise</w:t>
            </w:r>
            <w:r w:rsidRPr="00A264E6">
              <w:rPr>
                <w:snapToGrid w:val="0"/>
              </w:rPr>
              <w:t xml:space="preserve"> Reading</w:t>
            </w:r>
          </w:p>
        </w:tc>
        <w:tc>
          <w:tcPr>
            <w:tcW w:w="576" w:type="pct"/>
            <w:shd w:val="clear" w:color="auto" w:fill="0D5EA8"/>
          </w:tcPr>
          <w:p w14:paraId="3E07C842" w14:textId="77777777" w:rsidR="00504F55" w:rsidRPr="00A264E6" w:rsidRDefault="00504F55" w:rsidP="00F96EE1">
            <w:pPr>
              <w:pStyle w:val="TableHeading"/>
              <w:rPr>
                <w:snapToGrid w:val="0"/>
              </w:rPr>
            </w:pPr>
            <w:r w:rsidRPr="00A264E6">
              <w:rPr>
                <w:snapToGrid w:val="0"/>
              </w:rPr>
              <w:t>Pass</w:t>
            </w:r>
          </w:p>
        </w:tc>
        <w:tc>
          <w:tcPr>
            <w:tcW w:w="655" w:type="pct"/>
            <w:shd w:val="clear" w:color="auto" w:fill="0D5EA8"/>
          </w:tcPr>
          <w:p w14:paraId="4B9A52A2" w14:textId="77777777" w:rsidR="00504F55" w:rsidRPr="00A264E6" w:rsidRDefault="00504F55" w:rsidP="00F96EE1">
            <w:pPr>
              <w:pStyle w:val="TableHeading"/>
              <w:rPr>
                <w:snapToGrid w:val="0"/>
              </w:rPr>
            </w:pPr>
            <w:r w:rsidRPr="00A264E6">
              <w:rPr>
                <w:snapToGrid w:val="0"/>
              </w:rPr>
              <w:t>Fail</w:t>
            </w:r>
          </w:p>
        </w:tc>
      </w:tr>
      <w:tr w:rsidR="00504F55" w:rsidRPr="00A264E6" w14:paraId="66D772E5" w14:textId="77777777" w:rsidTr="00F96EE1">
        <w:trPr>
          <w:cantSplit/>
          <w:jc w:val="center"/>
        </w:trPr>
        <w:tc>
          <w:tcPr>
            <w:tcW w:w="522" w:type="pct"/>
          </w:tcPr>
          <w:p w14:paraId="74BEE6F5" w14:textId="77777777" w:rsidR="00504F55" w:rsidRPr="00A264E6" w:rsidRDefault="00504F55" w:rsidP="00F96EE1">
            <w:pPr>
              <w:pStyle w:val="TableText"/>
              <w:rPr>
                <w:snapToGrid w:val="0"/>
              </w:rPr>
            </w:pPr>
            <w:r w:rsidRPr="00A264E6">
              <w:rPr>
                <w:snapToGrid w:val="0"/>
              </w:rPr>
              <w:t>1</w:t>
            </w:r>
          </w:p>
        </w:tc>
        <w:tc>
          <w:tcPr>
            <w:tcW w:w="959" w:type="pct"/>
          </w:tcPr>
          <w:p w14:paraId="5AAF4CD9" w14:textId="29FB003A" w:rsidR="00504F55" w:rsidRPr="00A264E6" w:rsidRDefault="00B20E6A" w:rsidP="00F96EE1">
            <w:pPr>
              <w:pStyle w:val="TableText"/>
              <w:rPr>
                <w:snapToGrid w:val="0"/>
              </w:rPr>
            </w:pPr>
            <w:r>
              <w:rPr>
                <w:rFonts w:hint="cs"/>
                <w:rtl/>
                <w:lang w:bidi="he-IL"/>
              </w:rPr>
              <w:t>1</w:t>
            </w:r>
            <w:r w:rsidR="00504F55">
              <w:t>00</w:t>
            </w:r>
            <w:r w:rsidR="00504F55" w:rsidRPr="00A264E6">
              <w:t xml:space="preserve"> MHz</w:t>
            </w:r>
          </w:p>
        </w:tc>
        <w:tc>
          <w:tcPr>
            <w:tcW w:w="1054" w:type="pct"/>
          </w:tcPr>
          <w:p w14:paraId="122406D0" w14:textId="3E26DEA6" w:rsidR="00504F55" w:rsidRPr="00A264E6" w:rsidRDefault="00504F55" w:rsidP="00F96EE1">
            <w:pPr>
              <w:pStyle w:val="TableText"/>
              <w:rPr>
                <w:snapToGrid w:val="0"/>
              </w:rPr>
            </w:pPr>
            <w:r w:rsidRPr="00A264E6">
              <w:rPr>
                <w:snapToGrid w:val="0"/>
              </w:rPr>
              <w:t>-1</w:t>
            </w:r>
            <w:r w:rsidR="00B20E6A">
              <w:rPr>
                <w:rFonts w:hint="cs"/>
                <w:snapToGrid w:val="0"/>
                <w:rtl/>
                <w:lang w:bidi="he-IL"/>
              </w:rPr>
              <w:t>55</w:t>
            </w:r>
            <w:r w:rsidRPr="00A264E6">
              <w:rPr>
                <w:snapToGrid w:val="0"/>
              </w:rPr>
              <w:t xml:space="preserve"> </w:t>
            </w:r>
            <w:proofErr w:type="spellStart"/>
            <w:r w:rsidRPr="00A264E6">
              <w:rPr>
                <w:snapToGrid w:val="0"/>
              </w:rPr>
              <w:t>dBc</w:t>
            </w:r>
            <w:proofErr w:type="spellEnd"/>
            <w:r w:rsidRPr="00A264E6">
              <w:rPr>
                <w:snapToGrid w:val="0"/>
              </w:rPr>
              <w:t>/Hz</w:t>
            </w:r>
          </w:p>
        </w:tc>
        <w:tc>
          <w:tcPr>
            <w:tcW w:w="1234" w:type="pct"/>
          </w:tcPr>
          <w:p w14:paraId="0B261535" w14:textId="77777777" w:rsidR="00504F55" w:rsidRPr="00A264E6" w:rsidRDefault="00504F55" w:rsidP="00F96EE1">
            <w:pPr>
              <w:pStyle w:val="TableText"/>
              <w:rPr>
                <w:snapToGrid w:val="0"/>
              </w:rPr>
            </w:pPr>
          </w:p>
        </w:tc>
        <w:tc>
          <w:tcPr>
            <w:tcW w:w="576" w:type="pct"/>
          </w:tcPr>
          <w:p w14:paraId="4F085C35" w14:textId="77777777" w:rsidR="00504F55" w:rsidRPr="00A264E6" w:rsidRDefault="00504F55" w:rsidP="00F96EE1">
            <w:pPr>
              <w:pStyle w:val="TableText"/>
              <w:rPr>
                <w:snapToGrid w:val="0"/>
              </w:rPr>
            </w:pPr>
          </w:p>
        </w:tc>
        <w:tc>
          <w:tcPr>
            <w:tcW w:w="655" w:type="pct"/>
          </w:tcPr>
          <w:p w14:paraId="0EC641D0" w14:textId="77777777" w:rsidR="00504F55" w:rsidRPr="00A264E6" w:rsidRDefault="00504F55" w:rsidP="00F96EE1">
            <w:pPr>
              <w:pStyle w:val="TableText"/>
              <w:rPr>
                <w:snapToGrid w:val="0"/>
              </w:rPr>
            </w:pPr>
          </w:p>
        </w:tc>
      </w:tr>
      <w:tr w:rsidR="00504F55" w:rsidRPr="00A264E6" w14:paraId="290CDEFA" w14:textId="77777777" w:rsidTr="00F96EE1">
        <w:trPr>
          <w:cantSplit/>
          <w:jc w:val="center"/>
        </w:trPr>
        <w:tc>
          <w:tcPr>
            <w:tcW w:w="522" w:type="pct"/>
          </w:tcPr>
          <w:p w14:paraId="725FAD14" w14:textId="77777777" w:rsidR="00504F55" w:rsidRPr="00A264E6" w:rsidRDefault="00504F55" w:rsidP="00F96EE1">
            <w:pPr>
              <w:pStyle w:val="TableText"/>
              <w:rPr>
                <w:snapToGrid w:val="0"/>
              </w:rPr>
            </w:pPr>
            <w:r w:rsidRPr="00A264E6">
              <w:rPr>
                <w:snapToGrid w:val="0"/>
              </w:rPr>
              <w:t>2</w:t>
            </w:r>
          </w:p>
        </w:tc>
        <w:tc>
          <w:tcPr>
            <w:tcW w:w="959" w:type="pct"/>
          </w:tcPr>
          <w:p w14:paraId="5B7FDC10" w14:textId="2907BA3B" w:rsidR="00504F55" w:rsidRPr="00A264E6" w:rsidRDefault="00B20E6A" w:rsidP="00F96EE1">
            <w:pPr>
              <w:pStyle w:val="TableText"/>
            </w:pPr>
            <w:r>
              <w:rPr>
                <w:rFonts w:hint="cs"/>
                <w:rtl/>
                <w:lang w:bidi="he-IL"/>
              </w:rPr>
              <w:t>25</w:t>
            </w:r>
            <w:r w:rsidR="00504F55">
              <w:t>0</w:t>
            </w:r>
            <w:r w:rsidR="00504F55" w:rsidRPr="00A264E6">
              <w:t xml:space="preserve"> MHz</w:t>
            </w:r>
          </w:p>
        </w:tc>
        <w:tc>
          <w:tcPr>
            <w:tcW w:w="1054" w:type="pct"/>
          </w:tcPr>
          <w:p w14:paraId="532A3F22" w14:textId="590753F4" w:rsidR="00504F55" w:rsidRPr="00A264E6" w:rsidRDefault="00504F55" w:rsidP="00F96EE1">
            <w:pPr>
              <w:pStyle w:val="TableText"/>
              <w:rPr>
                <w:snapToGrid w:val="0"/>
              </w:rPr>
            </w:pPr>
            <w:r w:rsidRPr="00A264E6">
              <w:rPr>
                <w:snapToGrid w:val="0"/>
              </w:rPr>
              <w:t>-1</w:t>
            </w:r>
            <w:r w:rsidR="00B20E6A">
              <w:rPr>
                <w:rFonts w:hint="cs"/>
                <w:snapToGrid w:val="0"/>
                <w:rtl/>
                <w:lang w:bidi="he-IL"/>
              </w:rPr>
              <w:t>47</w:t>
            </w:r>
            <w:r w:rsidRPr="00A264E6">
              <w:rPr>
                <w:snapToGrid w:val="0"/>
              </w:rPr>
              <w:t xml:space="preserve"> dBc/Hz</w:t>
            </w:r>
          </w:p>
        </w:tc>
        <w:tc>
          <w:tcPr>
            <w:tcW w:w="1234" w:type="pct"/>
          </w:tcPr>
          <w:p w14:paraId="16C4D5B8" w14:textId="77777777" w:rsidR="00504F55" w:rsidRPr="00A264E6" w:rsidRDefault="00504F55" w:rsidP="00F96EE1">
            <w:pPr>
              <w:pStyle w:val="TableText"/>
              <w:rPr>
                <w:snapToGrid w:val="0"/>
              </w:rPr>
            </w:pPr>
          </w:p>
        </w:tc>
        <w:tc>
          <w:tcPr>
            <w:tcW w:w="576" w:type="pct"/>
          </w:tcPr>
          <w:p w14:paraId="1847A992" w14:textId="77777777" w:rsidR="00504F55" w:rsidRPr="00A264E6" w:rsidRDefault="00504F55" w:rsidP="00F96EE1">
            <w:pPr>
              <w:pStyle w:val="TableText"/>
              <w:rPr>
                <w:snapToGrid w:val="0"/>
              </w:rPr>
            </w:pPr>
          </w:p>
        </w:tc>
        <w:tc>
          <w:tcPr>
            <w:tcW w:w="655" w:type="pct"/>
          </w:tcPr>
          <w:p w14:paraId="10410296" w14:textId="77777777" w:rsidR="00504F55" w:rsidRPr="00A264E6" w:rsidRDefault="00504F55" w:rsidP="00F96EE1">
            <w:pPr>
              <w:pStyle w:val="TableText"/>
              <w:rPr>
                <w:snapToGrid w:val="0"/>
              </w:rPr>
            </w:pPr>
          </w:p>
        </w:tc>
      </w:tr>
      <w:tr w:rsidR="00B20E6A" w:rsidRPr="00A264E6" w14:paraId="3A53D7BD" w14:textId="77777777" w:rsidTr="00F96EE1">
        <w:trPr>
          <w:cantSplit/>
          <w:jc w:val="center"/>
        </w:trPr>
        <w:tc>
          <w:tcPr>
            <w:tcW w:w="522" w:type="pct"/>
          </w:tcPr>
          <w:p w14:paraId="0726AD41" w14:textId="40092E22" w:rsidR="00B20E6A" w:rsidRPr="00A264E6" w:rsidRDefault="00B20E6A" w:rsidP="00B20E6A">
            <w:pPr>
              <w:pStyle w:val="TableText"/>
              <w:rPr>
                <w:snapToGrid w:val="0"/>
                <w:lang w:bidi="he-IL"/>
              </w:rPr>
            </w:pPr>
            <w:r>
              <w:rPr>
                <w:rFonts w:hint="cs"/>
                <w:snapToGrid w:val="0"/>
                <w:rtl/>
                <w:lang w:bidi="he-IL"/>
              </w:rPr>
              <w:t>3</w:t>
            </w:r>
          </w:p>
        </w:tc>
        <w:tc>
          <w:tcPr>
            <w:tcW w:w="959" w:type="pct"/>
          </w:tcPr>
          <w:p w14:paraId="71D13927" w14:textId="4E43E355" w:rsidR="00B20E6A" w:rsidRDefault="00B20E6A" w:rsidP="00B20E6A">
            <w:pPr>
              <w:pStyle w:val="TableText"/>
            </w:pPr>
            <w:r>
              <w:rPr>
                <w:rFonts w:hint="cs"/>
                <w:rtl/>
                <w:lang w:bidi="he-IL"/>
              </w:rPr>
              <w:t>5</w:t>
            </w:r>
            <w:r>
              <w:t>00</w:t>
            </w:r>
            <w:r w:rsidRPr="00A264E6">
              <w:t xml:space="preserve"> MHz</w:t>
            </w:r>
          </w:p>
        </w:tc>
        <w:tc>
          <w:tcPr>
            <w:tcW w:w="1054" w:type="pct"/>
          </w:tcPr>
          <w:p w14:paraId="028A8342" w14:textId="7493678F" w:rsidR="00B20E6A" w:rsidRPr="00A264E6" w:rsidRDefault="00B20E6A" w:rsidP="00B20E6A">
            <w:pPr>
              <w:pStyle w:val="TableText"/>
              <w:rPr>
                <w:snapToGrid w:val="0"/>
              </w:rPr>
            </w:pPr>
            <w:r w:rsidRPr="00A264E6">
              <w:rPr>
                <w:snapToGrid w:val="0"/>
              </w:rPr>
              <w:t>-1</w:t>
            </w:r>
            <w:r>
              <w:rPr>
                <w:rFonts w:hint="cs"/>
                <w:snapToGrid w:val="0"/>
                <w:rtl/>
                <w:lang w:bidi="he-IL"/>
              </w:rPr>
              <w:t>41</w:t>
            </w:r>
            <w:r w:rsidRPr="00A264E6">
              <w:rPr>
                <w:snapToGrid w:val="0"/>
              </w:rPr>
              <w:t xml:space="preserve"> </w:t>
            </w:r>
            <w:proofErr w:type="spellStart"/>
            <w:r w:rsidRPr="00A264E6">
              <w:rPr>
                <w:snapToGrid w:val="0"/>
              </w:rPr>
              <w:t>dBc</w:t>
            </w:r>
            <w:proofErr w:type="spellEnd"/>
            <w:r w:rsidRPr="00A264E6">
              <w:rPr>
                <w:snapToGrid w:val="0"/>
              </w:rPr>
              <w:t>/Hz</w:t>
            </w:r>
          </w:p>
        </w:tc>
        <w:tc>
          <w:tcPr>
            <w:tcW w:w="1234" w:type="pct"/>
          </w:tcPr>
          <w:p w14:paraId="16DA38A5" w14:textId="77777777" w:rsidR="00B20E6A" w:rsidRPr="00A264E6" w:rsidRDefault="00B20E6A" w:rsidP="00B20E6A">
            <w:pPr>
              <w:pStyle w:val="TableText"/>
              <w:rPr>
                <w:snapToGrid w:val="0"/>
              </w:rPr>
            </w:pPr>
          </w:p>
        </w:tc>
        <w:tc>
          <w:tcPr>
            <w:tcW w:w="576" w:type="pct"/>
          </w:tcPr>
          <w:p w14:paraId="4CBBD83A" w14:textId="77777777" w:rsidR="00B20E6A" w:rsidRPr="00A264E6" w:rsidRDefault="00B20E6A" w:rsidP="00B20E6A">
            <w:pPr>
              <w:pStyle w:val="TableText"/>
              <w:rPr>
                <w:snapToGrid w:val="0"/>
              </w:rPr>
            </w:pPr>
          </w:p>
        </w:tc>
        <w:tc>
          <w:tcPr>
            <w:tcW w:w="655" w:type="pct"/>
          </w:tcPr>
          <w:p w14:paraId="5D630215" w14:textId="77777777" w:rsidR="00B20E6A" w:rsidRPr="00A264E6" w:rsidRDefault="00B20E6A" w:rsidP="00B20E6A">
            <w:pPr>
              <w:pStyle w:val="TableText"/>
              <w:rPr>
                <w:snapToGrid w:val="0"/>
              </w:rPr>
            </w:pPr>
          </w:p>
        </w:tc>
      </w:tr>
      <w:tr w:rsidR="00B20E6A" w:rsidRPr="00A264E6" w14:paraId="75082E4C" w14:textId="77777777" w:rsidTr="00F96EE1">
        <w:trPr>
          <w:cantSplit/>
          <w:jc w:val="center"/>
        </w:trPr>
        <w:tc>
          <w:tcPr>
            <w:tcW w:w="522" w:type="pct"/>
          </w:tcPr>
          <w:p w14:paraId="7A5D8851" w14:textId="3B3BB228" w:rsidR="00B20E6A" w:rsidRPr="00A264E6" w:rsidRDefault="00B20E6A" w:rsidP="00B20E6A">
            <w:pPr>
              <w:pStyle w:val="TableText"/>
              <w:rPr>
                <w:snapToGrid w:val="0"/>
                <w:lang w:bidi="he-IL"/>
              </w:rPr>
            </w:pPr>
            <w:r>
              <w:rPr>
                <w:rFonts w:hint="cs"/>
                <w:snapToGrid w:val="0"/>
                <w:rtl/>
                <w:lang w:bidi="he-IL"/>
              </w:rPr>
              <w:t>4</w:t>
            </w:r>
          </w:p>
        </w:tc>
        <w:tc>
          <w:tcPr>
            <w:tcW w:w="959" w:type="pct"/>
          </w:tcPr>
          <w:p w14:paraId="7143857B" w14:textId="2A6ACDA1" w:rsidR="00B20E6A" w:rsidRDefault="00B20E6A" w:rsidP="00B20E6A">
            <w:pPr>
              <w:pStyle w:val="TableText"/>
            </w:pPr>
            <w:r>
              <w:rPr>
                <w:rFonts w:hint="cs"/>
                <w:rtl/>
                <w:lang w:bidi="he-IL"/>
              </w:rPr>
              <w:t>1</w:t>
            </w:r>
            <w:r w:rsidRPr="00A264E6">
              <w:t xml:space="preserve"> </w:t>
            </w:r>
            <w:r>
              <w:rPr>
                <w:rFonts w:hint="cs"/>
              </w:rPr>
              <w:t>G</w:t>
            </w:r>
            <w:r w:rsidRPr="00A264E6">
              <w:t>Hz</w:t>
            </w:r>
          </w:p>
        </w:tc>
        <w:tc>
          <w:tcPr>
            <w:tcW w:w="1054" w:type="pct"/>
          </w:tcPr>
          <w:p w14:paraId="4664BBD7" w14:textId="0D762190" w:rsidR="00B20E6A" w:rsidRPr="00A264E6" w:rsidRDefault="00B20E6A" w:rsidP="00B20E6A">
            <w:pPr>
              <w:pStyle w:val="TableText"/>
              <w:rPr>
                <w:snapToGrid w:val="0"/>
              </w:rPr>
            </w:pPr>
            <w:r w:rsidRPr="00A264E6">
              <w:rPr>
                <w:snapToGrid w:val="0"/>
              </w:rPr>
              <w:t>-1</w:t>
            </w:r>
            <w:r>
              <w:rPr>
                <w:rFonts w:hint="cs"/>
                <w:snapToGrid w:val="0"/>
                <w:rtl/>
                <w:lang w:bidi="he-IL"/>
              </w:rPr>
              <w:t>34</w:t>
            </w:r>
            <w:r w:rsidRPr="00A264E6">
              <w:rPr>
                <w:snapToGrid w:val="0"/>
              </w:rPr>
              <w:t xml:space="preserve"> </w:t>
            </w:r>
            <w:proofErr w:type="spellStart"/>
            <w:r w:rsidRPr="00A264E6">
              <w:rPr>
                <w:snapToGrid w:val="0"/>
              </w:rPr>
              <w:t>dBc</w:t>
            </w:r>
            <w:proofErr w:type="spellEnd"/>
            <w:r w:rsidRPr="00A264E6">
              <w:rPr>
                <w:snapToGrid w:val="0"/>
              </w:rPr>
              <w:t>/Hz</w:t>
            </w:r>
          </w:p>
        </w:tc>
        <w:tc>
          <w:tcPr>
            <w:tcW w:w="1234" w:type="pct"/>
          </w:tcPr>
          <w:p w14:paraId="21870033" w14:textId="77777777" w:rsidR="00B20E6A" w:rsidRPr="00A264E6" w:rsidRDefault="00B20E6A" w:rsidP="00B20E6A">
            <w:pPr>
              <w:pStyle w:val="TableText"/>
              <w:rPr>
                <w:snapToGrid w:val="0"/>
              </w:rPr>
            </w:pPr>
          </w:p>
        </w:tc>
        <w:tc>
          <w:tcPr>
            <w:tcW w:w="576" w:type="pct"/>
          </w:tcPr>
          <w:p w14:paraId="531F56E1" w14:textId="77777777" w:rsidR="00B20E6A" w:rsidRPr="00A264E6" w:rsidRDefault="00B20E6A" w:rsidP="00B20E6A">
            <w:pPr>
              <w:pStyle w:val="TableText"/>
              <w:rPr>
                <w:snapToGrid w:val="0"/>
              </w:rPr>
            </w:pPr>
          </w:p>
        </w:tc>
        <w:tc>
          <w:tcPr>
            <w:tcW w:w="655" w:type="pct"/>
          </w:tcPr>
          <w:p w14:paraId="7454D1F9" w14:textId="77777777" w:rsidR="00B20E6A" w:rsidRPr="00A264E6" w:rsidRDefault="00B20E6A" w:rsidP="00B20E6A">
            <w:pPr>
              <w:pStyle w:val="TableText"/>
              <w:rPr>
                <w:snapToGrid w:val="0"/>
              </w:rPr>
            </w:pPr>
          </w:p>
        </w:tc>
      </w:tr>
      <w:tr w:rsidR="00B20E6A" w:rsidRPr="00A264E6" w14:paraId="3DA043D6" w14:textId="77777777" w:rsidTr="00F96EE1">
        <w:trPr>
          <w:cantSplit/>
          <w:jc w:val="center"/>
        </w:trPr>
        <w:tc>
          <w:tcPr>
            <w:tcW w:w="522" w:type="pct"/>
          </w:tcPr>
          <w:p w14:paraId="06AD50FF" w14:textId="7C2E8045" w:rsidR="00B20E6A" w:rsidRPr="00A264E6" w:rsidRDefault="00B20E6A" w:rsidP="00B20E6A">
            <w:pPr>
              <w:pStyle w:val="TableText"/>
              <w:rPr>
                <w:snapToGrid w:val="0"/>
                <w:lang w:bidi="he-IL"/>
              </w:rPr>
            </w:pPr>
            <w:r>
              <w:rPr>
                <w:rFonts w:hint="cs"/>
                <w:snapToGrid w:val="0"/>
                <w:rtl/>
                <w:lang w:bidi="he-IL"/>
              </w:rPr>
              <w:t>5</w:t>
            </w:r>
          </w:p>
        </w:tc>
        <w:tc>
          <w:tcPr>
            <w:tcW w:w="959" w:type="pct"/>
          </w:tcPr>
          <w:p w14:paraId="4208ED3A" w14:textId="00BE951B" w:rsidR="00B20E6A" w:rsidRDefault="00B20E6A" w:rsidP="00B20E6A">
            <w:pPr>
              <w:pStyle w:val="TableText"/>
            </w:pPr>
            <w:r>
              <w:rPr>
                <w:rFonts w:hint="cs"/>
                <w:rtl/>
                <w:lang w:bidi="he-IL"/>
              </w:rPr>
              <w:t>2</w:t>
            </w:r>
            <w:r w:rsidRPr="00A264E6">
              <w:t xml:space="preserve"> </w:t>
            </w:r>
            <w:r>
              <w:rPr>
                <w:rFonts w:hint="cs"/>
              </w:rPr>
              <w:t>G</w:t>
            </w:r>
            <w:r w:rsidRPr="00A264E6">
              <w:t>Hz</w:t>
            </w:r>
          </w:p>
        </w:tc>
        <w:tc>
          <w:tcPr>
            <w:tcW w:w="1054" w:type="pct"/>
          </w:tcPr>
          <w:p w14:paraId="6B819273" w14:textId="16DB3C69" w:rsidR="00B20E6A" w:rsidRPr="00A264E6" w:rsidRDefault="00B20E6A" w:rsidP="00B20E6A">
            <w:pPr>
              <w:pStyle w:val="TableText"/>
              <w:rPr>
                <w:snapToGrid w:val="0"/>
              </w:rPr>
            </w:pPr>
            <w:r w:rsidRPr="00A264E6">
              <w:rPr>
                <w:snapToGrid w:val="0"/>
              </w:rPr>
              <w:t>-1</w:t>
            </w:r>
            <w:r>
              <w:rPr>
                <w:rFonts w:hint="cs"/>
                <w:snapToGrid w:val="0"/>
                <w:rtl/>
                <w:lang w:bidi="he-IL"/>
              </w:rPr>
              <w:t>28</w:t>
            </w:r>
            <w:r w:rsidRPr="00A264E6">
              <w:rPr>
                <w:snapToGrid w:val="0"/>
              </w:rPr>
              <w:t xml:space="preserve"> </w:t>
            </w:r>
            <w:proofErr w:type="spellStart"/>
            <w:r w:rsidRPr="00A264E6">
              <w:rPr>
                <w:snapToGrid w:val="0"/>
              </w:rPr>
              <w:t>dBc</w:t>
            </w:r>
            <w:proofErr w:type="spellEnd"/>
            <w:r w:rsidRPr="00A264E6">
              <w:rPr>
                <w:snapToGrid w:val="0"/>
              </w:rPr>
              <w:t>/Hz</w:t>
            </w:r>
          </w:p>
        </w:tc>
        <w:tc>
          <w:tcPr>
            <w:tcW w:w="1234" w:type="pct"/>
          </w:tcPr>
          <w:p w14:paraId="64DC3173" w14:textId="77777777" w:rsidR="00B20E6A" w:rsidRPr="00A264E6" w:rsidRDefault="00B20E6A" w:rsidP="00B20E6A">
            <w:pPr>
              <w:pStyle w:val="TableText"/>
              <w:rPr>
                <w:snapToGrid w:val="0"/>
              </w:rPr>
            </w:pPr>
          </w:p>
        </w:tc>
        <w:tc>
          <w:tcPr>
            <w:tcW w:w="576" w:type="pct"/>
          </w:tcPr>
          <w:p w14:paraId="6E61E35D" w14:textId="77777777" w:rsidR="00B20E6A" w:rsidRPr="00A264E6" w:rsidRDefault="00B20E6A" w:rsidP="00B20E6A">
            <w:pPr>
              <w:pStyle w:val="TableText"/>
              <w:rPr>
                <w:snapToGrid w:val="0"/>
              </w:rPr>
            </w:pPr>
          </w:p>
        </w:tc>
        <w:tc>
          <w:tcPr>
            <w:tcW w:w="655" w:type="pct"/>
          </w:tcPr>
          <w:p w14:paraId="3C5C57C7" w14:textId="77777777" w:rsidR="00B20E6A" w:rsidRPr="00A264E6" w:rsidRDefault="00B20E6A" w:rsidP="00B20E6A">
            <w:pPr>
              <w:pStyle w:val="TableText"/>
              <w:rPr>
                <w:snapToGrid w:val="0"/>
              </w:rPr>
            </w:pPr>
          </w:p>
        </w:tc>
      </w:tr>
      <w:tr w:rsidR="00B20E6A" w:rsidRPr="00A264E6" w14:paraId="5E675794" w14:textId="77777777" w:rsidTr="00F96EE1">
        <w:trPr>
          <w:cantSplit/>
          <w:jc w:val="center"/>
        </w:trPr>
        <w:tc>
          <w:tcPr>
            <w:tcW w:w="522" w:type="pct"/>
          </w:tcPr>
          <w:p w14:paraId="6DF93478" w14:textId="1EFBCBCF" w:rsidR="00B20E6A" w:rsidRPr="00A264E6" w:rsidRDefault="00B20E6A" w:rsidP="00B20E6A">
            <w:pPr>
              <w:pStyle w:val="TableText"/>
              <w:rPr>
                <w:snapToGrid w:val="0"/>
                <w:lang w:bidi="he-IL"/>
              </w:rPr>
            </w:pPr>
            <w:r>
              <w:rPr>
                <w:rFonts w:hint="cs"/>
                <w:snapToGrid w:val="0"/>
                <w:rtl/>
                <w:lang w:bidi="he-IL"/>
              </w:rPr>
              <w:t>6</w:t>
            </w:r>
          </w:p>
        </w:tc>
        <w:tc>
          <w:tcPr>
            <w:tcW w:w="959" w:type="pct"/>
          </w:tcPr>
          <w:p w14:paraId="0C5EE319" w14:textId="7F8969FF" w:rsidR="00B20E6A" w:rsidRDefault="00B20E6A" w:rsidP="00B20E6A">
            <w:pPr>
              <w:pStyle w:val="TableText"/>
            </w:pPr>
            <w:r>
              <w:rPr>
                <w:rFonts w:hint="cs"/>
                <w:rtl/>
                <w:lang w:bidi="he-IL"/>
              </w:rPr>
              <w:t>4</w:t>
            </w:r>
            <w:r w:rsidRPr="00A264E6">
              <w:t xml:space="preserve"> </w:t>
            </w:r>
            <w:r>
              <w:rPr>
                <w:rFonts w:hint="cs"/>
              </w:rPr>
              <w:t>G</w:t>
            </w:r>
            <w:r w:rsidRPr="00A264E6">
              <w:t>Hz</w:t>
            </w:r>
          </w:p>
        </w:tc>
        <w:tc>
          <w:tcPr>
            <w:tcW w:w="1054" w:type="pct"/>
          </w:tcPr>
          <w:p w14:paraId="2F3AE12B" w14:textId="71BAC6B3" w:rsidR="00B20E6A" w:rsidRPr="00A264E6" w:rsidRDefault="00B20E6A" w:rsidP="00B20E6A">
            <w:pPr>
              <w:pStyle w:val="TableText"/>
              <w:rPr>
                <w:snapToGrid w:val="0"/>
              </w:rPr>
            </w:pPr>
            <w:r w:rsidRPr="00A264E6">
              <w:rPr>
                <w:snapToGrid w:val="0"/>
              </w:rPr>
              <w:t>-1</w:t>
            </w:r>
            <w:r>
              <w:rPr>
                <w:rFonts w:hint="cs"/>
                <w:snapToGrid w:val="0"/>
                <w:rtl/>
                <w:lang w:bidi="he-IL"/>
              </w:rPr>
              <w:t>23</w:t>
            </w:r>
            <w:r w:rsidRPr="00A264E6">
              <w:rPr>
                <w:snapToGrid w:val="0"/>
              </w:rPr>
              <w:t xml:space="preserve"> </w:t>
            </w:r>
            <w:proofErr w:type="spellStart"/>
            <w:r w:rsidRPr="00A264E6">
              <w:rPr>
                <w:snapToGrid w:val="0"/>
              </w:rPr>
              <w:t>dBc</w:t>
            </w:r>
            <w:proofErr w:type="spellEnd"/>
            <w:r w:rsidRPr="00A264E6">
              <w:rPr>
                <w:snapToGrid w:val="0"/>
              </w:rPr>
              <w:t>/Hz</w:t>
            </w:r>
          </w:p>
        </w:tc>
        <w:tc>
          <w:tcPr>
            <w:tcW w:w="1234" w:type="pct"/>
          </w:tcPr>
          <w:p w14:paraId="00DCF31C" w14:textId="77777777" w:rsidR="00B20E6A" w:rsidRPr="00A264E6" w:rsidRDefault="00B20E6A" w:rsidP="00B20E6A">
            <w:pPr>
              <w:pStyle w:val="TableText"/>
              <w:rPr>
                <w:snapToGrid w:val="0"/>
              </w:rPr>
            </w:pPr>
          </w:p>
        </w:tc>
        <w:tc>
          <w:tcPr>
            <w:tcW w:w="576" w:type="pct"/>
          </w:tcPr>
          <w:p w14:paraId="37672D66" w14:textId="77777777" w:rsidR="00B20E6A" w:rsidRPr="00A264E6" w:rsidRDefault="00B20E6A" w:rsidP="00B20E6A">
            <w:pPr>
              <w:pStyle w:val="TableText"/>
              <w:rPr>
                <w:snapToGrid w:val="0"/>
              </w:rPr>
            </w:pPr>
          </w:p>
        </w:tc>
        <w:tc>
          <w:tcPr>
            <w:tcW w:w="655" w:type="pct"/>
          </w:tcPr>
          <w:p w14:paraId="0C456CB0" w14:textId="77777777" w:rsidR="00B20E6A" w:rsidRPr="00A264E6" w:rsidRDefault="00B20E6A" w:rsidP="00B20E6A">
            <w:pPr>
              <w:pStyle w:val="TableText"/>
              <w:rPr>
                <w:snapToGrid w:val="0"/>
              </w:rPr>
            </w:pPr>
          </w:p>
        </w:tc>
      </w:tr>
      <w:tr w:rsidR="00B20E6A" w:rsidRPr="00A264E6" w14:paraId="7E0292BB" w14:textId="77777777" w:rsidTr="00F96EE1">
        <w:trPr>
          <w:cantSplit/>
          <w:jc w:val="center"/>
        </w:trPr>
        <w:tc>
          <w:tcPr>
            <w:tcW w:w="522" w:type="pct"/>
          </w:tcPr>
          <w:p w14:paraId="702C6393" w14:textId="3CC677AD" w:rsidR="00B20E6A" w:rsidRPr="00A264E6" w:rsidRDefault="00B20E6A" w:rsidP="00B20E6A">
            <w:pPr>
              <w:pStyle w:val="TableText"/>
              <w:rPr>
                <w:snapToGrid w:val="0"/>
                <w:lang w:bidi="he-IL"/>
              </w:rPr>
            </w:pPr>
            <w:r>
              <w:rPr>
                <w:rFonts w:hint="cs"/>
                <w:snapToGrid w:val="0"/>
                <w:rtl/>
                <w:lang w:bidi="he-IL"/>
              </w:rPr>
              <w:t>7</w:t>
            </w:r>
          </w:p>
        </w:tc>
        <w:tc>
          <w:tcPr>
            <w:tcW w:w="959" w:type="pct"/>
          </w:tcPr>
          <w:p w14:paraId="71F4E101" w14:textId="2EB2A691" w:rsidR="00B20E6A" w:rsidRDefault="00B20E6A" w:rsidP="00B20E6A">
            <w:pPr>
              <w:pStyle w:val="TableText"/>
            </w:pPr>
            <w:r>
              <w:rPr>
                <w:rFonts w:hint="cs"/>
                <w:rtl/>
                <w:lang w:bidi="he-IL"/>
              </w:rPr>
              <w:t>8</w:t>
            </w:r>
            <w:r w:rsidRPr="00A264E6">
              <w:t xml:space="preserve"> </w:t>
            </w:r>
            <w:r>
              <w:rPr>
                <w:rFonts w:hint="cs"/>
              </w:rPr>
              <w:t>G</w:t>
            </w:r>
            <w:r w:rsidRPr="00A264E6">
              <w:t>Hz</w:t>
            </w:r>
          </w:p>
        </w:tc>
        <w:tc>
          <w:tcPr>
            <w:tcW w:w="1054" w:type="pct"/>
          </w:tcPr>
          <w:p w14:paraId="5A68E510" w14:textId="6CACD541" w:rsidR="00B20E6A" w:rsidRPr="00A264E6" w:rsidRDefault="00B20E6A" w:rsidP="00B20E6A">
            <w:pPr>
              <w:pStyle w:val="TableText"/>
              <w:rPr>
                <w:snapToGrid w:val="0"/>
              </w:rPr>
            </w:pPr>
            <w:r w:rsidRPr="00A264E6">
              <w:rPr>
                <w:snapToGrid w:val="0"/>
              </w:rPr>
              <w:t>-1</w:t>
            </w:r>
            <w:r>
              <w:rPr>
                <w:rFonts w:hint="cs"/>
                <w:snapToGrid w:val="0"/>
                <w:rtl/>
                <w:lang w:bidi="he-IL"/>
              </w:rPr>
              <w:t>16</w:t>
            </w:r>
            <w:r w:rsidRPr="00A264E6">
              <w:rPr>
                <w:snapToGrid w:val="0"/>
              </w:rPr>
              <w:t xml:space="preserve"> </w:t>
            </w:r>
            <w:proofErr w:type="spellStart"/>
            <w:r w:rsidRPr="00A264E6">
              <w:rPr>
                <w:snapToGrid w:val="0"/>
              </w:rPr>
              <w:t>dBc</w:t>
            </w:r>
            <w:proofErr w:type="spellEnd"/>
            <w:r w:rsidRPr="00A264E6">
              <w:rPr>
                <w:snapToGrid w:val="0"/>
              </w:rPr>
              <w:t>/Hz</w:t>
            </w:r>
          </w:p>
        </w:tc>
        <w:tc>
          <w:tcPr>
            <w:tcW w:w="1234" w:type="pct"/>
          </w:tcPr>
          <w:p w14:paraId="052880D7" w14:textId="77777777" w:rsidR="00B20E6A" w:rsidRPr="00A264E6" w:rsidRDefault="00B20E6A" w:rsidP="00B20E6A">
            <w:pPr>
              <w:pStyle w:val="TableText"/>
              <w:rPr>
                <w:snapToGrid w:val="0"/>
              </w:rPr>
            </w:pPr>
          </w:p>
        </w:tc>
        <w:tc>
          <w:tcPr>
            <w:tcW w:w="576" w:type="pct"/>
          </w:tcPr>
          <w:p w14:paraId="7DE36C67" w14:textId="77777777" w:rsidR="00B20E6A" w:rsidRPr="00A264E6" w:rsidRDefault="00B20E6A" w:rsidP="00B20E6A">
            <w:pPr>
              <w:pStyle w:val="TableText"/>
              <w:rPr>
                <w:snapToGrid w:val="0"/>
              </w:rPr>
            </w:pPr>
          </w:p>
        </w:tc>
        <w:tc>
          <w:tcPr>
            <w:tcW w:w="655" w:type="pct"/>
          </w:tcPr>
          <w:p w14:paraId="18C2A362" w14:textId="77777777" w:rsidR="00B20E6A" w:rsidRPr="00A264E6" w:rsidRDefault="00B20E6A" w:rsidP="00B20E6A">
            <w:pPr>
              <w:pStyle w:val="TableText"/>
              <w:rPr>
                <w:snapToGrid w:val="0"/>
              </w:rPr>
            </w:pPr>
          </w:p>
        </w:tc>
      </w:tr>
      <w:tr w:rsidR="00B20E6A" w:rsidRPr="00A264E6" w14:paraId="1FCEFD75" w14:textId="77777777" w:rsidTr="00F96EE1">
        <w:trPr>
          <w:cantSplit/>
          <w:jc w:val="center"/>
        </w:trPr>
        <w:tc>
          <w:tcPr>
            <w:tcW w:w="522" w:type="pct"/>
          </w:tcPr>
          <w:p w14:paraId="5BC19272" w14:textId="24E9F985" w:rsidR="00B20E6A" w:rsidRPr="00A264E6" w:rsidRDefault="00B20E6A" w:rsidP="00B20E6A">
            <w:pPr>
              <w:pStyle w:val="TableText"/>
              <w:rPr>
                <w:snapToGrid w:val="0"/>
                <w:lang w:bidi="he-IL"/>
              </w:rPr>
            </w:pPr>
            <w:r>
              <w:rPr>
                <w:rFonts w:hint="cs"/>
                <w:snapToGrid w:val="0"/>
                <w:rtl/>
                <w:lang w:bidi="he-IL"/>
              </w:rPr>
              <w:t>8</w:t>
            </w:r>
          </w:p>
        </w:tc>
        <w:tc>
          <w:tcPr>
            <w:tcW w:w="959" w:type="pct"/>
          </w:tcPr>
          <w:p w14:paraId="2C1C0372" w14:textId="573D0EBE" w:rsidR="00B20E6A" w:rsidRDefault="00B20E6A" w:rsidP="00B20E6A">
            <w:pPr>
              <w:pStyle w:val="TableText"/>
            </w:pPr>
            <w:r>
              <w:rPr>
                <w:rFonts w:hint="cs"/>
                <w:rtl/>
                <w:lang w:bidi="he-IL"/>
              </w:rPr>
              <w:t>1</w:t>
            </w:r>
            <w:r>
              <w:t>0</w:t>
            </w:r>
            <w:r w:rsidRPr="00A264E6">
              <w:t xml:space="preserve"> </w:t>
            </w:r>
            <w:r>
              <w:rPr>
                <w:rFonts w:hint="cs"/>
              </w:rPr>
              <w:t>G</w:t>
            </w:r>
            <w:r w:rsidRPr="00A264E6">
              <w:t>Hz</w:t>
            </w:r>
          </w:p>
        </w:tc>
        <w:tc>
          <w:tcPr>
            <w:tcW w:w="1054" w:type="pct"/>
          </w:tcPr>
          <w:p w14:paraId="49BCF2B2" w14:textId="3FB8771E" w:rsidR="00B20E6A" w:rsidRPr="00A264E6" w:rsidRDefault="00B20E6A" w:rsidP="00B20E6A">
            <w:pPr>
              <w:pStyle w:val="TableText"/>
              <w:rPr>
                <w:snapToGrid w:val="0"/>
              </w:rPr>
            </w:pPr>
            <w:r w:rsidRPr="00A264E6">
              <w:rPr>
                <w:snapToGrid w:val="0"/>
              </w:rPr>
              <w:t>-1</w:t>
            </w:r>
            <w:r>
              <w:rPr>
                <w:rFonts w:hint="cs"/>
                <w:snapToGrid w:val="0"/>
                <w:rtl/>
                <w:lang w:bidi="he-IL"/>
              </w:rPr>
              <w:t>15</w:t>
            </w:r>
            <w:r w:rsidRPr="00A264E6">
              <w:rPr>
                <w:snapToGrid w:val="0"/>
              </w:rPr>
              <w:t xml:space="preserve"> </w:t>
            </w:r>
            <w:proofErr w:type="spellStart"/>
            <w:r w:rsidRPr="00A264E6">
              <w:rPr>
                <w:snapToGrid w:val="0"/>
              </w:rPr>
              <w:t>dBc</w:t>
            </w:r>
            <w:proofErr w:type="spellEnd"/>
            <w:r w:rsidRPr="00A264E6">
              <w:rPr>
                <w:snapToGrid w:val="0"/>
              </w:rPr>
              <w:t>/Hz</w:t>
            </w:r>
          </w:p>
        </w:tc>
        <w:tc>
          <w:tcPr>
            <w:tcW w:w="1234" w:type="pct"/>
          </w:tcPr>
          <w:p w14:paraId="70B77F09" w14:textId="77777777" w:rsidR="00B20E6A" w:rsidRPr="00A264E6" w:rsidRDefault="00B20E6A" w:rsidP="00B20E6A">
            <w:pPr>
              <w:pStyle w:val="TableText"/>
              <w:rPr>
                <w:snapToGrid w:val="0"/>
              </w:rPr>
            </w:pPr>
          </w:p>
        </w:tc>
        <w:tc>
          <w:tcPr>
            <w:tcW w:w="576" w:type="pct"/>
          </w:tcPr>
          <w:p w14:paraId="4A917D72" w14:textId="77777777" w:rsidR="00B20E6A" w:rsidRPr="00A264E6" w:rsidRDefault="00B20E6A" w:rsidP="00B20E6A">
            <w:pPr>
              <w:pStyle w:val="TableText"/>
              <w:rPr>
                <w:snapToGrid w:val="0"/>
              </w:rPr>
            </w:pPr>
          </w:p>
        </w:tc>
        <w:tc>
          <w:tcPr>
            <w:tcW w:w="655" w:type="pct"/>
          </w:tcPr>
          <w:p w14:paraId="4A865DF3" w14:textId="77777777" w:rsidR="00B20E6A" w:rsidRPr="00A264E6" w:rsidRDefault="00B20E6A" w:rsidP="00B20E6A">
            <w:pPr>
              <w:pStyle w:val="TableText"/>
              <w:rPr>
                <w:snapToGrid w:val="0"/>
              </w:rPr>
            </w:pPr>
          </w:p>
        </w:tc>
      </w:tr>
      <w:tr w:rsidR="00B20E6A" w:rsidRPr="00A264E6" w14:paraId="3EDF654B" w14:textId="77777777" w:rsidTr="00F96EE1">
        <w:trPr>
          <w:cantSplit/>
          <w:jc w:val="center"/>
        </w:trPr>
        <w:tc>
          <w:tcPr>
            <w:tcW w:w="522" w:type="pct"/>
          </w:tcPr>
          <w:p w14:paraId="6DD2F648" w14:textId="5323B9FA" w:rsidR="00B20E6A" w:rsidRPr="00A264E6" w:rsidRDefault="00B20E6A" w:rsidP="00B20E6A">
            <w:pPr>
              <w:pStyle w:val="TableText"/>
              <w:rPr>
                <w:snapToGrid w:val="0"/>
                <w:lang w:bidi="he-IL"/>
              </w:rPr>
            </w:pPr>
            <w:r>
              <w:rPr>
                <w:rFonts w:hint="cs"/>
                <w:snapToGrid w:val="0"/>
                <w:rtl/>
                <w:lang w:bidi="he-IL"/>
              </w:rPr>
              <w:t>9</w:t>
            </w:r>
          </w:p>
        </w:tc>
        <w:tc>
          <w:tcPr>
            <w:tcW w:w="959" w:type="pct"/>
          </w:tcPr>
          <w:p w14:paraId="513F23B6" w14:textId="0DAC4DC4" w:rsidR="00B20E6A" w:rsidRPr="00A264E6" w:rsidRDefault="00B20E6A" w:rsidP="00B20E6A">
            <w:pPr>
              <w:pStyle w:val="TableText"/>
            </w:pPr>
            <w:r>
              <w:rPr>
                <w:rFonts w:hint="cs"/>
                <w:rtl/>
                <w:lang w:bidi="he-IL"/>
              </w:rPr>
              <w:t>20</w:t>
            </w:r>
            <w:r w:rsidRPr="00A264E6">
              <w:t xml:space="preserve"> GHz</w:t>
            </w:r>
          </w:p>
        </w:tc>
        <w:tc>
          <w:tcPr>
            <w:tcW w:w="1054" w:type="pct"/>
          </w:tcPr>
          <w:p w14:paraId="7E49EB2F" w14:textId="339CEF9B" w:rsidR="00B20E6A" w:rsidRPr="00A264E6" w:rsidRDefault="00B20E6A" w:rsidP="00B20E6A">
            <w:pPr>
              <w:pStyle w:val="TableText"/>
              <w:rPr>
                <w:snapToGrid w:val="0"/>
              </w:rPr>
            </w:pPr>
            <w:r w:rsidRPr="00A264E6">
              <w:rPr>
                <w:snapToGrid w:val="0"/>
              </w:rPr>
              <w:t>-1</w:t>
            </w:r>
            <w:r>
              <w:rPr>
                <w:rFonts w:hint="cs"/>
                <w:snapToGrid w:val="0"/>
                <w:rtl/>
                <w:lang w:bidi="he-IL"/>
              </w:rPr>
              <w:t>09</w:t>
            </w:r>
            <w:r w:rsidRPr="00A264E6">
              <w:rPr>
                <w:snapToGrid w:val="0"/>
              </w:rPr>
              <w:t xml:space="preserve"> </w:t>
            </w:r>
            <w:proofErr w:type="spellStart"/>
            <w:r w:rsidRPr="00A264E6">
              <w:rPr>
                <w:snapToGrid w:val="0"/>
              </w:rPr>
              <w:t>dBc</w:t>
            </w:r>
            <w:proofErr w:type="spellEnd"/>
            <w:r w:rsidRPr="00A264E6">
              <w:rPr>
                <w:snapToGrid w:val="0"/>
              </w:rPr>
              <w:t>/Hz</w:t>
            </w:r>
          </w:p>
        </w:tc>
        <w:tc>
          <w:tcPr>
            <w:tcW w:w="1234" w:type="pct"/>
          </w:tcPr>
          <w:p w14:paraId="74D063C1" w14:textId="77777777" w:rsidR="00B20E6A" w:rsidRPr="00A264E6" w:rsidRDefault="00B20E6A" w:rsidP="00B20E6A">
            <w:pPr>
              <w:pStyle w:val="TableText"/>
              <w:rPr>
                <w:snapToGrid w:val="0"/>
              </w:rPr>
            </w:pPr>
          </w:p>
        </w:tc>
        <w:tc>
          <w:tcPr>
            <w:tcW w:w="576" w:type="pct"/>
          </w:tcPr>
          <w:p w14:paraId="798FE2B7" w14:textId="77777777" w:rsidR="00B20E6A" w:rsidRPr="00A264E6" w:rsidRDefault="00B20E6A" w:rsidP="00B20E6A">
            <w:pPr>
              <w:pStyle w:val="TableText"/>
              <w:rPr>
                <w:snapToGrid w:val="0"/>
              </w:rPr>
            </w:pPr>
          </w:p>
        </w:tc>
        <w:tc>
          <w:tcPr>
            <w:tcW w:w="655" w:type="pct"/>
          </w:tcPr>
          <w:p w14:paraId="1FF96D36" w14:textId="77777777" w:rsidR="00B20E6A" w:rsidRPr="00A264E6" w:rsidRDefault="00B20E6A" w:rsidP="00B20E6A">
            <w:pPr>
              <w:pStyle w:val="TableText"/>
              <w:rPr>
                <w:snapToGrid w:val="0"/>
              </w:rPr>
            </w:pPr>
          </w:p>
        </w:tc>
      </w:tr>
      <w:tr w:rsidR="00B20E6A" w:rsidRPr="00A264E6" w14:paraId="75680408" w14:textId="77777777" w:rsidTr="00F96EE1">
        <w:trPr>
          <w:cantSplit/>
          <w:jc w:val="center"/>
        </w:trPr>
        <w:tc>
          <w:tcPr>
            <w:tcW w:w="522" w:type="pct"/>
          </w:tcPr>
          <w:p w14:paraId="1B3DBC53" w14:textId="65524823" w:rsidR="00B20E6A" w:rsidRPr="00A264E6" w:rsidRDefault="00B20E6A" w:rsidP="00B20E6A">
            <w:pPr>
              <w:pStyle w:val="TableText"/>
              <w:rPr>
                <w:snapToGrid w:val="0"/>
                <w:lang w:bidi="he-IL"/>
              </w:rPr>
            </w:pPr>
            <w:r>
              <w:rPr>
                <w:rFonts w:hint="cs"/>
                <w:snapToGrid w:val="0"/>
                <w:rtl/>
                <w:lang w:bidi="he-IL"/>
              </w:rPr>
              <w:t>10</w:t>
            </w:r>
          </w:p>
        </w:tc>
        <w:tc>
          <w:tcPr>
            <w:tcW w:w="959" w:type="pct"/>
          </w:tcPr>
          <w:p w14:paraId="2A6E79F8" w14:textId="18F38303" w:rsidR="00B20E6A" w:rsidRPr="00A264E6" w:rsidRDefault="00B20E6A" w:rsidP="00B20E6A">
            <w:pPr>
              <w:pStyle w:val="TableText"/>
            </w:pPr>
            <w:r>
              <w:rPr>
                <w:rFonts w:hint="cs"/>
                <w:rtl/>
                <w:lang w:bidi="he-IL"/>
              </w:rPr>
              <w:t>40</w:t>
            </w:r>
            <w:r w:rsidRPr="00A264E6">
              <w:t xml:space="preserve"> GHz</w:t>
            </w:r>
          </w:p>
        </w:tc>
        <w:tc>
          <w:tcPr>
            <w:tcW w:w="1054" w:type="pct"/>
          </w:tcPr>
          <w:p w14:paraId="6B49F350" w14:textId="0C767436" w:rsidR="00B20E6A" w:rsidRPr="00A264E6" w:rsidRDefault="00B20E6A" w:rsidP="00B20E6A">
            <w:pPr>
              <w:pStyle w:val="TableText"/>
              <w:rPr>
                <w:snapToGrid w:val="0"/>
              </w:rPr>
            </w:pPr>
            <w:r w:rsidRPr="00A264E6">
              <w:rPr>
                <w:snapToGrid w:val="0"/>
              </w:rPr>
              <w:t>-1</w:t>
            </w:r>
            <w:r>
              <w:rPr>
                <w:rFonts w:hint="cs"/>
                <w:snapToGrid w:val="0"/>
                <w:rtl/>
                <w:lang w:bidi="he-IL"/>
              </w:rPr>
              <w:t>03</w:t>
            </w:r>
            <w:r w:rsidRPr="00A264E6">
              <w:rPr>
                <w:snapToGrid w:val="0"/>
              </w:rPr>
              <w:t xml:space="preserve"> </w:t>
            </w:r>
            <w:proofErr w:type="spellStart"/>
            <w:r w:rsidRPr="00A264E6">
              <w:rPr>
                <w:snapToGrid w:val="0"/>
              </w:rPr>
              <w:t>dBc</w:t>
            </w:r>
            <w:proofErr w:type="spellEnd"/>
            <w:r w:rsidRPr="00A264E6">
              <w:rPr>
                <w:snapToGrid w:val="0"/>
              </w:rPr>
              <w:t>/Hz</w:t>
            </w:r>
          </w:p>
        </w:tc>
        <w:tc>
          <w:tcPr>
            <w:tcW w:w="1234" w:type="pct"/>
          </w:tcPr>
          <w:p w14:paraId="0F082433" w14:textId="77777777" w:rsidR="00B20E6A" w:rsidRPr="00A264E6" w:rsidRDefault="00B20E6A" w:rsidP="00B20E6A">
            <w:pPr>
              <w:pStyle w:val="TableText"/>
              <w:rPr>
                <w:snapToGrid w:val="0"/>
              </w:rPr>
            </w:pPr>
          </w:p>
        </w:tc>
        <w:tc>
          <w:tcPr>
            <w:tcW w:w="576" w:type="pct"/>
          </w:tcPr>
          <w:p w14:paraId="46616DCD" w14:textId="77777777" w:rsidR="00B20E6A" w:rsidRPr="00A264E6" w:rsidRDefault="00B20E6A" w:rsidP="00B20E6A">
            <w:pPr>
              <w:pStyle w:val="TableText"/>
              <w:rPr>
                <w:snapToGrid w:val="0"/>
              </w:rPr>
            </w:pPr>
          </w:p>
        </w:tc>
        <w:tc>
          <w:tcPr>
            <w:tcW w:w="655" w:type="pct"/>
          </w:tcPr>
          <w:p w14:paraId="22BE30EF" w14:textId="77777777" w:rsidR="00B20E6A" w:rsidRPr="00A264E6" w:rsidRDefault="00B20E6A" w:rsidP="00B20E6A">
            <w:pPr>
              <w:pStyle w:val="TableText"/>
              <w:rPr>
                <w:snapToGrid w:val="0"/>
              </w:rPr>
            </w:pPr>
          </w:p>
        </w:tc>
      </w:tr>
    </w:tbl>
    <w:p w14:paraId="00061360" w14:textId="77777777" w:rsidR="00504F55" w:rsidRPr="004714AE" w:rsidRDefault="00504F55" w:rsidP="00033389">
      <w:pPr>
        <w:pStyle w:val="Heading2"/>
        <w:pageBreakBefore/>
      </w:pPr>
      <w:bookmarkStart w:id="91" w:name="_Toc485709310"/>
      <w:bookmarkStart w:id="92" w:name="_Toc485709438"/>
      <w:bookmarkStart w:id="93" w:name="_Toc32840533"/>
      <w:bookmarkStart w:id="94" w:name="_Toc143012337"/>
      <w:bookmarkEnd w:id="91"/>
      <w:bookmarkEnd w:id="92"/>
      <w:r w:rsidRPr="004714AE">
        <w:lastRenderedPageBreak/>
        <w:t>External Trigger Input</w:t>
      </w:r>
      <w:bookmarkEnd w:id="93"/>
      <w:bookmarkEnd w:id="94"/>
    </w:p>
    <w:p w14:paraId="258E680E" w14:textId="77777777" w:rsidR="00504F55" w:rsidRPr="00A264E6" w:rsidRDefault="00504F55" w:rsidP="004C53B9">
      <w:pPr>
        <w:pStyle w:val="BodyTextHeader"/>
      </w:pPr>
      <w:r w:rsidRPr="00A264E6">
        <w:t>Test Equipment: Scope, Function Generator</w:t>
      </w:r>
    </w:p>
    <w:p w14:paraId="5A8AF49D" w14:textId="77777777" w:rsidR="00504F55" w:rsidRPr="00A264E6" w:rsidRDefault="00504F55" w:rsidP="004C53B9">
      <w:pPr>
        <w:pStyle w:val="BodyTextHeader"/>
      </w:pPr>
      <w:r w:rsidRPr="00A264E6">
        <w:t>Preparation:</w:t>
      </w:r>
    </w:p>
    <w:p w14:paraId="1FD6FF2F" w14:textId="6FF47C0D" w:rsidR="00504F55" w:rsidRPr="00A264E6" w:rsidRDefault="00504F55">
      <w:pPr>
        <w:pStyle w:val="ListNumber"/>
        <w:numPr>
          <w:ilvl w:val="0"/>
          <w:numId w:val="26"/>
        </w:numPr>
      </w:pPr>
      <w:r w:rsidRPr="00A264E6">
        <w:t xml:space="preserve">Connect the </w:t>
      </w:r>
      <w:r w:rsidR="002B4A13">
        <w:t>LSX4091</w:t>
      </w:r>
      <w:r w:rsidRPr="00A264E6">
        <w:t xml:space="preserve"> output to the scope channel 1 input</w:t>
      </w:r>
    </w:p>
    <w:p w14:paraId="160860E1" w14:textId="0EEF5FBF" w:rsidR="00504F55" w:rsidRPr="00A264E6" w:rsidRDefault="00504F55">
      <w:pPr>
        <w:pStyle w:val="ListNumber"/>
      </w:pPr>
      <w:r w:rsidRPr="00A264E6">
        <w:t xml:space="preserve">Split the Function Generator output and connect it to the </w:t>
      </w:r>
      <w:r w:rsidR="002B4A13">
        <w:t>LSX4091</w:t>
      </w:r>
      <w:r w:rsidRPr="00A264E6">
        <w:t xml:space="preserve"> Trigger input and scope channel 2 input</w:t>
      </w:r>
    </w:p>
    <w:p w14:paraId="5A79510F" w14:textId="4DEC611E" w:rsidR="00504F55" w:rsidRPr="00A264E6" w:rsidRDefault="00504F55">
      <w:pPr>
        <w:pStyle w:val="ListNumber"/>
      </w:pPr>
      <w:r w:rsidRPr="00A264E6">
        <w:t xml:space="preserve">Configure the Function Generator </w:t>
      </w:r>
      <w:r w:rsidR="005E1F9F">
        <w:t>as follows:</w:t>
      </w:r>
    </w:p>
    <w:p w14:paraId="7B278490" w14:textId="04B1B7A4" w:rsidR="00504F55" w:rsidRPr="00A264E6" w:rsidRDefault="00504F55">
      <w:pPr>
        <w:pStyle w:val="ListNumber"/>
        <w:numPr>
          <w:ilvl w:val="1"/>
          <w:numId w:val="6"/>
        </w:numPr>
        <w:ind w:left="993" w:hanging="284"/>
      </w:pPr>
      <w:r w:rsidRPr="00A264E6">
        <w:t>Function shape:</w:t>
      </w:r>
      <w:r w:rsidR="004C53B9">
        <w:t xml:space="preserve"> </w:t>
      </w:r>
      <w:r w:rsidRPr="00A264E6">
        <w:t>Square</w:t>
      </w:r>
    </w:p>
    <w:p w14:paraId="36157988" w14:textId="3DB4DBCB" w:rsidR="00504F55" w:rsidRPr="00A264E6" w:rsidRDefault="00504F55">
      <w:pPr>
        <w:pStyle w:val="ListNumber"/>
        <w:numPr>
          <w:ilvl w:val="1"/>
          <w:numId w:val="6"/>
        </w:numPr>
        <w:ind w:left="993" w:hanging="284"/>
      </w:pPr>
      <w:r w:rsidRPr="00A264E6">
        <w:t>Frequency:</w:t>
      </w:r>
      <w:r w:rsidR="004C53B9">
        <w:t xml:space="preserve"> </w:t>
      </w:r>
      <w:r w:rsidRPr="00A264E6">
        <w:t xml:space="preserve">10 </w:t>
      </w:r>
      <w:r w:rsidR="004C53B9">
        <w:t>k</w:t>
      </w:r>
      <w:r w:rsidRPr="00A264E6">
        <w:t xml:space="preserve">Hz </w:t>
      </w:r>
    </w:p>
    <w:p w14:paraId="70E41B90" w14:textId="6111B94D" w:rsidR="00504F55" w:rsidRPr="00A264E6" w:rsidRDefault="00504F55">
      <w:pPr>
        <w:pStyle w:val="ListNumber"/>
        <w:numPr>
          <w:ilvl w:val="1"/>
          <w:numId w:val="6"/>
        </w:numPr>
        <w:ind w:left="993" w:hanging="284"/>
      </w:pPr>
      <w:r w:rsidRPr="00A264E6">
        <w:t>Duty Cycle:</w:t>
      </w:r>
      <w:r w:rsidR="004C53B9">
        <w:t xml:space="preserve"> </w:t>
      </w:r>
      <w:r w:rsidRPr="00A264E6">
        <w:t>20 %</w:t>
      </w:r>
    </w:p>
    <w:p w14:paraId="7A025640" w14:textId="277609D7" w:rsidR="00504F55" w:rsidRPr="00A264E6" w:rsidRDefault="00504F55">
      <w:pPr>
        <w:pStyle w:val="ListNumber"/>
        <w:numPr>
          <w:ilvl w:val="1"/>
          <w:numId w:val="6"/>
        </w:numPr>
        <w:ind w:left="993" w:hanging="284"/>
      </w:pPr>
      <w:r w:rsidRPr="00A264E6">
        <w:t>Amplitude:</w:t>
      </w:r>
      <w:r w:rsidR="004C53B9">
        <w:t xml:space="preserve"> </w:t>
      </w:r>
      <w:r w:rsidRPr="00A264E6">
        <w:t>4Vpp</w:t>
      </w:r>
    </w:p>
    <w:p w14:paraId="46B3C7AA" w14:textId="4C6CCB0C" w:rsidR="00504F55" w:rsidRPr="00A264E6" w:rsidRDefault="00504F55">
      <w:pPr>
        <w:pStyle w:val="ListNumber"/>
        <w:numPr>
          <w:ilvl w:val="1"/>
          <w:numId w:val="6"/>
        </w:numPr>
        <w:ind w:left="993" w:hanging="284"/>
      </w:pPr>
      <w:r w:rsidRPr="00A264E6">
        <w:t>Offset:</w:t>
      </w:r>
      <w:r w:rsidR="004C53B9">
        <w:t xml:space="preserve"> </w:t>
      </w:r>
      <w:r w:rsidRPr="00A264E6">
        <w:t>2V</w:t>
      </w:r>
    </w:p>
    <w:p w14:paraId="79FFACAE" w14:textId="75FF21D0" w:rsidR="00504F55" w:rsidRPr="00A264E6" w:rsidRDefault="00504F55">
      <w:pPr>
        <w:pStyle w:val="ListNumber"/>
        <w:numPr>
          <w:ilvl w:val="1"/>
          <w:numId w:val="6"/>
        </w:numPr>
        <w:ind w:left="993" w:hanging="284"/>
      </w:pPr>
      <w:r w:rsidRPr="00A264E6">
        <w:t>Output:</w:t>
      </w:r>
      <w:r w:rsidR="004C53B9">
        <w:t xml:space="preserve"> </w:t>
      </w:r>
      <w:r w:rsidRPr="007C69C2">
        <w:t>ON</w:t>
      </w:r>
    </w:p>
    <w:p w14:paraId="60908CF0" w14:textId="700F69D7" w:rsidR="00504F55" w:rsidRPr="00A264E6" w:rsidRDefault="00504F55">
      <w:pPr>
        <w:pStyle w:val="ListNumber"/>
      </w:pPr>
      <w:r w:rsidRPr="00A264E6">
        <w:t xml:space="preserve">Configure the </w:t>
      </w:r>
      <w:r w:rsidR="002B4A13">
        <w:t>LSX4091</w:t>
      </w:r>
      <w:r w:rsidRPr="00A264E6">
        <w:t xml:space="preserve"> as follows: </w:t>
      </w:r>
    </w:p>
    <w:p w14:paraId="247BCB99" w14:textId="6315F431" w:rsidR="00504F55" w:rsidRPr="00A264E6" w:rsidRDefault="00504F55">
      <w:pPr>
        <w:pStyle w:val="ListNumber"/>
        <w:numPr>
          <w:ilvl w:val="1"/>
          <w:numId w:val="6"/>
        </w:numPr>
        <w:ind w:left="993" w:hanging="284"/>
      </w:pPr>
      <w:bookmarkStart w:id="95" w:name="_Hlk32479570"/>
      <w:r w:rsidRPr="00A264E6">
        <w:t>Output:</w:t>
      </w:r>
      <w:r w:rsidR="00984E3C">
        <w:t xml:space="preserve"> </w:t>
      </w:r>
      <w:r w:rsidRPr="00A264E6">
        <w:t>ON</w:t>
      </w:r>
    </w:p>
    <w:p w14:paraId="3C3E8273" w14:textId="0C1A862E" w:rsidR="00504F55" w:rsidRDefault="00504F55">
      <w:pPr>
        <w:pStyle w:val="ListNumber"/>
        <w:numPr>
          <w:ilvl w:val="1"/>
          <w:numId w:val="6"/>
        </w:numPr>
        <w:ind w:left="993" w:hanging="284"/>
      </w:pPr>
      <w:r>
        <w:t>AM Modulation:</w:t>
      </w:r>
      <w:r w:rsidRPr="00FB2490">
        <w:t xml:space="preserve"> </w:t>
      </w:r>
      <w:r>
        <w:t>ON</w:t>
      </w:r>
    </w:p>
    <w:p w14:paraId="451F55C3" w14:textId="1BC6CED2" w:rsidR="00504F55" w:rsidRDefault="00504F55">
      <w:pPr>
        <w:pStyle w:val="ListNumber"/>
        <w:numPr>
          <w:ilvl w:val="1"/>
          <w:numId w:val="6"/>
        </w:numPr>
        <w:ind w:left="993" w:hanging="284"/>
      </w:pPr>
      <w:r>
        <w:t>Modulation Frequency:</w:t>
      </w:r>
      <w:r w:rsidRPr="00FB2490">
        <w:t xml:space="preserve"> </w:t>
      </w:r>
      <w:r>
        <w:t>100</w:t>
      </w:r>
      <w:r w:rsidR="00770B95">
        <w:t>kHz</w:t>
      </w:r>
    </w:p>
    <w:p w14:paraId="5E29E777" w14:textId="64390FE3" w:rsidR="00504F55" w:rsidRPr="00A264E6" w:rsidRDefault="00504F55">
      <w:pPr>
        <w:pStyle w:val="ListNumber"/>
        <w:numPr>
          <w:ilvl w:val="1"/>
          <w:numId w:val="6"/>
        </w:numPr>
        <w:ind w:left="993" w:hanging="284"/>
      </w:pPr>
      <w:r>
        <w:t>Modulation Depth:</w:t>
      </w:r>
      <w:r w:rsidR="00770B95">
        <w:t xml:space="preserve"> </w:t>
      </w:r>
      <w:r>
        <w:t>50%</w:t>
      </w:r>
    </w:p>
    <w:p w14:paraId="08A1A0F7" w14:textId="6878AF5B" w:rsidR="00504F55" w:rsidRPr="00A264E6" w:rsidRDefault="00504F55">
      <w:pPr>
        <w:pStyle w:val="ListNumber"/>
        <w:numPr>
          <w:ilvl w:val="1"/>
          <w:numId w:val="6"/>
        </w:numPr>
        <w:ind w:left="993" w:hanging="284"/>
      </w:pPr>
      <w:r w:rsidRPr="00A264E6">
        <w:t>Run Mode:</w:t>
      </w:r>
      <w:r w:rsidR="00770B95">
        <w:t xml:space="preserve"> </w:t>
      </w:r>
      <w:r w:rsidRPr="00A264E6">
        <w:t>Trigger</w:t>
      </w:r>
    </w:p>
    <w:p w14:paraId="3BA8EA50" w14:textId="25917A7B" w:rsidR="00504F55" w:rsidRDefault="00504F55">
      <w:pPr>
        <w:pStyle w:val="ListNumber"/>
        <w:numPr>
          <w:ilvl w:val="1"/>
          <w:numId w:val="6"/>
        </w:numPr>
        <w:ind w:left="993" w:hanging="284"/>
      </w:pPr>
      <w:r>
        <w:t>Trigger Source:</w:t>
      </w:r>
      <w:r w:rsidRPr="00FB2490">
        <w:t xml:space="preserve"> </w:t>
      </w:r>
      <w:r>
        <w:t>External</w:t>
      </w:r>
    </w:p>
    <w:p w14:paraId="5A31DCF2" w14:textId="0E5F7707" w:rsidR="00504F55" w:rsidRDefault="00504F55">
      <w:pPr>
        <w:pStyle w:val="ListNumber"/>
        <w:numPr>
          <w:ilvl w:val="1"/>
          <w:numId w:val="6"/>
        </w:numPr>
        <w:ind w:left="993" w:hanging="284"/>
      </w:pPr>
      <w:r w:rsidRPr="00A264E6">
        <w:t>Trigger Edge:</w:t>
      </w:r>
      <w:r w:rsidR="00770B95">
        <w:t xml:space="preserve"> A</w:t>
      </w:r>
      <w:r w:rsidRPr="00A264E6">
        <w:t>s specified by the test</w:t>
      </w:r>
    </w:p>
    <w:bookmarkEnd w:id="95"/>
    <w:p w14:paraId="0E4DBB58" w14:textId="77777777" w:rsidR="00504F55" w:rsidRPr="00A264E6" w:rsidRDefault="00504F55" w:rsidP="00770B95">
      <w:pPr>
        <w:pStyle w:val="BodyTextHeader"/>
      </w:pPr>
      <w:r w:rsidRPr="00A264E6">
        <w:t>Test Procedure:</w:t>
      </w:r>
    </w:p>
    <w:p w14:paraId="5718DB0F" w14:textId="6464DE5D" w:rsidR="00504F55" w:rsidRPr="00A264E6" w:rsidRDefault="00504F55">
      <w:pPr>
        <w:pStyle w:val="ListNumber"/>
        <w:numPr>
          <w:ilvl w:val="0"/>
          <w:numId w:val="27"/>
        </w:numPr>
      </w:pPr>
      <w:r w:rsidRPr="00A264E6">
        <w:t xml:space="preserve">Perform External Trigger tests </w:t>
      </w:r>
      <w:r w:rsidR="00770B95">
        <w:t>according to the table below.</w:t>
      </w:r>
    </w:p>
    <w:p w14:paraId="47FACE67" w14:textId="324A0409" w:rsidR="00770B95" w:rsidRPr="006123FF" w:rsidRDefault="00770B95" w:rsidP="00770B95">
      <w:pPr>
        <w:pStyle w:val="CaptionTable"/>
      </w:pPr>
      <w:bookmarkStart w:id="96" w:name="_Toc143012363"/>
      <w:r w:rsidRPr="006123FF">
        <w:t xml:space="preserve">Table </w:t>
      </w:r>
      <w:fldSimple w:instr=" STYLEREF 1 \s ">
        <w:r w:rsidR="00FC53A9">
          <w:rPr>
            <w:noProof/>
            <w:cs/>
          </w:rPr>
          <w:t>‎</w:t>
        </w:r>
        <w:r w:rsidR="00FC53A9">
          <w:rPr>
            <w:noProof/>
          </w:rPr>
          <w:t>2</w:t>
        </w:r>
      </w:fldSimple>
      <w:r w:rsidRPr="006123FF">
        <w:t>.</w:t>
      </w:r>
      <w:fldSimple w:instr=" SEQ Table \* ARABIC \s 1 ">
        <w:r w:rsidR="00FC53A9">
          <w:rPr>
            <w:noProof/>
          </w:rPr>
          <w:t>10</w:t>
        </w:r>
      </w:fldSimple>
      <w:r w:rsidRPr="006123FF">
        <w:t xml:space="preserve"> </w:t>
      </w:r>
      <w:r w:rsidRPr="00A264E6">
        <w:t>External Trigger</w:t>
      </w:r>
      <w:bookmarkEnd w:id="96"/>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014"/>
        <w:gridCol w:w="2800"/>
        <w:gridCol w:w="2536"/>
      </w:tblGrid>
      <w:tr w:rsidR="00504F55" w:rsidRPr="00A264E6" w14:paraId="4FC88724" w14:textId="77777777" w:rsidTr="00770B95">
        <w:trPr>
          <w:cantSplit/>
          <w:jc w:val="center"/>
        </w:trPr>
        <w:tc>
          <w:tcPr>
            <w:tcW w:w="2146" w:type="pct"/>
            <w:shd w:val="clear" w:color="auto" w:fill="0D5EA8"/>
          </w:tcPr>
          <w:p w14:paraId="35506F25" w14:textId="77777777" w:rsidR="00504F55" w:rsidRPr="00A264E6" w:rsidRDefault="00504F55" w:rsidP="00770B95">
            <w:pPr>
              <w:pStyle w:val="TableHeading"/>
              <w:rPr>
                <w:snapToGrid w:val="0"/>
              </w:rPr>
            </w:pPr>
            <w:r w:rsidRPr="00A264E6">
              <w:rPr>
                <w:snapToGrid w:val="0"/>
              </w:rPr>
              <w:t xml:space="preserve">Trigger Edge </w:t>
            </w:r>
          </w:p>
        </w:tc>
        <w:tc>
          <w:tcPr>
            <w:tcW w:w="1497" w:type="pct"/>
            <w:shd w:val="clear" w:color="auto" w:fill="0D5EA8"/>
          </w:tcPr>
          <w:p w14:paraId="69C4BB33" w14:textId="77777777" w:rsidR="00504F55" w:rsidRPr="00A264E6" w:rsidRDefault="00504F55" w:rsidP="00770B95">
            <w:pPr>
              <w:pStyle w:val="TableHeading"/>
              <w:rPr>
                <w:snapToGrid w:val="0"/>
              </w:rPr>
            </w:pPr>
            <w:r w:rsidRPr="00A264E6">
              <w:rPr>
                <w:snapToGrid w:val="0"/>
              </w:rPr>
              <w:t>Pass</w:t>
            </w:r>
          </w:p>
        </w:tc>
        <w:tc>
          <w:tcPr>
            <w:tcW w:w="1356" w:type="pct"/>
            <w:shd w:val="clear" w:color="auto" w:fill="0D5EA8"/>
          </w:tcPr>
          <w:p w14:paraId="3B4E8EC9" w14:textId="77777777" w:rsidR="00504F55" w:rsidRPr="00A264E6" w:rsidRDefault="00504F55" w:rsidP="00770B95">
            <w:pPr>
              <w:pStyle w:val="TableHeading"/>
              <w:rPr>
                <w:snapToGrid w:val="0"/>
              </w:rPr>
            </w:pPr>
            <w:r w:rsidRPr="00A264E6">
              <w:rPr>
                <w:snapToGrid w:val="0"/>
              </w:rPr>
              <w:t>Fail</w:t>
            </w:r>
          </w:p>
        </w:tc>
      </w:tr>
      <w:tr w:rsidR="00504F55" w:rsidRPr="00A264E6" w14:paraId="3354CD4D" w14:textId="77777777" w:rsidTr="00770B95">
        <w:trPr>
          <w:cantSplit/>
          <w:jc w:val="center"/>
        </w:trPr>
        <w:tc>
          <w:tcPr>
            <w:tcW w:w="2146" w:type="pct"/>
          </w:tcPr>
          <w:p w14:paraId="5AF54CEA" w14:textId="77777777" w:rsidR="00504F55" w:rsidRPr="00A264E6" w:rsidRDefault="00504F55" w:rsidP="00770B95">
            <w:pPr>
              <w:pStyle w:val="TableText"/>
            </w:pPr>
            <w:r w:rsidRPr="00A264E6">
              <w:t>Positive</w:t>
            </w:r>
          </w:p>
        </w:tc>
        <w:tc>
          <w:tcPr>
            <w:tcW w:w="1497" w:type="pct"/>
          </w:tcPr>
          <w:p w14:paraId="0F9488E0" w14:textId="311054A6" w:rsidR="00504F55" w:rsidRPr="00A264E6" w:rsidRDefault="00450C6F" w:rsidP="00770B95">
            <w:pPr>
              <w:pStyle w:val="TableText"/>
              <w:rPr>
                <w:snapToGrid w:val="0"/>
              </w:rPr>
            </w:pPr>
            <w:r>
              <w:rPr>
                <w:snapToGrid w:val="0"/>
              </w:rPr>
              <w:t>PASS</w:t>
            </w:r>
          </w:p>
        </w:tc>
        <w:tc>
          <w:tcPr>
            <w:tcW w:w="1356" w:type="pct"/>
          </w:tcPr>
          <w:p w14:paraId="5053A103" w14:textId="77777777" w:rsidR="00504F55" w:rsidRPr="00A264E6" w:rsidRDefault="00504F55" w:rsidP="00770B95">
            <w:pPr>
              <w:pStyle w:val="TableText"/>
              <w:rPr>
                <w:snapToGrid w:val="0"/>
              </w:rPr>
            </w:pPr>
          </w:p>
        </w:tc>
      </w:tr>
      <w:tr w:rsidR="00504F55" w:rsidRPr="00A264E6" w14:paraId="54D1C7AE" w14:textId="77777777" w:rsidTr="00770B95">
        <w:trPr>
          <w:cantSplit/>
          <w:jc w:val="center"/>
        </w:trPr>
        <w:tc>
          <w:tcPr>
            <w:tcW w:w="2146" w:type="pct"/>
          </w:tcPr>
          <w:p w14:paraId="5754DB50" w14:textId="77777777" w:rsidR="00504F55" w:rsidRPr="00A264E6" w:rsidRDefault="00504F55" w:rsidP="00770B95">
            <w:pPr>
              <w:pStyle w:val="TableText"/>
            </w:pPr>
            <w:r w:rsidRPr="00A264E6">
              <w:t>Negative</w:t>
            </w:r>
          </w:p>
        </w:tc>
        <w:tc>
          <w:tcPr>
            <w:tcW w:w="1497" w:type="pct"/>
          </w:tcPr>
          <w:p w14:paraId="6D6E6BD2" w14:textId="5AB3C610" w:rsidR="00504F55" w:rsidRPr="00A264E6" w:rsidRDefault="00450C6F" w:rsidP="00770B95">
            <w:pPr>
              <w:pStyle w:val="TableText"/>
              <w:rPr>
                <w:snapToGrid w:val="0"/>
              </w:rPr>
            </w:pPr>
            <w:r>
              <w:rPr>
                <w:snapToGrid w:val="0"/>
              </w:rPr>
              <w:t>PASS</w:t>
            </w:r>
          </w:p>
        </w:tc>
        <w:tc>
          <w:tcPr>
            <w:tcW w:w="1356" w:type="pct"/>
          </w:tcPr>
          <w:p w14:paraId="402B3660" w14:textId="77777777" w:rsidR="00504F55" w:rsidRPr="00A264E6" w:rsidRDefault="00504F55" w:rsidP="00770B95">
            <w:pPr>
              <w:pStyle w:val="TableText"/>
              <w:rPr>
                <w:snapToGrid w:val="0"/>
              </w:rPr>
            </w:pPr>
          </w:p>
        </w:tc>
      </w:tr>
    </w:tbl>
    <w:p w14:paraId="34BE5154" w14:textId="77777777" w:rsidR="00504F55" w:rsidRPr="00A264E6" w:rsidRDefault="00504F55" w:rsidP="00033389">
      <w:pPr>
        <w:pStyle w:val="Heading2"/>
        <w:pageBreakBefore/>
      </w:pPr>
      <w:bookmarkStart w:id="97" w:name="_Toc32840534"/>
      <w:bookmarkStart w:id="98" w:name="_Toc143012338"/>
      <w:r w:rsidRPr="00CE3005">
        <w:lastRenderedPageBreak/>
        <w:t>Internal</w:t>
      </w:r>
      <w:r w:rsidRPr="00A264E6">
        <w:t xml:space="preserve"> Trigger</w:t>
      </w:r>
      <w:bookmarkEnd w:id="97"/>
      <w:bookmarkEnd w:id="98"/>
      <w:r w:rsidRPr="00A264E6">
        <w:t xml:space="preserve"> </w:t>
      </w:r>
    </w:p>
    <w:p w14:paraId="1571CF61" w14:textId="77777777" w:rsidR="00504F55" w:rsidRPr="00A264E6" w:rsidRDefault="00504F55" w:rsidP="00CE3005">
      <w:pPr>
        <w:pStyle w:val="BodyTextHeader"/>
      </w:pPr>
      <w:r w:rsidRPr="00A264E6">
        <w:t>Test Equipment: Scope</w:t>
      </w:r>
    </w:p>
    <w:p w14:paraId="4C826CE2" w14:textId="77777777" w:rsidR="00504F55" w:rsidRPr="00A264E6" w:rsidRDefault="00504F55" w:rsidP="00CE3005">
      <w:pPr>
        <w:pStyle w:val="BodyTextHeader"/>
      </w:pPr>
      <w:r w:rsidRPr="00A264E6">
        <w:t>Preparation:</w:t>
      </w:r>
    </w:p>
    <w:p w14:paraId="429804F3" w14:textId="64EA4C11" w:rsidR="00504F55" w:rsidRPr="00A264E6" w:rsidRDefault="00504F55">
      <w:pPr>
        <w:pStyle w:val="ListNumber"/>
        <w:numPr>
          <w:ilvl w:val="0"/>
          <w:numId w:val="28"/>
        </w:numPr>
      </w:pPr>
      <w:r w:rsidRPr="00A264E6">
        <w:t xml:space="preserve">Connect the </w:t>
      </w:r>
      <w:r w:rsidR="002B4A13">
        <w:t>LSX4091</w:t>
      </w:r>
      <w:r w:rsidRPr="00A264E6">
        <w:t xml:space="preserve"> output to the scope channel 1 input</w:t>
      </w:r>
    </w:p>
    <w:p w14:paraId="5D02B8DD" w14:textId="16D4CD27" w:rsidR="00504F55" w:rsidRPr="00A264E6" w:rsidRDefault="00504F55">
      <w:pPr>
        <w:pStyle w:val="ListNumber"/>
        <w:numPr>
          <w:ilvl w:val="0"/>
          <w:numId w:val="28"/>
        </w:numPr>
      </w:pPr>
      <w:r w:rsidRPr="00A264E6">
        <w:t xml:space="preserve">Configure the scope </w:t>
      </w:r>
      <w:r w:rsidR="005E1F9F">
        <w:t>as follows:</w:t>
      </w:r>
    </w:p>
    <w:p w14:paraId="4C7AE747" w14:textId="5ABE77AF" w:rsidR="00504F55" w:rsidRPr="00A264E6" w:rsidRDefault="00504F55">
      <w:pPr>
        <w:pStyle w:val="ListNumber"/>
        <w:numPr>
          <w:ilvl w:val="1"/>
          <w:numId w:val="28"/>
        </w:numPr>
      </w:pPr>
      <w:r w:rsidRPr="00A264E6">
        <w:t xml:space="preserve">Amplitude: </w:t>
      </w:r>
      <w:r>
        <w:t>5</w:t>
      </w:r>
      <w:r w:rsidRPr="00A264E6">
        <w:t>00 mV per division</w:t>
      </w:r>
    </w:p>
    <w:p w14:paraId="22076556" w14:textId="26369E75" w:rsidR="00504F55" w:rsidRPr="00A264E6" w:rsidRDefault="00504F55">
      <w:pPr>
        <w:pStyle w:val="ListNumber"/>
        <w:numPr>
          <w:ilvl w:val="1"/>
          <w:numId w:val="28"/>
        </w:numPr>
      </w:pPr>
      <w:r w:rsidRPr="00820C1F">
        <w:t>Time base:</w:t>
      </w:r>
      <w:r w:rsidR="00CE3005">
        <w:t xml:space="preserve"> </w:t>
      </w:r>
      <w:r w:rsidRPr="00820C1F">
        <w:t xml:space="preserve">50% of the </w:t>
      </w:r>
      <w:r w:rsidR="002B4A13">
        <w:t>LSX4091</w:t>
      </w:r>
      <w:r w:rsidRPr="00820C1F">
        <w:t xml:space="preserve"> Trigger Timer</w:t>
      </w:r>
    </w:p>
    <w:p w14:paraId="10C76638" w14:textId="150DC796" w:rsidR="00504F55" w:rsidRDefault="00504F55">
      <w:pPr>
        <w:pStyle w:val="ListNumber"/>
        <w:numPr>
          <w:ilvl w:val="1"/>
          <w:numId w:val="28"/>
        </w:numPr>
      </w:pPr>
      <w:r w:rsidRPr="00A264E6">
        <w:t>Trigger</w:t>
      </w:r>
      <w:r>
        <w:t xml:space="preserve"> mode</w:t>
      </w:r>
      <w:r w:rsidRPr="00A264E6">
        <w:t>:</w:t>
      </w:r>
      <w:r w:rsidR="00CE3005">
        <w:t xml:space="preserve"> </w:t>
      </w:r>
      <w:r>
        <w:t>Triggered</w:t>
      </w:r>
    </w:p>
    <w:p w14:paraId="4CA91AE1" w14:textId="5B63BF46" w:rsidR="00504F55" w:rsidRPr="00A264E6" w:rsidRDefault="00504F55">
      <w:pPr>
        <w:pStyle w:val="ListNumber"/>
        <w:numPr>
          <w:ilvl w:val="1"/>
          <w:numId w:val="28"/>
        </w:numPr>
      </w:pPr>
      <w:r>
        <w:t>Trigger Level:</w:t>
      </w:r>
      <w:r w:rsidRPr="00820C1F">
        <w:t xml:space="preserve"> </w:t>
      </w:r>
      <w:r>
        <w:t>0.5</w:t>
      </w:r>
    </w:p>
    <w:p w14:paraId="0E790DD9" w14:textId="2C77124F" w:rsidR="00504F55" w:rsidRPr="00A264E6" w:rsidRDefault="00504F55">
      <w:pPr>
        <w:pStyle w:val="ListNumber"/>
        <w:numPr>
          <w:ilvl w:val="0"/>
          <w:numId w:val="28"/>
        </w:numPr>
      </w:pPr>
      <w:r w:rsidRPr="00A264E6">
        <w:t xml:space="preserve">Configure the </w:t>
      </w:r>
      <w:r w:rsidR="002B4A13">
        <w:t>LSX4091</w:t>
      </w:r>
      <w:r w:rsidRPr="00A264E6">
        <w:t xml:space="preserve"> as follows: </w:t>
      </w:r>
    </w:p>
    <w:p w14:paraId="5514E4B8" w14:textId="4AAA3DEA" w:rsidR="00504F55" w:rsidRDefault="00504F55">
      <w:pPr>
        <w:pStyle w:val="ListNumber"/>
        <w:numPr>
          <w:ilvl w:val="1"/>
          <w:numId w:val="28"/>
        </w:numPr>
        <w:ind w:left="993" w:hanging="284"/>
      </w:pPr>
      <w:r w:rsidRPr="00917666">
        <w:t>Output:</w:t>
      </w:r>
      <w:r w:rsidR="00CE3005">
        <w:t xml:space="preserve"> </w:t>
      </w:r>
      <w:r w:rsidRPr="00917666">
        <w:t>ON</w:t>
      </w:r>
    </w:p>
    <w:p w14:paraId="1D974B1A" w14:textId="39C65E94" w:rsidR="00504F55" w:rsidRDefault="00504F55">
      <w:pPr>
        <w:pStyle w:val="ListNumber"/>
        <w:numPr>
          <w:ilvl w:val="1"/>
          <w:numId w:val="28"/>
        </w:numPr>
        <w:ind w:left="993" w:hanging="284"/>
      </w:pPr>
      <w:r>
        <w:t>Frequency:</w:t>
      </w:r>
      <w:r w:rsidR="00CE3005">
        <w:t xml:space="preserve"> </w:t>
      </w:r>
      <w:r>
        <w:t>100 MHz</w:t>
      </w:r>
    </w:p>
    <w:p w14:paraId="5028D945" w14:textId="651BEEAB" w:rsidR="00504F55" w:rsidRPr="00917666" w:rsidRDefault="00504F55">
      <w:pPr>
        <w:pStyle w:val="ListNumber"/>
        <w:numPr>
          <w:ilvl w:val="1"/>
          <w:numId w:val="28"/>
        </w:numPr>
        <w:ind w:left="993" w:hanging="284"/>
      </w:pPr>
      <w:r w:rsidRPr="00917666">
        <w:t>Run Mode:</w:t>
      </w:r>
      <w:r w:rsidR="00CE3005">
        <w:t xml:space="preserve"> </w:t>
      </w:r>
      <w:r w:rsidRPr="00917666">
        <w:t>Trigger</w:t>
      </w:r>
    </w:p>
    <w:p w14:paraId="4A240814" w14:textId="15DBCD2F" w:rsidR="00504F55" w:rsidRPr="00917666" w:rsidRDefault="00504F55">
      <w:pPr>
        <w:pStyle w:val="ListNumber"/>
        <w:numPr>
          <w:ilvl w:val="1"/>
          <w:numId w:val="28"/>
        </w:numPr>
        <w:ind w:left="993" w:hanging="284"/>
      </w:pPr>
      <w:r w:rsidRPr="00917666">
        <w:t xml:space="preserve">Trigger Source: </w:t>
      </w:r>
      <w:r>
        <w:t>Internal</w:t>
      </w:r>
    </w:p>
    <w:p w14:paraId="6356C333" w14:textId="674707F0" w:rsidR="00504F55" w:rsidRPr="00A264E6" w:rsidRDefault="00504F55">
      <w:pPr>
        <w:pStyle w:val="ListNumber"/>
        <w:numPr>
          <w:ilvl w:val="1"/>
          <w:numId w:val="28"/>
        </w:numPr>
        <w:ind w:left="993" w:hanging="284"/>
      </w:pPr>
      <w:r w:rsidRPr="00917666">
        <w:t xml:space="preserve">Trigger </w:t>
      </w:r>
      <w:r>
        <w:t>Timer</w:t>
      </w:r>
      <w:r w:rsidRPr="00917666">
        <w:t>:</w:t>
      </w:r>
      <w:r w:rsidR="00CE3005">
        <w:t xml:space="preserve"> </w:t>
      </w:r>
      <w:r w:rsidR="00CE3005" w:rsidRPr="00917666">
        <w:t xml:space="preserve">As </w:t>
      </w:r>
      <w:r w:rsidRPr="00917666">
        <w:t>specified by the test</w:t>
      </w:r>
    </w:p>
    <w:p w14:paraId="128B76DD" w14:textId="40597A76" w:rsidR="00504F55" w:rsidRPr="00917666" w:rsidRDefault="00504F55">
      <w:pPr>
        <w:pStyle w:val="ListNumber"/>
        <w:numPr>
          <w:ilvl w:val="1"/>
          <w:numId w:val="28"/>
        </w:numPr>
        <w:ind w:left="993" w:hanging="284"/>
      </w:pPr>
      <w:r w:rsidRPr="00917666">
        <w:t>AM Modulation: ON</w:t>
      </w:r>
    </w:p>
    <w:p w14:paraId="0B5BAF04" w14:textId="43BBCCEB" w:rsidR="00504F55" w:rsidRPr="00917666" w:rsidRDefault="00504F55">
      <w:pPr>
        <w:pStyle w:val="ListNumber"/>
        <w:numPr>
          <w:ilvl w:val="1"/>
          <w:numId w:val="28"/>
        </w:numPr>
        <w:ind w:left="993" w:hanging="284"/>
      </w:pPr>
      <w:r w:rsidRPr="00917666">
        <w:t>Modulation Frequency: 100</w:t>
      </w:r>
      <w:r>
        <w:t xml:space="preserve"> </w:t>
      </w:r>
      <w:r w:rsidR="00770B95">
        <w:t>kHz</w:t>
      </w:r>
    </w:p>
    <w:p w14:paraId="5755DECE" w14:textId="4C0B43D3" w:rsidR="00504F55" w:rsidRPr="00917666" w:rsidRDefault="00504F55">
      <w:pPr>
        <w:pStyle w:val="ListNumber"/>
        <w:numPr>
          <w:ilvl w:val="1"/>
          <w:numId w:val="28"/>
        </w:numPr>
        <w:ind w:left="993" w:hanging="284"/>
      </w:pPr>
      <w:r w:rsidRPr="00917666">
        <w:t>Modulation Depth:</w:t>
      </w:r>
      <w:r w:rsidR="00CE3005">
        <w:t xml:space="preserve"> </w:t>
      </w:r>
      <w:r w:rsidRPr="00917666">
        <w:t>50%</w:t>
      </w:r>
    </w:p>
    <w:p w14:paraId="1105E062" w14:textId="77777777" w:rsidR="00504F55" w:rsidRPr="00A264E6" w:rsidRDefault="00504F55" w:rsidP="00E2788B">
      <w:pPr>
        <w:pStyle w:val="BodyTextHeader"/>
      </w:pPr>
      <w:r w:rsidRPr="00A264E6">
        <w:t>Test Procedure:</w:t>
      </w:r>
    </w:p>
    <w:p w14:paraId="297DD835" w14:textId="1E3FB69B" w:rsidR="00504F55" w:rsidRPr="00A264E6" w:rsidRDefault="00504F55">
      <w:pPr>
        <w:pStyle w:val="ListNumber"/>
        <w:numPr>
          <w:ilvl w:val="0"/>
          <w:numId w:val="29"/>
        </w:numPr>
      </w:pPr>
      <w:r w:rsidRPr="00A264E6">
        <w:t>Perform</w:t>
      </w:r>
      <w:r w:rsidR="008E3954">
        <w:t xml:space="preserve"> the</w:t>
      </w:r>
      <w:r w:rsidRPr="00A264E6">
        <w:t xml:space="preserve"> Internal Trigger tests </w:t>
      </w:r>
      <w:r w:rsidR="008E3954">
        <w:t>according to the table below.</w:t>
      </w:r>
    </w:p>
    <w:p w14:paraId="5BDC4377" w14:textId="7F840079" w:rsidR="00504F55" w:rsidRPr="00A264E6" w:rsidRDefault="00504F55">
      <w:pPr>
        <w:pStyle w:val="ListNumber"/>
        <w:numPr>
          <w:ilvl w:val="0"/>
          <w:numId w:val="29"/>
        </w:numPr>
      </w:pPr>
      <w:r w:rsidRPr="00A264E6">
        <w:t>Measure the delay between two nearby output signals</w:t>
      </w:r>
      <w:r w:rsidR="00E57496">
        <w:t>.</w:t>
      </w:r>
    </w:p>
    <w:p w14:paraId="7FD64BF5" w14:textId="5C50F206" w:rsidR="00E2788B" w:rsidRPr="006123FF" w:rsidRDefault="00E2788B" w:rsidP="00E2788B">
      <w:pPr>
        <w:pStyle w:val="CaptionTable"/>
      </w:pPr>
      <w:bookmarkStart w:id="99" w:name="_Toc143012364"/>
      <w:r w:rsidRPr="006123FF">
        <w:t xml:space="preserve">Table </w:t>
      </w:r>
      <w:fldSimple w:instr=" STYLEREF 1 \s ">
        <w:r w:rsidR="00FC53A9">
          <w:rPr>
            <w:noProof/>
            <w:cs/>
          </w:rPr>
          <w:t>‎</w:t>
        </w:r>
        <w:r w:rsidR="00FC53A9">
          <w:rPr>
            <w:noProof/>
          </w:rPr>
          <w:t>2</w:t>
        </w:r>
      </w:fldSimple>
      <w:r w:rsidRPr="006123FF">
        <w:t>.</w:t>
      </w:r>
      <w:fldSimple w:instr=" SEQ Table \* ARABIC \s 1 ">
        <w:r w:rsidR="00FC53A9">
          <w:rPr>
            <w:noProof/>
          </w:rPr>
          <w:t>11</w:t>
        </w:r>
      </w:fldSimple>
      <w:r w:rsidRPr="006123FF">
        <w:t xml:space="preserve"> </w:t>
      </w:r>
      <w:r w:rsidRPr="00A264E6">
        <w:t>Internal Trigger</w:t>
      </w:r>
      <w:bookmarkEnd w:id="9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92"/>
        <w:gridCol w:w="2729"/>
        <w:gridCol w:w="1920"/>
        <w:gridCol w:w="1116"/>
        <w:gridCol w:w="1116"/>
        <w:gridCol w:w="1077"/>
      </w:tblGrid>
      <w:tr w:rsidR="00450C6F" w:rsidRPr="00A264E6" w14:paraId="4E31BE9A" w14:textId="77777777" w:rsidTr="00450C6F">
        <w:trPr>
          <w:cantSplit/>
          <w:jc w:val="center"/>
        </w:trPr>
        <w:tc>
          <w:tcPr>
            <w:tcW w:w="744" w:type="pct"/>
            <w:shd w:val="clear" w:color="auto" w:fill="0D5EA8"/>
          </w:tcPr>
          <w:p w14:paraId="45DB00C1" w14:textId="77777777" w:rsidR="00450C6F" w:rsidRPr="00A264E6" w:rsidRDefault="00450C6F" w:rsidP="00E2788B">
            <w:pPr>
              <w:pStyle w:val="TableHeading"/>
              <w:rPr>
                <w:snapToGrid w:val="0"/>
              </w:rPr>
            </w:pPr>
            <w:r w:rsidRPr="00A264E6">
              <w:rPr>
                <w:snapToGrid w:val="0"/>
              </w:rPr>
              <w:t>Timer</w:t>
            </w:r>
          </w:p>
        </w:tc>
        <w:tc>
          <w:tcPr>
            <w:tcW w:w="1459" w:type="pct"/>
            <w:shd w:val="clear" w:color="auto" w:fill="0D5EA8"/>
          </w:tcPr>
          <w:p w14:paraId="7DB8D65C" w14:textId="77777777" w:rsidR="00450C6F" w:rsidRPr="00A264E6" w:rsidRDefault="00450C6F" w:rsidP="00E2788B">
            <w:pPr>
              <w:pStyle w:val="TableHeading"/>
              <w:rPr>
                <w:snapToGrid w:val="0"/>
              </w:rPr>
            </w:pPr>
            <w:r w:rsidRPr="00A264E6">
              <w:rPr>
                <w:snapToGrid w:val="0"/>
              </w:rPr>
              <w:t xml:space="preserve">Trigger Period Limit </w:t>
            </w:r>
          </w:p>
        </w:tc>
        <w:tc>
          <w:tcPr>
            <w:tcW w:w="1027" w:type="pct"/>
            <w:shd w:val="clear" w:color="auto" w:fill="0D5EA8"/>
          </w:tcPr>
          <w:p w14:paraId="370476FE" w14:textId="77777777" w:rsidR="00450C6F" w:rsidRPr="00A264E6" w:rsidRDefault="00450C6F" w:rsidP="00E2788B">
            <w:pPr>
              <w:pStyle w:val="TableHeading"/>
              <w:rPr>
                <w:snapToGrid w:val="0"/>
              </w:rPr>
            </w:pPr>
            <w:r w:rsidRPr="00A264E6">
              <w:rPr>
                <w:snapToGrid w:val="0"/>
              </w:rPr>
              <w:t>Delay Reading</w:t>
            </w:r>
          </w:p>
        </w:tc>
        <w:tc>
          <w:tcPr>
            <w:tcW w:w="597" w:type="pct"/>
            <w:shd w:val="clear" w:color="auto" w:fill="0D5EA8"/>
          </w:tcPr>
          <w:p w14:paraId="1389D62A" w14:textId="1E049D4C" w:rsidR="00450C6F" w:rsidRPr="00A264E6" w:rsidRDefault="00450C6F" w:rsidP="00E2788B">
            <w:pPr>
              <w:pStyle w:val="TableHeading"/>
              <w:rPr>
                <w:snapToGrid w:val="0"/>
              </w:rPr>
            </w:pPr>
            <w:r>
              <w:rPr>
                <w:snapToGrid w:val="0"/>
              </w:rPr>
              <w:t xml:space="preserve">Am </w:t>
            </w:r>
            <w:proofErr w:type="spellStart"/>
            <w:r>
              <w:rPr>
                <w:snapToGrid w:val="0"/>
              </w:rPr>
              <w:t>freq</w:t>
            </w:r>
            <w:proofErr w:type="spellEnd"/>
          </w:p>
        </w:tc>
        <w:tc>
          <w:tcPr>
            <w:tcW w:w="597" w:type="pct"/>
            <w:shd w:val="clear" w:color="auto" w:fill="0D5EA8"/>
          </w:tcPr>
          <w:p w14:paraId="4155B395" w14:textId="2FB0250B" w:rsidR="00450C6F" w:rsidRPr="00A264E6" w:rsidRDefault="00450C6F" w:rsidP="00E2788B">
            <w:pPr>
              <w:pStyle w:val="TableHeading"/>
              <w:rPr>
                <w:snapToGrid w:val="0"/>
              </w:rPr>
            </w:pPr>
            <w:r w:rsidRPr="00A264E6">
              <w:rPr>
                <w:snapToGrid w:val="0"/>
              </w:rPr>
              <w:t>Pass</w:t>
            </w:r>
          </w:p>
        </w:tc>
        <w:tc>
          <w:tcPr>
            <w:tcW w:w="576" w:type="pct"/>
            <w:shd w:val="clear" w:color="auto" w:fill="0D5EA8"/>
          </w:tcPr>
          <w:p w14:paraId="0FD735A5" w14:textId="77777777" w:rsidR="00450C6F" w:rsidRPr="00A264E6" w:rsidRDefault="00450C6F" w:rsidP="00E2788B">
            <w:pPr>
              <w:pStyle w:val="TableHeading"/>
              <w:rPr>
                <w:snapToGrid w:val="0"/>
              </w:rPr>
            </w:pPr>
            <w:r w:rsidRPr="00A264E6">
              <w:rPr>
                <w:snapToGrid w:val="0"/>
              </w:rPr>
              <w:t>Fail</w:t>
            </w:r>
          </w:p>
        </w:tc>
      </w:tr>
      <w:tr w:rsidR="00450C6F" w:rsidRPr="00A264E6" w14:paraId="677D220E" w14:textId="77777777" w:rsidTr="00450C6F">
        <w:trPr>
          <w:cantSplit/>
          <w:jc w:val="center"/>
        </w:trPr>
        <w:tc>
          <w:tcPr>
            <w:tcW w:w="744" w:type="pct"/>
          </w:tcPr>
          <w:p w14:paraId="6569F49B" w14:textId="77777777" w:rsidR="00450C6F" w:rsidRPr="00A264E6" w:rsidRDefault="00450C6F" w:rsidP="00E2788B">
            <w:pPr>
              <w:pStyle w:val="TableText"/>
            </w:pPr>
            <w:r w:rsidRPr="00A264E6">
              <w:t xml:space="preserve">1 </w:t>
            </w:r>
            <w:proofErr w:type="spellStart"/>
            <w:r w:rsidRPr="00A264E6">
              <w:t>ms</w:t>
            </w:r>
            <w:proofErr w:type="spellEnd"/>
          </w:p>
        </w:tc>
        <w:tc>
          <w:tcPr>
            <w:tcW w:w="1459" w:type="pct"/>
          </w:tcPr>
          <w:p w14:paraId="2CD9D645" w14:textId="13F02DAF" w:rsidR="00450C6F" w:rsidRPr="00A264E6" w:rsidRDefault="00450C6F" w:rsidP="00E2788B">
            <w:pPr>
              <w:pStyle w:val="TableText"/>
            </w:pPr>
            <w:r w:rsidRPr="00A264E6">
              <w:t xml:space="preserve">1msec ± </w:t>
            </w:r>
            <w:r>
              <w:rPr>
                <w:rFonts w:hint="cs"/>
                <w:rtl/>
                <w:lang w:bidi="he-IL"/>
              </w:rPr>
              <w:t>10</w:t>
            </w:r>
            <w:proofErr w:type="spellStart"/>
            <w:r w:rsidRPr="00A264E6">
              <w:t>nsec</w:t>
            </w:r>
            <w:proofErr w:type="spellEnd"/>
          </w:p>
        </w:tc>
        <w:tc>
          <w:tcPr>
            <w:tcW w:w="1027" w:type="pct"/>
          </w:tcPr>
          <w:p w14:paraId="3BFDE77D" w14:textId="77777777" w:rsidR="00450C6F" w:rsidRPr="00A264E6" w:rsidRDefault="00450C6F" w:rsidP="00E2788B">
            <w:pPr>
              <w:pStyle w:val="TableText"/>
              <w:rPr>
                <w:snapToGrid w:val="0"/>
              </w:rPr>
            </w:pPr>
          </w:p>
        </w:tc>
        <w:tc>
          <w:tcPr>
            <w:tcW w:w="597" w:type="pct"/>
          </w:tcPr>
          <w:p w14:paraId="07AF61D3" w14:textId="6CC6E89F" w:rsidR="00450C6F" w:rsidRPr="00A264E6" w:rsidRDefault="00450C6F" w:rsidP="00E2788B">
            <w:pPr>
              <w:pStyle w:val="TableText"/>
              <w:rPr>
                <w:snapToGrid w:val="0"/>
              </w:rPr>
            </w:pPr>
            <w:r>
              <w:rPr>
                <w:snapToGrid w:val="0"/>
              </w:rPr>
              <w:t>101KHz</w:t>
            </w:r>
          </w:p>
        </w:tc>
        <w:tc>
          <w:tcPr>
            <w:tcW w:w="597" w:type="pct"/>
          </w:tcPr>
          <w:p w14:paraId="16A678C2" w14:textId="29E9C175" w:rsidR="00450C6F" w:rsidRPr="00A264E6" w:rsidRDefault="00450C6F" w:rsidP="00E2788B">
            <w:pPr>
              <w:pStyle w:val="TableText"/>
              <w:rPr>
                <w:snapToGrid w:val="0"/>
              </w:rPr>
            </w:pPr>
          </w:p>
        </w:tc>
        <w:tc>
          <w:tcPr>
            <w:tcW w:w="576" w:type="pct"/>
          </w:tcPr>
          <w:p w14:paraId="0B7375DC" w14:textId="77777777" w:rsidR="00450C6F" w:rsidRPr="00A264E6" w:rsidRDefault="00450C6F" w:rsidP="00E2788B">
            <w:pPr>
              <w:pStyle w:val="TableText"/>
              <w:rPr>
                <w:snapToGrid w:val="0"/>
              </w:rPr>
            </w:pPr>
          </w:p>
        </w:tc>
      </w:tr>
      <w:tr w:rsidR="00450C6F" w:rsidRPr="00A264E6" w14:paraId="7AEDA8E3" w14:textId="77777777" w:rsidTr="00450C6F">
        <w:trPr>
          <w:cantSplit/>
          <w:jc w:val="center"/>
        </w:trPr>
        <w:tc>
          <w:tcPr>
            <w:tcW w:w="744" w:type="pct"/>
          </w:tcPr>
          <w:p w14:paraId="46906893" w14:textId="5F39FC5D" w:rsidR="00450C6F" w:rsidRPr="00A264E6" w:rsidRDefault="00450C6F" w:rsidP="00E2788B">
            <w:pPr>
              <w:pStyle w:val="TableText"/>
            </w:pPr>
            <w:r w:rsidRPr="00A264E6">
              <w:t>1</w:t>
            </w:r>
            <w:r>
              <w:t>00</w:t>
            </w:r>
            <w:r w:rsidRPr="00A264E6">
              <w:t xml:space="preserve"> </w:t>
            </w:r>
            <w:r>
              <w:t>µ</w:t>
            </w:r>
            <w:r w:rsidRPr="00A264E6">
              <w:t>s</w:t>
            </w:r>
          </w:p>
        </w:tc>
        <w:tc>
          <w:tcPr>
            <w:tcW w:w="1459" w:type="pct"/>
          </w:tcPr>
          <w:p w14:paraId="2D08A20D" w14:textId="6E750EC6" w:rsidR="00450C6F" w:rsidRPr="00A264E6" w:rsidRDefault="00450C6F" w:rsidP="00E2788B">
            <w:pPr>
              <w:pStyle w:val="TableText"/>
            </w:pPr>
            <w:r w:rsidRPr="00A264E6">
              <w:t>1</w:t>
            </w:r>
            <w:r>
              <w:t>00µ</w:t>
            </w:r>
            <w:r w:rsidRPr="00A264E6">
              <w:t xml:space="preserve">sec ± </w:t>
            </w:r>
            <w:r>
              <w:rPr>
                <w:rFonts w:hint="cs"/>
                <w:rtl/>
                <w:lang w:bidi="he-IL"/>
              </w:rPr>
              <w:t>10</w:t>
            </w:r>
            <w:proofErr w:type="spellStart"/>
            <w:r w:rsidRPr="00A264E6">
              <w:t>nsec</w:t>
            </w:r>
            <w:proofErr w:type="spellEnd"/>
          </w:p>
        </w:tc>
        <w:tc>
          <w:tcPr>
            <w:tcW w:w="1027" w:type="pct"/>
          </w:tcPr>
          <w:p w14:paraId="3F3D8D9C" w14:textId="77777777" w:rsidR="00450C6F" w:rsidRPr="00A264E6" w:rsidRDefault="00450C6F" w:rsidP="00E2788B">
            <w:pPr>
              <w:pStyle w:val="TableText"/>
              <w:rPr>
                <w:snapToGrid w:val="0"/>
              </w:rPr>
            </w:pPr>
          </w:p>
        </w:tc>
        <w:tc>
          <w:tcPr>
            <w:tcW w:w="597" w:type="pct"/>
          </w:tcPr>
          <w:p w14:paraId="71EC880B" w14:textId="11E76E1D" w:rsidR="00450C6F" w:rsidRPr="00A264E6" w:rsidRDefault="00450C6F" w:rsidP="00E2788B">
            <w:pPr>
              <w:pStyle w:val="TableText"/>
              <w:rPr>
                <w:snapToGrid w:val="0"/>
              </w:rPr>
            </w:pPr>
            <w:r>
              <w:rPr>
                <w:snapToGrid w:val="0"/>
              </w:rPr>
              <w:t>99KHz</w:t>
            </w:r>
          </w:p>
        </w:tc>
        <w:tc>
          <w:tcPr>
            <w:tcW w:w="597" w:type="pct"/>
          </w:tcPr>
          <w:p w14:paraId="376E7F0D" w14:textId="6E489798" w:rsidR="00450C6F" w:rsidRPr="00A264E6" w:rsidRDefault="00450C6F" w:rsidP="00E2788B">
            <w:pPr>
              <w:pStyle w:val="TableText"/>
              <w:rPr>
                <w:snapToGrid w:val="0"/>
              </w:rPr>
            </w:pPr>
          </w:p>
        </w:tc>
        <w:tc>
          <w:tcPr>
            <w:tcW w:w="576" w:type="pct"/>
          </w:tcPr>
          <w:p w14:paraId="250CE659" w14:textId="77777777" w:rsidR="00450C6F" w:rsidRPr="00A264E6" w:rsidRDefault="00450C6F" w:rsidP="00E2788B">
            <w:pPr>
              <w:pStyle w:val="TableText"/>
              <w:rPr>
                <w:snapToGrid w:val="0"/>
              </w:rPr>
            </w:pPr>
          </w:p>
        </w:tc>
      </w:tr>
    </w:tbl>
    <w:p w14:paraId="489BE09F" w14:textId="77777777" w:rsidR="00504F55" w:rsidRPr="00A264E6" w:rsidRDefault="00504F55" w:rsidP="00033389">
      <w:pPr>
        <w:pStyle w:val="Heading2"/>
        <w:pageBreakBefore/>
      </w:pPr>
      <w:bookmarkStart w:id="100" w:name="_Toc32840535"/>
      <w:bookmarkStart w:id="101" w:name="_Toc143012339"/>
      <w:bookmarkStart w:id="102" w:name="_Hlk11853427"/>
      <w:r w:rsidRPr="00A264E6">
        <w:lastRenderedPageBreak/>
        <w:t>List Mode</w:t>
      </w:r>
      <w:bookmarkEnd w:id="100"/>
      <w:bookmarkEnd w:id="101"/>
    </w:p>
    <w:bookmarkEnd w:id="102"/>
    <w:p w14:paraId="218E2B9C" w14:textId="77777777" w:rsidR="00504F55" w:rsidRPr="00A264E6" w:rsidRDefault="00504F55" w:rsidP="00E57496">
      <w:pPr>
        <w:pStyle w:val="BodyTextHeader"/>
      </w:pPr>
      <w:r w:rsidRPr="00A264E6">
        <w:t>Test Equipment: Scope</w:t>
      </w:r>
    </w:p>
    <w:p w14:paraId="36A6DD6A" w14:textId="77777777" w:rsidR="00504F55" w:rsidRPr="00A264E6" w:rsidRDefault="00504F55" w:rsidP="00E57496">
      <w:pPr>
        <w:pStyle w:val="BodyTextHeader"/>
      </w:pPr>
      <w:r w:rsidRPr="00A264E6">
        <w:t>Preparation:</w:t>
      </w:r>
    </w:p>
    <w:p w14:paraId="3A890AAB" w14:textId="5851E7BB" w:rsidR="00504F55" w:rsidRPr="00A264E6" w:rsidRDefault="00504F55">
      <w:pPr>
        <w:pStyle w:val="ListNumber"/>
        <w:numPr>
          <w:ilvl w:val="0"/>
          <w:numId w:val="30"/>
        </w:numPr>
      </w:pPr>
      <w:r w:rsidRPr="00A264E6">
        <w:t xml:space="preserve">Connect the </w:t>
      </w:r>
      <w:r w:rsidR="002B4A13">
        <w:t>LSX4091</w:t>
      </w:r>
      <w:r w:rsidRPr="00A264E6">
        <w:t xml:space="preserve"> output to the scope channel 1 input</w:t>
      </w:r>
    </w:p>
    <w:p w14:paraId="366B0FD3" w14:textId="2C5F7494" w:rsidR="00504F55" w:rsidRPr="00A264E6" w:rsidRDefault="00504F55">
      <w:pPr>
        <w:pStyle w:val="ListNumber"/>
      </w:pPr>
      <w:r w:rsidRPr="00A264E6">
        <w:t xml:space="preserve">Configure the scope </w:t>
      </w:r>
      <w:r w:rsidR="005E1F9F">
        <w:t>as follows:</w:t>
      </w:r>
    </w:p>
    <w:p w14:paraId="444AD2FD" w14:textId="155D2860" w:rsidR="00504F55" w:rsidRPr="00A264E6" w:rsidRDefault="00504F55">
      <w:pPr>
        <w:pStyle w:val="ListNumber"/>
        <w:numPr>
          <w:ilvl w:val="1"/>
          <w:numId w:val="6"/>
        </w:numPr>
        <w:ind w:left="993" w:hanging="284"/>
      </w:pPr>
      <w:r w:rsidRPr="00A264E6">
        <w:t>Amplitude: 200 mV per division</w:t>
      </w:r>
    </w:p>
    <w:p w14:paraId="058D1CBD" w14:textId="02A3F052" w:rsidR="00504F55" w:rsidRPr="00A264E6" w:rsidRDefault="00504F55">
      <w:pPr>
        <w:pStyle w:val="ListNumber"/>
        <w:numPr>
          <w:ilvl w:val="1"/>
          <w:numId w:val="6"/>
        </w:numPr>
        <w:ind w:left="993" w:hanging="284"/>
      </w:pPr>
      <w:r w:rsidRPr="00A264E6">
        <w:t>Time base:</w:t>
      </w:r>
      <w:r w:rsidR="00E57496">
        <w:t xml:space="preserve"> </w:t>
      </w:r>
      <w:r w:rsidRPr="00A264E6">
        <w:t xml:space="preserve">100 </w:t>
      </w:r>
      <w:r w:rsidR="00E57496">
        <w:t>µ</w:t>
      </w:r>
      <w:r w:rsidRPr="00A264E6">
        <w:t>s per division</w:t>
      </w:r>
    </w:p>
    <w:p w14:paraId="1194368F" w14:textId="1148981B" w:rsidR="00504F55" w:rsidRPr="00A264E6" w:rsidRDefault="00504F55">
      <w:pPr>
        <w:pStyle w:val="ListNumber"/>
        <w:numPr>
          <w:ilvl w:val="1"/>
          <w:numId w:val="6"/>
        </w:numPr>
        <w:ind w:left="993" w:hanging="284"/>
      </w:pPr>
      <w:r w:rsidRPr="000C5109">
        <w:t>Trigger:</w:t>
      </w:r>
      <w:r w:rsidR="00E57496">
        <w:t xml:space="preserve"> </w:t>
      </w:r>
      <w:r w:rsidRPr="000C5109">
        <w:t>Normal</w:t>
      </w:r>
    </w:p>
    <w:p w14:paraId="7DFDD2C1" w14:textId="776F9456" w:rsidR="00504F55" w:rsidRPr="00A264E6" w:rsidRDefault="00504F55">
      <w:pPr>
        <w:pStyle w:val="ListNumber"/>
        <w:numPr>
          <w:ilvl w:val="1"/>
          <w:numId w:val="6"/>
        </w:numPr>
        <w:ind w:left="993" w:hanging="284"/>
      </w:pPr>
      <w:r w:rsidRPr="00A264E6">
        <w:t>Trigger edge:</w:t>
      </w:r>
      <w:r w:rsidR="00E57496">
        <w:t xml:space="preserve"> </w:t>
      </w:r>
      <w:r w:rsidRPr="00A264E6">
        <w:t>Rise</w:t>
      </w:r>
    </w:p>
    <w:p w14:paraId="0D8B28E8" w14:textId="377A6B9D" w:rsidR="00504F55" w:rsidRPr="00951BB6" w:rsidRDefault="00504F55">
      <w:pPr>
        <w:pStyle w:val="ListNumber"/>
      </w:pPr>
      <w:r w:rsidRPr="00A264E6">
        <w:t xml:space="preserve">Configure the </w:t>
      </w:r>
      <w:r w:rsidR="002B4A13">
        <w:t>LSX4091</w:t>
      </w:r>
      <w:r w:rsidRPr="00A264E6">
        <w:t xml:space="preserve"> as follows:</w:t>
      </w:r>
    </w:p>
    <w:p w14:paraId="2EAD0A40" w14:textId="74DD98A4" w:rsidR="00504F55" w:rsidRPr="00A264E6" w:rsidRDefault="00504F55">
      <w:pPr>
        <w:pStyle w:val="ListNumber"/>
        <w:numPr>
          <w:ilvl w:val="1"/>
          <w:numId w:val="6"/>
        </w:numPr>
        <w:ind w:left="993" w:hanging="284"/>
      </w:pPr>
      <w:r w:rsidRPr="00A264E6">
        <w:t>Output:</w:t>
      </w:r>
      <w:r w:rsidR="00E57496">
        <w:t xml:space="preserve"> </w:t>
      </w:r>
      <w:r w:rsidRPr="00A264E6">
        <w:t>ON</w:t>
      </w:r>
    </w:p>
    <w:p w14:paraId="3F6EF50B" w14:textId="72555899" w:rsidR="00504F55" w:rsidRPr="00A264E6" w:rsidRDefault="00504F55">
      <w:pPr>
        <w:pStyle w:val="ListNumber"/>
        <w:numPr>
          <w:ilvl w:val="1"/>
          <w:numId w:val="6"/>
        </w:numPr>
        <w:ind w:left="993" w:hanging="284"/>
      </w:pPr>
      <w:r w:rsidRPr="00781092">
        <w:t>Run mode:</w:t>
      </w:r>
      <w:r w:rsidR="00E57496">
        <w:t xml:space="preserve"> </w:t>
      </w:r>
      <w:r w:rsidRPr="00781092">
        <w:t>List</w:t>
      </w:r>
    </w:p>
    <w:p w14:paraId="1EBB7EE4" w14:textId="6D479644" w:rsidR="00504F55" w:rsidRPr="00A264E6" w:rsidRDefault="00504F55">
      <w:pPr>
        <w:pStyle w:val="ListNumber"/>
        <w:numPr>
          <w:ilvl w:val="1"/>
          <w:numId w:val="6"/>
        </w:numPr>
        <w:ind w:left="993" w:hanging="284"/>
      </w:pPr>
      <w:r w:rsidRPr="00A264E6">
        <w:t>List step 1:</w:t>
      </w:r>
      <w:r w:rsidR="00E57496">
        <w:t xml:space="preserve"> </w:t>
      </w:r>
      <w:r w:rsidR="00E57496" w:rsidRPr="00A264E6">
        <w:t xml:space="preserve">Frequency </w:t>
      </w:r>
      <w:r w:rsidRPr="00A264E6">
        <w:t xml:space="preserve">1 GHz, Power 0dBm, Dwell 500 </w:t>
      </w:r>
      <w:r w:rsidR="009C3095">
        <w:t>µ</w:t>
      </w:r>
      <w:r w:rsidRPr="00A264E6">
        <w:t>s</w:t>
      </w:r>
    </w:p>
    <w:p w14:paraId="19FFA6C7" w14:textId="7341BC60" w:rsidR="00504F55" w:rsidRPr="00A264E6" w:rsidRDefault="00504F55">
      <w:pPr>
        <w:pStyle w:val="ListNumber"/>
        <w:numPr>
          <w:ilvl w:val="1"/>
          <w:numId w:val="6"/>
        </w:numPr>
        <w:ind w:left="993" w:hanging="284"/>
      </w:pPr>
      <w:r w:rsidRPr="00A264E6">
        <w:t>List step 2:</w:t>
      </w:r>
      <w:r w:rsidR="009C3095" w:rsidRPr="00A264E6">
        <w:t xml:space="preserve">Frequency </w:t>
      </w:r>
      <w:r w:rsidRPr="00A264E6">
        <w:t xml:space="preserve">2 GHz, Power 0dBm, Dwell 500 </w:t>
      </w:r>
      <w:r w:rsidR="009C3095">
        <w:t>µ</w:t>
      </w:r>
      <w:r w:rsidRPr="00A264E6">
        <w:t>s</w:t>
      </w:r>
    </w:p>
    <w:p w14:paraId="7FADF1BD" w14:textId="4D00FC53" w:rsidR="00504F55" w:rsidRPr="00A264E6" w:rsidRDefault="00504F55">
      <w:pPr>
        <w:pStyle w:val="ListNumber"/>
        <w:numPr>
          <w:ilvl w:val="1"/>
          <w:numId w:val="6"/>
        </w:numPr>
        <w:ind w:left="993" w:hanging="284"/>
      </w:pPr>
      <w:r w:rsidRPr="00A264E6">
        <w:t xml:space="preserve">List step 3: </w:t>
      </w:r>
      <w:r w:rsidR="009C3095" w:rsidRPr="00A264E6">
        <w:t xml:space="preserve">Frequency </w:t>
      </w:r>
      <w:r w:rsidRPr="00A264E6">
        <w:t xml:space="preserve">3 GHz, Power 0dBm, Dwell 500 </w:t>
      </w:r>
      <w:r w:rsidR="009C3095">
        <w:t>µ</w:t>
      </w:r>
      <w:r w:rsidRPr="00A264E6">
        <w:t>s</w:t>
      </w:r>
    </w:p>
    <w:p w14:paraId="11A8B7F8" w14:textId="77777777" w:rsidR="00504F55" w:rsidRPr="00A264E6" w:rsidRDefault="00504F55" w:rsidP="00384935">
      <w:pPr>
        <w:pStyle w:val="BodyTextHeader"/>
      </w:pPr>
      <w:r w:rsidRPr="00A264E6">
        <w:t>Test Procedure:</w:t>
      </w:r>
    </w:p>
    <w:p w14:paraId="10A6574D" w14:textId="781CD4D8" w:rsidR="00504F55" w:rsidRPr="00A264E6" w:rsidRDefault="00504F55">
      <w:pPr>
        <w:pStyle w:val="ListNumber"/>
        <w:numPr>
          <w:ilvl w:val="0"/>
          <w:numId w:val="31"/>
        </w:numPr>
      </w:pPr>
      <w:r w:rsidRPr="00A264E6">
        <w:t xml:space="preserve">Perform List Mode tests </w:t>
      </w:r>
      <w:r w:rsidR="00384935">
        <w:t>according to</w:t>
      </w:r>
      <w:r w:rsidR="00384935" w:rsidRPr="00A264E6">
        <w:t xml:space="preserve"> </w:t>
      </w:r>
      <w:r w:rsidR="00384935">
        <w:t>the table below.</w:t>
      </w:r>
    </w:p>
    <w:p w14:paraId="586FCCE9" w14:textId="051E65F9" w:rsidR="00504F55" w:rsidRPr="00A264E6" w:rsidRDefault="00504F55">
      <w:pPr>
        <w:pStyle w:val="ListNumber"/>
      </w:pPr>
      <w:r w:rsidRPr="00A264E6">
        <w:t>Measure the frequency of each step</w:t>
      </w:r>
      <w:r w:rsidR="00384935">
        <w:t>.</w:t>
      </w:r>
    </w:p>
    <w:p w14:paraId="582BC130" w14:textId="04A1C4BB" w:rsidR="00384935" w:rsidRPr="006123FF" w:rsidRDefault="00384935" w:rsidP="00384935">
      <w:pPr>
        <w:pStyle w:val="CaptionTable"/>
      </w:pPr>
      <w:bookmarkStart w:id="103" w:name="_Toc143012365"/>
      <w:r w:rsidRPr="006123FF">
        <w:t xml:space="preserve">Table </w:t>
      </w:r>
      <w:fldSimple w:instr=" STYLEREF 1 \s ">
        <w:r w:rsidR="00FC53A9">
          <w:rPr>
            <w:noProof/>
            <w:cs/>
          </w:rPr>
          <w:t>‎</w:t>
        </w:r>
        <w:r w:rsidR="00FC53A9">
          <w:rPr>
            <w:noProof/>
          </w:rPr>
          <w:t>2</w:t>
        </w:r>
      </w:fldSimple>
      <w:r w:rsidRPr="006123FF">
        <w:t>.</w:t>
      </w:r>
      <w:fldSimple w:instr=" SEQ Table \* ARABIC \s 1 ">
        <w:r w:rsidR="00FC53A9">
          <w:rPr>
            <w:noProof/>
          </w:rPr>
          <w:t>12</w:t>
        </w:r>
      </w:fldSimple>
      <w:r w:rsidRPr="006123FF">
        <w:t xml:space="preserve"> </w:t>
      </w:r>
      <w:r w:rsidRPr="00A264E6">
        <w:t xml:space="preserve">List Mode </w:t>
      </w:r>
      <w:r w:rsidRPr="00B20E6A">
        <w:rPr>
          <w:highlight w:val="yellow"/>
        </w:rPr>
        <w:t>- Frequency Switching Speed</w:t>
      </w:r>
      <w:bookmarkEnd w:id="10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44"/>
        <w:gridCol w:w="3583"/>
        <w:gridCol w:w="1285"/>
        <w:gridCol w:w="1238"/>
      </w:tblGrid>
      <w:tr w:rsidR="00504F55" w:rsidRPr="00A264E6" w14:paraId="1BFA65AF" w14:textId="77777777" w:rsidTr="00384935">
        <w:trPr>
          <w:cantSplit/>
          <w:jc w:val="center"/>
        </w:trPr>
        <w:tc>
          <w:tcPr>
            <w:tcW w:w="1735" w:type="pct"/>
            <w:shd w:val="clear" w:color="auto" w:fill="0D5EA8"/>
          </w:tcPr>
          <w:p w14:paraId="40570E9F" w14:textId="77777777" w:rsidR="00504F55" w:rsidRPr="00A264E6" w:rsidRDefault="00504F55" w:rsidP="00384935">
            <w:pPr>
              <w:pStyle w:val="TableHeading"/>
              <w:rPr>
                <w:snapToGrid w:val="0"/>
              </w:rPr>
            </w:pPr>
            <w:r w:rsidRPr="00A264E6">
              <w:rPr>
                <w:snapToGrid w:val="0"/>
              </w:rPr>
              <w:t xml:space="preserve">Switching time Limit </w:t>
            </w:r>
          </w:p>
        </w:tc>
        <w:tc>
          <w:tcPr>
            <w:tcW w:w="1916" w:type="pct"/>
            <w:shd w:val="clear" w:color="auto" w:fill="0D5EA8"/>
          </w:tcPr>
          <w:p w14:paraId="66D8BAC2" w14:textId="77777777" w:rsidR="00504F55" w:rsidRPr="00A264E6" w:rsidRDefault="00504F55" w:rsidP="00384935">
            <w:pPr>
              <w:pStyle w:val="TableHeading"/>
              <w:rPr>
                <w:snapToGrid w:val="0"/>
              </w:rPr>
            </w:pPr>
            <w:r w:rsidRPr="00A264E6">
              <w:rPr>
                <w:snapToGrid w:val="0"/>
              </w:rPr>
              <w:t>Switching time Reading</w:t>
            </w:r>
          </w:p>
        </w:tc>
        <w:tc>
          <w:tcPr>
            <w:tcW w:w="687" w:type="pct"/>
            <w:shd w:val="clear" w:color="auto" w:fill="0D5EA8"/>
          </w:tcPr>
          <w:p w14:paraId="23818BE1" w14:textId="77777777" w:rsidR="00504F55" w:rsidRPr="00A264E6" w:rsidRDefault="00504F55" w:rsidP="00384935">
            <w:pPr>
              <w:pStyle w:val="TableHeading"/>
              <w:rPr>
                <w:snapToGrid w:val="0"/>
              </w:rPr>
            </w:pPr>
            <w:r w:rsidRPr="00A264E6">
              <w:rPr>
                <w:snapToGrid w:val="0"/>
              </w:rPr>
              <w:t>Pass</w:t>
            </w:r>
          </w:p>
        </w:tc>
        <w:tc>
          <w:tcPr>
            <w:tcW w:w="662" w:type="pct"/>
            <w:shd w:val="clear" w:color="auto" w:fill="0D5EA8"/>
          </w:tcPr>
          <w:p w14:paraId="3BE003B1" w14:textId="77777777" w:rsidR="00504F55" w:rsidRPr="00A264E6" w:rsidRDefault="00504F55" w:rsidP="00384935">
            <w:pPr>
              <w:pStyle w:val="TableHeading"/>
              <w:rPr>
                <w:snapToGrid w:val="0"/>
              </w:rPr>
            </w:pPr>
            <w:r w:rsidRPr="00A264E6">
              <w:rPr>
                <w:snapToGrid w:val="0"/>
              </w:rPr>
              <w:t>Fail</w:t>
            </w:r>
          </w:p>
        </w:tc>
      </w:tr>
      <w:tr w:rsidR="00504F55" w:rsidRPr="00A264E6" w14:paraId="6D22AC13" w14:textId="77777777" w:rsidTr="00384935">
        <w:trPr>
          <w:cantSplit/>
          <w:jc w:val="center"/>
        </w:trPr>
        <w:tc>
          <w:tcPr>
            <w:tcW w:w="1735" w:type="pct"/>
          </w:tcPr>
          <w:p w14:paraId="701BAFE1" w14:textId="7856F9C8" w:rsidR="00504F55" w:rsidRPr="00A264E6" w:rsidRDefault="00504F55" w:rsidP="00384935">
            <w:pPr>
              <w:pStyle w:val="TableText"/>
            </w:pPr>
            <w:r w:rsidRPr="00A264E6">
              <w:t xml:space="preserve">500 </w:t>
            </w:r>
            <w:r w:rsidR="00384935">
              <w:t>µ</w:t>
            </w:r>
            <w:r w:rsidRPr="00A264E6">
              <w:t xml:space="preserve">s ± </w:t>
            </w:r>
            <w:r w:rsidR="00B20E6A">
              <w:rPr>
                <w:rFonts w:hint="cs"/>
                <w:rtl/>
                <w:lang w:bidi="he-IL"/>
              </w:rPr>
              <w:t>10</w:t>
            </w:r>
            <w:proofErr w:type="spellStart"/>
            <w:r w:rsidRPr="00A264E6">
              <w:t>nsec</w:t>
            </w:r>
            <w:proofErr w:type="spellEnd"/>
          </w:p>
        </w:tc>
        <w:tc>
          <w:tcPr>
            <w:tcW w:w="1916" w:type="pct"/>
          </w:tcPr>
          <w:p w14:paraId="71374B9D" w14:textId="77777777" w:rsidR="00504F55" w:rsidRPr="00A264E6" w:rsidRDefault="00504F55" w:rsidP="00384935">
            <w:pPr>
              <w:pStyle w:val="TableText"/>
              <w:rPr>
                <w:snapToGrid w:val="0"/>
              </w:rPr>
            </w:pPr>
          </w:p>
        </w:tc>
        <w:tc>
          <w:tcPr>
            <w:tcW w:w="687" w:type="pct"/>
          </w:tcPr>
          <w:p w14:paraId="715CB00E" w14:textId="40A59B1A" w:rsidR="00504F55" w:rsidRPr="00A264E6" w:rsidRDefault="004A6AC7" w:rsidP="00384935">
            <w:pPr>
              <w:pStyle w:val="TableText"/>
              <w:rPr>
                <w:snapToGrid w:val="0"/>
              </w:rPr>
            </w:pPr>
            <w:r>
              <w:rPr>
                <w:snapToGrid w:val="0"/>
              </w:rPr>
              <w:t>PASS</w:t>
            </w:r>
          </w:p>
        </w:tc>
        <w:tc>
          <w:tcPr>
            <w:tcW w:w="662" w:type="pct"/>
          </w:tcPr>
          <w:p w14:paraId="0BDB0A31" w14:textId="77777777" w:rsidR="00504F55" w:rsidRPr="00A264E6" w:rsidRDefault="00504F55" w:rsidP="00384935">
            <w:pPr>
              <w:pStyle w:val="TableText"/>
              <w:rPr>
                <w:snapToGrid w:val="0"/>
              </w:rPr>
            </w:pPr>
          </w:p>
        </w:tc>
      </w:tr>
    </w:tbl>
    <w:p w14:paraId="668E6684" w14:textId="21A2D2FB" w:rsidR="00504F55" w:rsidRPr="00A264E6" w:rsidRDefault="00504F55">
      <w:pPr>
        <w:pStyle w:val="ListNumber"/>
      </w:pPr>
      <w:r w:rsidRPr="00A264E6">
        <w:t xml:space="preserve">Configure the </w:t>
      </w:r>
      <w:r w:rsidR="002B4A13">
        <w:t>LSX4091</w:t>
      </w:r>
      <w:r w:rsidRPr="00A264E6">
        <w:t xml:space="preserve"> as follows: </w:t>
      </w:r>
    </w:p>
    <w:p w14:paraId="7FFFD27B" w14:textId="7C82B20D" w:rsidR="00504F55" w:rsidRPr="00A264E6" w:rsidRDefault="00504F55">
      <w:pPr>
        <w:pStyle w:val="ListNumber"/>
        <w:numPr>
          <w:ilvl w:val="1"/>
          <w:numId w:val="6"/>
        </w:numPr>
        <w:ind w:left="993" w:hanging="284"/>
      </w:pPr>
      <w:r w:rsidRPr="00A264E6">
        <w:t>List step 1:</w:t>
      </w:r>
      <w:r w:rsidR="00384935">
        <w:t xml:space="preserve"> </w:t>
      </w:r>
      <w:r w:rsidR="00384935" w:rsidRPr="00A264E6">
        <w:t xml:space="preserve">Frequency </w:t>
      </w:r>
      <w:r w:rsidRPr="00A264E6">
        <w:t>1 GHz, Power 5dBm, Dwell 500 us</w:t>
      </w:r>
    </w:p>
    <w:p w14:paraId="143AB48B" w14:textId="168E81E5" w:rsidR="00504F55" w:rsidRPr="00A264E6" w:rsidRDefault="00504F55">
      <w:pPr>
        <w:pStyle w:val="ListNumber"/>
        <w:numPr>
          <w:ilvl w:val="1"/>
          <w:numId w:val="6"/>
        </w:numPr>
        <w:ind w:left="993" w:hanging="284"/>
      </w:pPr>
      <w:r w:rsidRPr="00A264E6">
        <w:t xml:space="preserve">List step 2: </w:t>
      </w:r>
      <w:r w:rsidR="00384935" w:rsidRPr="00A264E6">
        <w:t xml:space="preserve">Frequency </w:t>
      </w:r>
      <w:r w:rsidRPr="00A264E6">
        <w:t>2 GHz, Power 0dBm, Dwell 1000 us</w:t>
      </w:r>
    </w:p>
    <w:p w14:paraId="2B2CF5B7" w14:textId="247B922F" w:rsidR="00504F55" w:rsidRPr="00A264E6" w:rsidRDefault="00504F55">
      <w:pPr>
        <w:pStyle w:val="ListNumber"/>
        <w:numPr>
          <w:ilvl w:val="1"/>
          <w:numId w:val="6"/>
        </w:numPr>
        <w:ind w:left="993" w:hanging="284"/>
      </w:pPr>
      <w:r w:rsidRPr="00A264E6">
        <w:t xml:space="preserve">List step 3: </w:t>
      </w:r>
      <w:r w:rsidR="00384935" w:rsidRPr="00A264E6">
        <w:t xml:space="preserve">Frequency </w:t>
      </w:r>
      <w:r w:rsidRPr="00A264E6">
        <w:t>3 GHz, Power -5dBm, Dwell 1500 us</w:t>
      </w:r>
    </w:p>
    <w:p w14:paraId="76DB3050" w14:textId="037A4491" w:rsidR="00504F55" w:rsidRPr="00A264E6" w:rsidRDefault="00504F55">
      <w:pPr>
        <w:pStyle w:val="ListNumber"/>
      </w:pPr>
      <w:r w:rsidRPr="00A264E6">
        <w:t xml:space="preserve">Perform List Mode Frequency, Power and Dwell tests </w:t>
      </w:r>
      <w:r w:rsidR="00384935">
        <w:t>according to</w:t>
      </w:r>
      <w:r w:rsidR="00384935" w:rsidRPr="00A264E6">
        <w:t xml:space="preserve"> </w:t>
      </w:r>
      <w:r w:rsidR="00384935">
        <w:t>the table below.</w:t>
      </w:r>
    </w:p>
    <w:p w14:paraId="037BDE86" w14:textId="5332E3C1" w:rsidR="00384935" w:rsidRPr="006123FF" w:rsidRDefault="00384935" w:rsidP="00384935">
      <w:pPr>
        <w:pStyle w:val="CaptionTable"/>
      </w:pPr>
      <w:bookmarkStart w:id="104" w:name="_Toc143012366"/>
      <w:r w:rsidRPr="006123FF">
        <w:t xml:space="preserve">Table </w:t>
      </w:r>
      <w:fldSimple w:instr=" STYLEREF 1 \s ">
        <w:r w:rsidR="00FC53A9">
          <w:rPr>
            <w:noProof/>
            <w:cs/>
          </w:rPr>
          <w:t>‎</w:t>
        </w:r>
        <w:r w:rsidR="00FC53A9">
          <w:rPr>
            <w:noProof/>
          </w:rPr>
          <w:t>2</w:t>
        </w:r>
      </w:fldSimple>
      <w:r w:rsidRPr="006123FF">
        <w:t>.</w:t>
      </w:r>
      <w:fldSimple w:instr=" SEQ Table \* ARABIC \s 1 ">
        <w:r w:rsidR="00FC53A9">
          <w:rPr>
            <w:noProof/>
          </w:rPr>
          <w:t>13</w:t>
        </w:r>
      </w:fldSimple>
      <w:r w:rsidRPr="006123FF">
        <w:t xml:space="preserve"> </w:t>
      </w:r>
      <w:r w:rsidRPr="00A264E6">
        <w:t>List Mode - Frequency</w:t>
      </w:r>
      <w:bookmarkEnd w:id="10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29"/>
        <w:gridCol w:w="958"/>
        <w:gridCol w:w="1369"/>
        <w:gridCol w:w="1371"/>
        <w:gridCol w:w="1173"/>
        <w:gridCol w:w="1369"/>
        <w:gridCol w:w="958"/>
        <w:gridCol w:w="823"/>
      </w:tblGrid>
      <w:tr w:rsidR="00504F55" w:rsidRPr="00A264E6" w14:paraId="4ECD77A5" w14:textId="77777777" w:rsidTr="00384935">
        <w:trPr>
          <w:cantSplit/>
          <w:jc w:val="center"/>
        </w:trPr>
        <w:tc>
          <w:tcPr>
            <w:tcW w:w="692" w:type="pct"/>
            <w:shd w:val="clear" w:color="auto" w:fill="0D5EA8"/>
          </w:tcPr>
          <w:p w14:paraId="244261D3" w14:textId="77777777" w:rsidR="00504F55" w:rsidRPr="00A264E6" w:rsidRDefault="00504F55" w:rsidP="00384935">
            <w:pPr>
              <w:pStyle w:val="TableHeading"/>
              <w:rPr>
                <w:snapToGrid w:val="0"/>
              </w:rPr>
            </w:pPr>
            <w:r w:rsidRPr="00A264E6">
              <w:rPr>
                <w:snapToGrid w:val="0"/>
              </w:rPr>
              <w:t>Frequency</w:t>
            </w:r>
          </w:p>
        </w:tc>
        <w:tc>
          <w:tcPr>
            <w:tcW w:w="515" w:type="pct"/>
            <w:shd w:val="clear" w:color="auto" w:fill="0D5EA8"/>
          </w:tcPr>
          <w:p w14:paraId="21AFAA41" w14:textId="77777777" w:rsidR="00504F55" w:rsidRPr="00A264E6" w:rsidRDefault="00504F55" w:rsidP="00384935">
            <w:pPr>
              <w:pStyle w:val="TableHeading"/>
              <w:rPr>
                <w:snapToGrid w:val="0"/>
              </w:rPr>
            </w:pPr>
            <w:r w:rsidRPr="00A264E6">
              <w:rPr>
                <w:snapToGrid w:val="0"/>
              </w:rPr>
              <w:t xml:space="preserve">Power </w:t>
            </w:r>
          </w:p>
        </w:tc>
        <w:tc>
          <w:tcPr>
            <w:tcW w:w="735" w:type="pct"/>
            <w:shd w:val="clear" w:color="auto" w:fill="0D5EA8"/>
          </w:tcPr>
          <w:p w14:paraId="6B2347D8" w14:textId="77777777" w:rsidR="00504F55" w:rsidRPr="00A264E6" w:rsidRDefault="00504F55" w:rsidP="00384935">
            <w:pPr>
              <w:pStyle w:val="TableHeading"/>
              <w:rPr>
                <w:snapToGrid w:val="0"/>
              </w:rPr>
            </w:pPr>
            <w:r w:rsidRPr="00A264E6">
              <w:rPr>
                <w:bCs/>
              </w:rPr>
              <w:t>Dwell</w:t>
            </w:r>
            <w:r w:rsidRPr="00A264E6">
              <w:rPr>
                <w:snapToGrid w:val="0"/>
              </w:rPr>
              <w:t xml:space="preserve"> time</w:t>
            </w:r>
          </w:p>
        </w:tc>
        <w:tc>
          <w:tcPr>
            <w:tcW w:w="736" w:type="pct"/>
            <w:shd w:val="clear" w:color="auto" w:fill="0D5EA8"/>
          </w:tcPr>
          <w:p w14:paraId="43880734" w14:textId="77777777" w:rsidR="00504F55" w:rsidRPr="00A264E6" w:rsidRDefault="00504F55" w:rsidP="00384935">
            <w:pPr>
              <w:pStyle w:val="TableHeading"/>
              <w:rPr>
                <w:snapToGrid w:val="0"/>
              </w:rPr>
            </w:pPr>
            <w:r w:rsidRPr="00A264E6">
              <w:rPr>
                <w:snapToGrid w:val="0"/>
              </w:rPr>
              <w:t>Frequency Reading</w:t>
            </w:r>
          </w:p>
        </w:tc>
        <w:tc>
          <w:tcPr>
            <w:tcW w:w="630" w:type="pct"/>
            <w:shd w:val="clear" w:color="auto" w:fill="0D5EA8"/>
          </w:tcPr>
          <w:p w14:paraId="548938B8" w14:textId="77777777" w:rsidR="00504F55" w:rsidRPr="00A264E6" w:rsidRDefault="00504F55" w:rsidP="00384935">
            <w:pPr>
              <w:pStyle w:val="TableHeading"/>
              <w:rPr>
                <w:snapToGrid w:val="0"/>
              </w:rPr>
            </w:pPr>
            <w:r w:rsidRPr="00A264E6">
              <w:rPr>
                <w:snapToGrid w:val="0"/>
              </w:rPr>
              <w:t xml:space="preserve">Power Reading </w:t>
            </w:r>
          </w:p>
        </w:tc>
        <w:tc>
          <w:tcPr>
            <w:tcW w:w="735" w:type="pct"/>
            <w:shd w:val="clear" w:color="auto" w:fill="0D5EA8"/>
          </w:tcPr>
          <w:p w14:paraId="2F51DB16" w14:textId="77777777" w:rsidR="00504F55" w:rsidRPr="00A264E6" w:rsidRDefault="00504F55" w:rsidP="00384935">
            <w:pPr>
              <w:pStyle w:val="TableHeading"/>
              <w:rPr>
                <w:snapToGrid w:val="0"/>
              </w:rPr>
            </w:pPr>
            <w:r w:rsidRPr="00A264E6">
              <w:rPr>
                <w:bCs/>
              </w:rPr>
              <w:t>Dwell</w:t>
            </w:r>
            <w:r w:rsidRPr="00A264E6">
              <w:rPr>
                <w:snapToGrid w:val="0"/>
              </w:rPr>
              <w:t xml:space="preserve"> time Reading</w:t>
            </w:r>
          </w:p>
        </w:tc>
        <w:tc>
          <w:tcPr>
            <w:tcW w:w="515" w:type="pct"/>
            <w:shd w:val="clear" w:color="auto" w:fill="0D5EA8"/>
          </w:tcPr>
          <w:p w14:paraId="724EB893" w14:textId="77777777" w:rsidR="00504F55" w:rsidRPr="00A264E6" w:rsidRDefault="00504F55" w:rsidP="00384935">
            <w:pPr>
              <w:pStyle w:val="TableHeading"/>
              <w:rPr>
                <w:snapToGrid w:val="0"/>
              </w:rPr>
            </w:pPr>
            <w:r w:rsidRPr="00A264E6">
              <w:rPr>
                <w:snapToGrid w:val="0"/>
              </w:rPr>
              <w:t>Pass</w:t>
            </w:r>
          </w:p>
        </w:tc>
        <w:tc>
          <w:tcPr>
            <w:tcW w:w="442" w:type="pct"/>
            <w:shd w:val="clear" w:color="auto" w:fill="0D5EA8"/>
          </w:tcPr>
          <w:p w14:paraId="510BDA95" w14:textId="77777777" w:rsidR="00504F55" w:rsidRPr="00A264E6" w:rsidRDefault="00504F55" w:rsidP="00384935">
            <w:pPr>
              <w:pStyle w:val="TableHeading"/>
              <w:rPr>
                <w:snapToGrid w:val="0"/>
              </w:rPr>
            </w:pPr>
            <w:r w:rsidRPr="00A264E6">
              <w:rPr>
                <w:snapToGrid w:val="0"/>
              </w:rPr>
              <w:t>Fail</w:t>
            </w:r>
          </w:p>
        </w:tc>
      </w:tr>
      <w:tr w:rsidR="00504F55" w:rsidRPr="00A264E6" w14:paraId="4D925537" w14:textId="77777777" w:rsidTr="00384935">
        <w:trPr>
          <w:cantSplit/>
          <w:jc w:val="center"/>
        </w:trPr>
        <w:tc>
          <w:tcPr>
            <w:tcW w:w="692" w:type="pct"/>
          </w:tcPr>
          <w:p w14:paraId="3B73D5E6" w14:textId="77777777" w:rsidR="00504F55" w:rsidRPr="00A264E6" w:rsidRDefault="00504F55" w:rsidP="00384935">
            <w:pPr>
              <w:pStyle w:val="TableText"/>
              <w:rPr>
                <w:snapToGrid w:val="0"/>
              </w:rPr>
            </w:pPr>
            <w:r w:rsidRPr="00A264E6">
              <w:rPr>
                <w:snapToGrid w:val="0"/>
              </w:rPr>
              <w:t>1 GHz</w:t>
            </w:r>
          </w:p>
        </w:tc>
        <w:tc>
          <w:tcPr>
            <w:tcW w:w="515" w:type="pct"/>
          </w:tcPr>
          <w:p w14:paraId="65E1B40A" w14:textId="77777777" w:rsidR="00504F55" w:rsidRPr="00A264E6" w:rsidRDefault="00504F55" w:rsidP="00384935">
            <w:pPr>
              <w:pStyle w:val="TableText"/>
              <w:rPr>
                <w:b/>
                <w:snapToGrid w:val="0"/>
              </w:rPr>
            </w:pPr>
            <w:r w:rsidRPr="00A264E6">
              <w:t>5dBm</w:t>
            </w:r>
          </w:p>
        </w:tc>
        <w:tc>
          <w:tcPr>
            <w:tcW w:w="735" w:type="pct"/>
          </w:tcPr>
          <w:p w14:paraId="1EC4DB85" w14:textId="04309331" w:rsidR="00504F55" w:rsidRPr="00A264E6" w:rsidRDefault="00504F55" w:rsidP="00384935">
            <w:pPr>
              <w:pStyle w:val="TableText"/>
              <w:rPr>
                <w:b/>
                <w:snapToGrid w:val="0"/>
              </w:rPr>
            </w:pPr>
            <w:r w:rsidRPr="00A264E6">
              <w:t xml:space="preserve">500 </w:t>
            </w:r>
            <w:r w:rsidR="001D13F0">
              <w:t>µ</w:t>
            </w:r>
            <w:r w:rsidRPr="00A264E6">
              <w:t>s</w:t>
            </w:r>
          </w:p>
        </w:tc>
        <w:tc>
          <w:tcPr>
            <w:tcW w:w="736" w:type="pct"/>
          </w:tcPr>
          <w:p w14:paraId="012648C6" w14:textId="1F19007E" w:rsidR="00504F55" w:rsidRPr="00A264E6" w:rsidRDefault="004A6AC7" w:rsidP="00384935">
            <w:pPr>
              <w:pStyle w:val="TableText"/>
              <w:rPr>
                <w:snapToGrid w:val="0"/>
              </w:rPr>
            </w:pPr>
            <w:r>
              <w:rPr>
                <w:snapToGrid w:val="0"/>
              </w:rPr>
              <w:t>0.995 GHz</w:t>
            </w:r>
          </w:p>
        </w:tc>
        <w:tc>
          <w:tcPr>
            <w:tcW w:w="630" w:type="pct"/>
          </w:tcPr>
          <w:p w14:paraId="34C28409" w14:textId="14F83EFA" w:rsidR="00504F55" w:rsidRPr="00A264E6" w:rsidRDefault="004A6AC7" w:rsidP="00384935">
            <w:pPr>
              <w:pStyle w:val="TableText"/>
              <w:rPr>
                <w:snapToGrid w:val="0"/>
              </w:rPr>
            </w:pPr>
            <w:r>
              <w:rPr>
                <w:snapToGrid w:val="0"/>
              </w:rPr>
              <w:t>5.38</w:t>
            </w:r>
          </w:p>
        </w:tc>
        <w:tc>
          <w:tcPr>
            <w:tcW w:w="735" w:type="pct"/>
          </w:tcPr>
          <w:p w14:paraId="25501847" w14:textId="77777777" w:rsidR="00504F55" w:rsidRPr="00A264E6" w:rsidRDefault="00504F55" w:rsidP="00384935">
            <w:pPr>
              <w:pStyle w:val="TableText"/>
              <w:rPr>
                <w:snapToGrid w:val="0"/>
              </w:rPr>
            </w:pPr>
          </w:p>
        </w:tc>
        <w:tc>
          <w:tcPr>
            <w:tcW w:w="515" w:type="pct"/>
            <w:vMerge w:val="restart"/>
          </w:tcPr>
          <w:p w14:paraId="0CC013F5" w14:textId="14EECFDC" w:rsidR="00504F55" w:rsidRPr="00A264E6" w:rsidRDefault="004A6AC7" w:rsidP="00384935">
            <w:pPr>
              <w:pStyle w:val="TableText"/>
              <w:rPr>
                <w:snapToGrid w:val="0"/>
              </w:rPr>
            </w:pPr>
            <w:r>
              <w:rPr>
                <w:snapToGrid w:val="0"/>
              </w:rPr>
              <w:t>PASS</w:t>
            </w:r>
          </w:p>
        </w:tc>
        <w:tc>
          <w:tcPr>
            <w:tcW w:w="442" w:type="pct"/>
            <w:vMerge w:val="restart"/>
          </w:tcPr>
          <w:p w14:paraId="3FCA43A8" w14:textId="77777777" w:rsidR="00504F55" w:rsidRPr="00A264E6" w:rsidRDefault="00504F55" w:rsidP="00384935">
            <w:pPr>
              <w:pStyle w:val="TableText"/>
              <w:rPr>
                <w:snapToGrid w:val="0"/>
              </w:rPr>
            </w:pPr>
          </w:p>
        </w:tc>
      </w:tr>
      <w:tr w:rsidR="00504F55" w:rsidRPr="00A264E6" w14:paraId="1C9D47D5" w14:textId="77777777" w:rsidTr="00384935">
        <w:trPr>
          <w:cantSplit/>
          <w:jc w:val="center"/>
        </w:trPr>
        <w:tc>
          <w:tcPr>
            <w:tcW w:w="692" w:type="pct"/>
          </w:tcPr>
          <w:p w14:paraId="01DC0496" w14:textId="77777777" w:rsidR="00504F55" w:rsidRPr="00A264E6" w:rsidRDefault="00504F55" w:rsidP="00384935">
            <w:pPr>
              <w:pStyle w:val="TableText"/>
              <w:rPr>
                <w:snapToGrid w:val="0"/>
              </w:rPr>
            </w:pPr>
            <w:r w:rsidRPr="00A264E6">
              <w:rPr>
                <w:snapToGrid w:val="0"/>
              </w:rPr>
              <w:t>2 GHz</w:t>
            </w:r>
          </w:p>
        </w:tc>
        <w:tc>
          <w:tcPr>
            <w:tcW w:w="515" w:type="pct"/>
          </w:tcPr>
          <w:p w14:paraId="70A8ADA7" w14:textId="77777777" w:rsidR="00504F55" w:rsidRPr="00A264E6" w:rsidRDefault="00504F55" w:rsidP="00384935">
            <w:pPr>
              <w:pStyle w:val="TableText"/>
              <w:rPr>
                <w:b/>
                <w:snapToGrid w:val="0"/>
              </w:rPr>
            </w:pPr>
            <w:r w:rsidRPr="00A264E6">
              <w:t>0dBm</w:t>
            </w:r>
          </w:p>
        </w:tc>
        <w:tc>
          <w:tcPr>
            <w:tcW w:w="735" w:type="pct"/>
          </w:tcPr>
          <w:p w14:paraId="121AE499" w14:textId="3DA36B5D" w:rsidR="00504F55" w:rsidRPr="00A264E6" w:rsidRDefault="00504F55" w:rsidP="00384935">
            <w:pPr>
              <w:pStyle w:val="TableText"/>
              <w:rPr>
                <w:b/>
                <w:snapToGrid w:val="0"/>
              </w:rPr>
            </w:pPr>
            <w:r w:rsidRPr="00A264E6">
              <w:t xml:space="preserve">1000 </w:t>
            </w:r>
            <w:r w:rsidR="001D13F0">
              <w:t>µ</w:t>
            </w:r>
            <w:r w:rsidRPr="00A264E6">
              <w:t>s</w:t>
            </w:r>
          </w:p>
        </w:tc>
        <w:tc>
          <w:tcPr>
            <w:tcW w:w="736" w:type="pct"/>
          </w:tcPr>
          <w:p w14:paraId="2CC06E9E" w14:textId="2E18A906" w:rsidR="00504F55" w:rsidRPr="00A264E6" w:rsidRDefault="004A6AC7" w:rsidP="00384935">
            <w:pPr>
              <w:pStyle w:val="TableText"/>
              <w:rPr>
                <w:snapToGrid w:val="0"/>
              </w:rPr>
            </w:pPr>
            <w:r>
              <w:rPr>
                <w:snapToGrid w:val="0"/>
              </w:rPr>
              <w:t>2.008 GHz</w:t>
            </w:r>
          </w:p>
        </w:tc>
        <w:tc>
          <w:tcPr>
            <w:tcW w:w="630" w:type="pct"/>
          </w:tcPr>
          <w:p w14:paraId="6D605D3E" w14:textId="15A4C665" w:rsidR="00504F55" w:rsidRPr="00A264E6" w:rsidRDefault="004A6AC7" w:rsidP="00384935">
            <w:pPr>
              <w:pStyle w:val="TableText"/>
              <w:rPr>
                <w:snapToGrid w:val="0"/>
              </w:rPr>
            </w:pPr>
            <w:r>
              <w:rPr>
                <w:snapToGrid w:val="0"/>
              </w:rPr>
              <w:t>-0.39</w:t>
            </w:r>
          </w:p>
        </w:tc>
        <w:tc>
          <w:tcPr>
            <w:tcW w:w="735" w:type="pct"/>
          </w:tcPr>
          <w:p w14:paraId="24E5F60E" w14:textId="77777777" w:rsidR="00504F55" w:rsidRPr="00A264E6" w:rsidRDefault="00504F55" w:rsidP="00384935">
            <w:pPr>
              <w:pStyle w:val="TableText"/>
              <w:rPr>
                <w:snapToGrid w:val="0"/>
              </w:rPr>
            </w:pPr>
          </w:p>
        </w:tc>
        <w:tc>
          <w:tcPr>
            <w:tcW w:w="515" w:type="pct"/>
            <w:vMerge/>
          </w:tcPr>
          <w:p w14:paraId="251D4B88" w14:textId="77777777" w:rsidR="00504F55" w:rsidRPr="00A264E6" w:rsidRDefault="00504F55" w:rsidP="00384935">
            <w:pPr>
              <w:pStyle w:val="TableText"/>
              <w:rPr>
                <w:snapToGrid w:val="0"/>
              </w:rPr>
            </w:pPr>
          </w:p>
        </w:tc>
        <w:tc>
          <w:tcPr>
            <w:tcW w:w="442" w:type="pct"/>
            <w:vMerge/>
          </w:tcPr>
          <w:p w14:paraId="6FE76F14" w14:textId="77777777" w:rsidR="00504F55" w:rsidRPr="00A264E6" w:rsidRDefault="00504F55" w:rsidP="00384935">
            <w:pPr>
              <w:pStyle w:val="TableText"/>
              <w:rPr>
                <w:snapToGrid w:val="0"/>
              </w:rPr>
            </w:pPr>
          </w:p>
        </w:tc>
      </w:tr>
      <w:tr w:rsidR="00504F55" w:rsidRPr="00A264E6" w14:paraId="5A1C4295" w14:textId="77777777" w:rsidTr="00384935">
        <w:trPr>
          <w:cantSplit/>
          <w:jc w:val="center"/>
        </w:trPr>
        <w:tc>
          <w:tcPr>
            <w:tcW w:w="692" w:type="pct"/>
          </w:tcPr>
          <w:p w14:paraId="58D969B4" w14:textId="77777777" w:rsidR="00504F55" w:rsidRPr="00A264E6" w:rsidRDefault="00504F55" w:rsidP="00384935">
            <w:pPr>
              <w:pStyle w:val="TableText"/>
              <w:rPr>
                <w:snapToGrid w:val="0"/>
              </w:rPr>
            </w:pPr>
            <w:r w:rsidRPr="00A264E6">
              <w:rPr>
                <w:snapToGrid w:val="0"/>
              </w:rPr>
              <w:t>3 GHz</w:t>
            </w:r>
          </w:p>
        </w:tc>
        <w:tc>
          <w:tcPr>
            <w:tcW w:w="515" w:type="pct"/>
          </w:tcPr>
          <w:p w14:paraId="27B9087E" w14:textId="77777777" w:rsidR="00504F55" w:rsidRPr="00A264E6" w:rsidRDefault="00504F55" w:rsidP="00384935">
            <w:pPr>
              <w:pStyle w:val="TableText"/>
              <w:rPr>
                <w:b/>
                <w:snapToGrid w:val="0"/>
              </w:rPr>
            </w:pPr>
            <w:r w:rsidRPr="00A264E6">
              <w:t>-5dBm</w:t>
            </w:r>
          </w:p>
        </w:tc>
        <w:tc>
          <w:tcPr>
            <w:tcW w:w="735" w:type="pct"/>
          </w:tcPr>
          <w:p w14:paraId="0087850C" w14:textId="4D461C55" w:rsidR="00504F55" w:rsidRPr="00A264E6" w:rsidRDefault="00504F55" w:rsidP="00384935">
            <w:pPr>
              <w:pStyle w:val="TableText"/>
              <w:rPr>
                <w:b/>
                <w:snapToGrid w:val="0"/>
              </w:rPr>
            </w:pPr>
            <w:r w:rsidRPr="00A264E6">
              <w:t xml:space="preserve">1500 </w:t>
            </w:r>
            <w:r w:rsidR="001D13F0">
              <w:t>µ</w:t>
            </w:r>
            <w:r w:rsidRPr="00A264E6">
              <w:t>s</w:t>
            </w:r>
          </w:p>
        </w:tc>
        <w:tc>
          <w:tcPr>
            <w:tcW w:w="736" w:type="pct"/>
          </w:tcPr>
          <w:p w14:paraId="6A07C478" w14:textId="46CE70A5" w:rsidR="00504F55" w:rsidRPr="00A264E6" w:rsidRDefault="004A6AC7" w:rsidP="00384935">
            <w:pPr>
              <w:pStyle w:val="TableText"/>
              <w:rPr>
                <w:snapToGrid w:val="0"/>
              </w:rPr>
            </w:pPr>
            <w:r>
              <w:rPr>
                <w:snapToGrid w:val="0"/>
              </w:rPr>
              <w:t>3.000 GHz</w:t>
            </w:r>
          </w:p>
        </w:tc>
        <w:tc>
          <w:tcPr>
            <w:tcW w:w="630" w:type="pct"/>
          </w:tcPr>
          <w:p w14:paraId="470928C1" w14:textId="6E2ADD04" w:rsidR="00504F55" w:rsidRPr="00A264E6" w:rsidRDefault="004A6AC7" w:rsidP="00384935">
            <w:pPr>
              <w:pStyle w:val="TableText"/>
              <w:rPr>
                <w:snapToGrid w:val="0"/>
              </w:rPr>
            </w:pPr>
            <w:r>
              <w:rPr>
                <w:snapToGrid w:val="0"/>
              </w:rPr>
              <w:t>-3.32</w:t>
            </w:r>
          </w:p>
        </w:tc>
        <w:tc>
          <w:tcPr>
            <w:tcW w:w="735" w:type="pct"/>
          </w:tcPr>
          <w:p w14:paraId="456D4E67" w14:textId="77777777" w:rsidR="00504F55" w:rsidRPr="00A264E6" w:rsidRDefault="00504F55" w:rsidP="00384935">
            <w:pPr>
              <w:pStyle w:val="TableText"/>
              <w:rPr>
                <w:snapToGrid w:val="0"/>
              </w:rPr>
            </w:pPr>
          </w:p>
        </w:tc>
        <w:tc>
          <w:tcPr>
            <w:tcW w:w="515" w:type="pct"/>
            <w:vMerge/>
          </w:tcPr>
          <w:p w14:paraId="0D659A8A" w14:textId="77777777" w:rsidR="00504F55" w:rsidRPr="00A264E6" w:rsidRDefault="00504F55" w:rsidP="00384935">
            <w:pPr>
              <w:pStyle w:val="TableText"/>
              <w:rPr>
                <w:snapToGrid w:val="0"/>
              </w:rPr>
            </w:pPr>
          </w:p>
        </w:tc>
        <w:tc>
          <w:tcPr>
            <w:tcW w:w="442" w:type="pct"/>
            <w:vMerge/>
          </w:tcPr>
          <w:p w14:paraId="0DE660CD" w14:textId="77777777" w:rsidR="00504F55" w:rsidRPr="00A264E6" w:rsidRDefault="00504F55" w:rsidP="00384935">
            <w:pPr>
              <w:pStyle w:val="TableText"/>
              <w:rPr>
                <w:snapToGrid w:val="0"/>
              </w:rPr>
            </w:pPr>
          </w:p>
        </w:tc>
      </w:tr>
    </w:tbl>
    <w:p w14:paraId="1753EBF6" w14:textId="77777777" w:rsidR="00504F55" w:rsidRPr="000301CF" w:rsidRDefault="00504F55" w:rsidP="00033389">
      <w:pPr>
        <w:pStyle w:val="Heading2"/>
        <w:pageBreakBefore/>
      </w:pPr>
      <w:bookmarkStart w:id="105" w:name="_Toc32840536"/>
      <w:bookmarkStart w:id="106" w:name="_Toc143012340"/>
      <w:r w:rsidRPr="000301CF">
        <w:lastRenderedPageBreak/>
        <w:t>Frequency Modulation</w:t>
      </w:r>
      <w:bookmarkEnd w:id="105"/>
      <w:bookmarkEnd w:id="106"/>
    </w:p>
    <w:p w14:paraId="76690FAA" w14:textId="77777777" w:rsidR="00504F55" w:rsidRPr="00A264E6" w:rsidRDefault="00504F55" w:rsidP="000301CF">
      <w:pPr>
        <w:pStyle w:val="BodyTextHeader"/>
      </w:pPr>
      <w:r w:rsidRPr="00A264E6">
        <w:t>Test Equipment: Scope with Jitter analysis, Function Generator</w:t>
      </w:r>
    </w:p>
    <w:p w14:paraId="690A5B98" w14:textId="77777777" w:rsidR="00504F55" w:rsidRPr="00A264E6" w:rsidRDefault="00504F55" w:rsidP="000301CF">
      <w:pPr>
        <w:pStyle w:val="BodyTextHeader"/>
      </w:pPr>
      <w:r w:rsidRPr="00A264E6">
        <w:t>Preparation:</w:t>
      </w:r>
    </w:p>
    <w:p w14:paraId="4D68BAC6" w14:textId="4466E671" w:rsidR="00504F55" w:rsidRPr="00A264E6" w:rsidRDefault="00504F55">
      <w:pPr>
        <w:pStyle w:val="ListNumber"/>
        <w:numPr>
          <w:ilvl w:val="0"/>
          <w:numId w:val="32"/>
        </w:numPr>
      </w:pPr>
      <w:r w:rsidRPr="00A264E6">
        <w:t xml:space="preserve">Connect the </w:t>
      </w:r>
      <w:r w:rsidR="002B4A13">
        <w:t>LSX4091</w:t>
      </w:r>
      <w:r w:rsidRPr="00A264E6">
        <w:t xml:space="preserve"> output to the scope channel 1 input</w:t>
      </w:r>
    </w:p>
    <w:p w14:paraId="45D20EA1" w14:textId="24FED4E2" w:rsidR="00504F55" w:rsidRPr="00A264E6" w:rsidRDefault="00504F55">
      <w:pPr>
        <w:pStyle w:val="ListNumber"/>
      </w:pPr>
      <w:r w:rsidRPr="00A264E6">
        <w:t xml:space="preserve">Connect the function generator output to the </w:t>
      </w:r>
      <w:r w:rsidR="002B4A13">
        <w:t>LSX4091</w:t>
      </w:r>
      <w:r w:rsidRPr="00A264E6">
        <w:t>M FM input</w:t>
      </w:r>
    </w:p>
    <w:p w14:paraId="26880205" w14:textId="02E2C8FD" w:rsidR="00504F55" w:rsidRPr="00A264E6" w:rsidRDefault="00504F55">
      <w:pPr>
        <w:pStyle w:val="ListNumber"/>
      </w:pPr>
      <w:r w:rsidRPr="00A264E6">
        <w:t xml:space="preserve">Configure the scope </w:t>
      </w:r>
      <w:r w:rsidR="005E1F9F">
        <w:t>as follows:</w:t>
      </w:r>
    </w:p>
    <w:p w14:paraId="4AC230E3" w14:textId="0222CDAE" w:rsidR="00504F55" w:rsidRPr="00A264E6" w:rsidRDefault="00504F55">
      <w:pPr>
        <w:pStyle w:val="ListNumber"/>
        <w:numPr>
          <w:ilvl w:val="1"/>
          <w:numId w:val="6"/>
        </w:numPr>
        <w:ind w:left="993" w:hanging="284"/>
      </w:pPr>
      <w:r w:rsidRPr="00A264E6">
        <w:t xml:space="preserve">Amplitude: </w:t>
      </w:r>
      <w:r w:rsidR="00B20E6A">
        <w:rPr>
          <w:rtl/>
        </w:rPr>
        <w:tab/>
      </w:r>
      <w:r w:rsidR="00B20E6A">
        <w:rPr>
          <w:rtl/>
        </w:rPr>
        <w:tab/>
      </w:r>
      <w:r w:rsidR="00B20E6A">
        <w:rPr>
          <w:rtl/>
        </w:rPr>
        <w:tab/>
      </w:r>
      <w:r w:rsidRPr="00A264E6">
        <w:t>200 mV per division</w:t>
      </w:r>
    </w:p>
    <w:p w14:paraId="16DA61B7" w14:textId="61D17776" w:rsidR="00504F55" w:rsidRPr="00A264E6" w:rsidRDefault="00504F55">
      <w:pPr>
        <w:pStyle w:val="ListNumber"/>
        <w:numPr>
          <w:ilvl w:val="1"/>
          <w:numId w:val="6"/>
        </w:numPr>
        <w:ind w:left="993" w:hanging="284"/>
      </w:pPr>
      <w:r w:rsidRPr="00A264E6">
        <w:t>Time base:</w:t>
      </w:r>
      <w:r w:rsidR="000301CF">
        <w:t xml:space="preserve"> </w:t>
      </w:r>
      <w:r w:rsidR="00B20E6A">
        <w:rPr>
          <w:rtl/>
        </w:rPr>
        <w:tab/>
      </w:r>
      <w:r w:rsidR="00B20E6A">
        <w:rPr>
          <w:rtl/>
        </w:rPr>
        <w:tab/>
      </w:r>
      <w:r w:rsidR="00B20E6A">
        <w:rPr>
          <w:rtl/>
        </w:rPr>
        <w:tab/>
      </w:r>
      <w:r w:rsidRPr="00A264E6">
        <w:t>100 us per division</w:t>
      </w:r>
    </w:p>
    <w:p w14:paraId="52E35683" w14:textId="353E100C" w:rsidR="00504F55" w:rsidRPr="00A264E6" w:rsidRDefault="00504F55">
      <w:pPr>
        <w:pStyle w:val="ListNumber"/>
        <w:numPr>
          <w:ilvl w:val="1"/>
          <w:numId w:val="6"/>
        </w:numPr>
        <w:ind w:left="993" w:hanging="284"/>
      </w:pPr>
      <w:r w:rsidRPr="00A264E6">
        <w:t>Jitter analysis:</w:t>
      </w:r>
      <w:r w:rsidR="000301CF">
        <w:t xml:space="preserve"> </w:t>
      </w:r>
      <w:r w:rsidR="00B20E6A">
        <w:rPr>
          <w:rtl/>
        </w:rPr>
        <w:tab/>
      </w:r>
      <w:r w:rsidR="00B20E6A">
        <w:rPr>
          <w:rtl/>
        </w:rPr>
        <w:tab/>
      </w:r>
      <w:r w:rsidRPr="00A264E6">
        <w:t xml:space="preserve">ON </w:t>
      </w:r>
    </w:p>
    <w:p w14:paraId="767ABFCB" w14:textId="68FF7E96" w:rsidR="00504F55" w:rsidRPr="00A264E6" w:rsidRDefault="00504F55">
      <w:pPr>
        <w:pStyle w:val="ListNumber"/>
      </w:pPr>
      <w:r w:rsidRPr="00A264E6">
        <w:t xml:space="preserve">Configure the function generator </w:t>
      </w:r>
      <w:r w:rsidR="005E1F9F">
        <w:t>as follows:</w:t>
      </w:r>
    </w:p>
    <w:p w14:paraId="5E1CD7A3" w14:textId="676F9F65" w:rsidR="00504F55" w:rsidRPr="00A264E6" w:rsidRDefault="00504F55">
      <w:pPr>
        <w:pStyle w:val="ListNumber"/>
        <w:numPr>
          <w:ilvl w:val="1"/>
          <w:numId w:val="6"/>
        </w:numPr>
        <w:ind w:left="993" w:hanging="284"/>
      </w:pPr>
      <w:r w:rsidRPr="00A264E6">
        <w:t xml:space="preserve">Amplitude: </w:t>
      </w:r>
      <w:r w:rsidR="00B20E6A">
        <w:rPr>
          <w:rtl/>
        </w:rPr>
        <w:tab/>
      </w:r>
      <w:r w:rsidR="00B20E6A">
        <w:rPr>
          <w:rtl/>
        </w:rPr>
        <w:tab/>
      </w:r>
      <w:r w:rsidR="00B20E6A">
        <w:rPr>
          <w:rtl/>
        </w:rPr>
        <w:tab/>
      </w:r>
      <w:r w:rsidRPr="00A264E6">
        <w:t xml:space="preserve">1 </w:t>
      </w:r>
      <w:proofErr w:type="spellStart"/>
      <w:r w:rsidRPr="00A264E6">
        <w:t>Vpp</w:t>
      </w:r>
      <w:proofErr w:type="spellEnd"/>
    </w:p>
    <w:p w14:paraId="13898306" w14:textId="728B2494" w:rsidR="00504F55" w:rsidRPr="00A264E6" w:rsidRDefault="00504F55">
      <w:pPr>
        <w:pStyle w:val="ListNumber"/>
        <w:numPr>
          <w:ilvl w:val="1"/>
          <w:numId w:val="6"/>
        </w:numPr>
        <w:ind w:left="993" w:hanging="284"/>
      </w:pPr>
      <w:r w:rsidRPr="00A264E6">
        <w:t>Frequency:</w:t>
      </w:r>
      <w:r w:rsidR="00D177F0">
        <w:t xml:space="preserve"> </w:t>
      </w:r>
      <w:r w:rsidR="00B20E6A">
        <w:rPr>
          <w:rtl/>
        </w:rPr>
        <w:tab/>
      </w:r>
      <w:r w:rsidR="00B20E6A">
        <w:rPr>
          <w:rtl/>
        </w:rPr>
        <w:tab/>
      </w:r>
      <w:r w:rsidR="00B20E6A">
        <w:rPr>
          <w:rtl/>
        </w:rPr>
        <w:tab/>
      </w:r>
      <w:r>
        <w:t>1 MHz</w:t>
      </w:r>
    </w:p>
    <w:p w14:paraId="1D744BDB" w14:textId="5043A8A3" w:rsidR="00504F55" w:rsidRPr="00A264E6" w:rsidRDefault="00504F55">
      <w:pPr>
        <w:pStyle w:val="ListNumber"/>
        <w:numPr>
          <w:ilvl w:val="1"/>
          <w:numId w:val="6"/>
        </w:numPr>
        <w:ind w:left="993" w:hanging="284"/>
      </w:pPr>
      <w:r w:rsidRPr="00A264E6">
        <w:t>Output: ON</w:t>
      </w:r>
    </w:p>
    <w:p w14:paraId="118EDFC3" w14:textId="445C24B0" w:rsidR="00504F55" w:rsidRPr="00A264E6" w:rsidRDefault="00504F55">
      <w:pPr>
        <w:pStyle w:val="ListNumber"/>
      </w:pPr>
      <w:r w:rsidRPr="00A264E6">
        <w:t xml:space="preserve">Configure the </w:t>
      </w:r>
      <w:r w:rsidR="002B4A13">
        <w:t>LSX4091</w:t>
      </w:r>
      <w:r w:rsidRPr="00A264E6">
        <w:t xml:space="preserve"> as follows: </w:t>
      </w:r>
    </w:p>
    <w:p w14:paraId="312AEF18" w14:textId="77777777" w:rsidR="00504F55" w:rsidRPr="00A264E6" w:rsidRDefault="00504F55">
      <w:pPr>
        <w:pStyle w:val="ListNumber"/>
        <w:numPr>
          <w:ilvl w:val="1"/>
          <w:numId w:val="6"/>
        </w:numPr>
        <w:ind w:left="1134" w:hanging="425"/>
      </w:pPr>
      <w:r w:rsidRPr="00A264E6">
        <w:t>Output:</w:t>
      </w:r>
      <w:r w:rsidRPr="00A264E6">
        <w:tab/>
      </w:r>
      <w:r w:rsidRPr="00A264E6">
        <w:tab/>
      </w:r>
      <w:r w:rsidRPr="00A264E6">
        <w:tab/>
        <w:t>ON</w:t>
      </w:r>
    </w:p>
    <w:p w14:paraId="5723287C" w14:textId="3BB95DD3" w:rsidR="00504F55" w:rsidRPr="00A264E6" w:rsidRDefault="00504F55">
      <w:pPr>
        <w:pStyle w:val="ListNumber"/>
        <w:numPr>
          <w:ilvl w:val="1"/>
          <w:numId w:val="6"/>
        </w:numPr>
        <w:ind w:left="1134" w:hanging="425"/>
      </w:pPr>
      <w:r w:rsidRPr="00A264E6">
        <w:t>FM modulation:</w:t>
      </w:r>
      <w:r w:rsidRPr="00A264E6">
        <w:tab/>
      </w:r>
      <w:r w:rsidRPr="00A264E6">
        <w:tab/>
        <w:t>ON</w:t>
      </w:r>
    </w:p>
    <w:p w14:paraId="7AD502CC" w14:textId="77777777" w:rsidR="00504F55" w:rsidRPr="00A264E6" w:rsidRDefault="00504F55">
      <w:pPr>
        <w:pStyle w:val="ListNumber"/>
        <w:numPr>
          <w:ilvl w:val="1"/>
          <w:numId w:val="6"/>
        </w:numPr>
        <w:ind w:left="1134" w:hanging="425"/>
      </w:pPr>
      <w:r w:rsidRPr="00A264E6">
        <w:t>Frequency deviation:</w:t>
      </w:r>
      <w:r w:rsidRPr="00A264E6">
        <w:tab/>
      </w:r>
      <w:r>
        <w:t>5 MHz</w:t>
      </w:r>
    </w:p>
    <w:p w14:paraId="58D93F93" w14:textId="77777777" w:rsidR="00504F55" w:rsidRPr="00A264E6" w:rsidRDefault="00504F55">
      <w:pPr>
        <w:pStyle w:val="ListNumber"/>
        <w:numPr>
          <w:ilvl w:val="1"/>
          <w:numId w:val="6"/>
        </w:numPr>
        <w:ind w:left="1134" w:hanging="425"/>
      </w:pPr>
      <w:r w:rsidRPr="00A264E6">
        <w:t>Modulation source:</w:t>
      </w:r>
      <w:r w:rsidRPr="00A264E6">
        <w:tab/>
      </w:r>
      <w:r>
        <w:t>External</w:t>
      </w:r>
    </w:p>
    <w:p w14:paraId="4AB91625" w14:textId="77777777" w:rsidR="00504F55" w:rsidRPr="00A264E6" w:rsidRDefault="00504F55" w:rsidP="00FA0542">
      <w:pPr>
        <w:pStyle w:val="BodyTextHeader"/>
      </w:pPr>
      <w:r w:rsidRPr="00A264E6">
        <w:t>Test Procedure:</w:t>
      </w:r>
    </w:p>
    <w:p w14:paraId="39936095" w14:textId="017B864D" w:rsidR="00504F55" w:rsidRPr="00A264E6" w:rsidRDefault="00504F55">
      <w:pPr>
        <w:pStyle w:val="ListNumber"/>
        <w:numPr>
          <w:ilvl w:val="0"/>
          <w:numId w:val="33"/>
        </w:numPr>
      </w:pPr>
      <w:r w:rsidRPr="00A264E6">
        <w:t xml:space="preserve">Perform Frequency Modulation tests </w:t>
      </w:r>
      <w:r w:rsidR="00FA0542" w:rsidRPr="00FA0542">
        <w:t>according to the table below.</w:t>
      </w:r>
    </w:p>
    <w:p w14:paraId="19C56CF0" w14:textId="57603637" w:rsidR="00FA0542" w:rsidRPr="006123FF" w:rsidRDefault="00FA0542" w:rsidP="00FA0542">
      <w:pPr>
        <w:pStyle w:val="CaptionTable"/>
      </w:pPr>
      <w:bookmarkStart w:id="107" w:name="_Toc143012367"/>
      <w:r w:rsidRPr="006123FF">
        <w:t xml:space="preserve">Table </w:t>
      </w:r>
      <w:fldSimple w:instr=" STYLEREF 1 \s ">
        <w:r w:rsidR="00FC53A9">
          <w:rPr>
            <w:noProof/>
            <w:cs/>
          </w:rPr>
          <w:t>‎</w:t>
        </w:r>
        <w:r w:rsidR="00FC53A9">
          <w:rPr>
            <w:noProof/>
          </w:rPr>
          <w:t>2</w:t>
        </w:r>
      </w:fldSimple>
      <w:r w:rsidRPr="006123FF">
        <w:t>.</w:t>
      </w:r>
      <w:fldSimple w:instr=" SEQ Table \* ARABIC \s 1 ">
        <w:r w:rsidR="00FC53A9">
          <w:rPr>
            <w:noProof/>
          </w:rPr>
          <w:t>14</w:t>
        </w:r>
      </w:fldSimple>
      <w:r w:rsidRPr="006123FF">
        <w:t xml:space="preserve"> </w:t>
      </w:r>
      <w:r w:rsidRPr="008B73C0">
        <w:t>Frequency Modulation</w:t>
      </w:r>
      <w:r>
        <w:rPr>
          <w:iCs/>
          <w:lang w:bidi="ar-SA"/>
        </w:rPr>
        <w:t xml:space="preserve"> – External Source</w:t>
      </w:r>
      <w:bookmarkEnd w:id="10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13"/>
        <w:gridCol w:w="3471"/>
        <w:gridCol w:w="1386"/>
        <w:gridCol w:w="1380"/>
      </w:tblGrid>
      <w:tr w:rsidR="00504F55" w:rsidRPr="00A264E6" w14:paraId="2C763928" w14:textId="77777777" w:rsidTr="00FA0542">
        <w:trPr>
          <w:cantSplit/>
          <w:jc w:val="center"/>
        </w:trPr>
        <w:tc>
          <w:tcPr>
            <w:tcW w:w="1665" w:type="pct"/>
            <w:shd w:val="clear" w:color="auto" w:fill="0D5EA8"/>
          </w:tcPr>
          <w:p w14:paraId="593B24B5" w14:textId="77777777" w:rsidR="00504F55" w:rsidRPr="00A264E6" w:rsidRDefault="00504F55" w:rsidP="00FA0542">
            <w:pPr>
              <w:pStyle w:val="TableHeading"/>
              <w:rPr>
                <w:snapToGrid w:val="0"/>
              </w:rPr>
            </w:pPr>
            <w:r w:rsidRPr="00A264E6">
              <w:rPr>
                <w:snapToGrid w:val="0"/>
              </w:rPr>
              <w:t xml:space="preserve">Frequency </w:t>
            </w:r>
            <w:r>
              <w:rPr>
                <w:snapToGrid w:val="0"/>
              </w:rPr>
              <w:t>D</w:t>
            </w:r>
            <w:r w:rsidRPr="00A264E6">
              <w:rPr>
                <w:snapToGrid w:val="0"/>
              </w:rPr>
              <w:t>eviation Reading</w:t>
            </w:r>
          </w:p>
        </w:tc>
        <w:tc>
          <w:tcPr>
            <w:tcW w:w="1856" w:type="pct"/>
            <w:shd w:val="clear" w:color="auto" w:fill="0D5EA8"/>
          </w:tcPr>
          <w:p w14:paraId="4CFC0B32" w14:textId="77777777" w:rsidR="00504F55" w:rsidRPr="00A264E6" w:rsidRDefault="00504F55" w:rsidP="00FA0542">
            <w:pPr>
              <w:pStyle w:val="TableHeading"/>
              <w:rPr>
                <w:snapToGrid w:val="0"/>
              </w:rPr>
            </w:pPr>
            <w:r w:rsidRPr="00A264E6">
              <w:rPr>
                <w:snapToGrid w:val="0"/>
              </w:rPr>
              <w:t>Modulation Frequency Reading</w:t>
            </w:r>
          </w:p>
        </w:tc>
        <w:tc>
          <w:tcPr>
            <w:tcW w:w="741" w:type="pct"/>
            <w:shd w:val="clear" w:color="auto" w:fill="0D5EA8"/>
          </w:tcPr>
          <w:p w14:paraId="7C465607" w14:textId="77777777" w:rsidR="00504F55" w:rsidRPr="00A264E6" w:rsidRDefault="00504F55" w:rsidP="00FA0542">
            <w:pPr>
              <w:pStyle w:val="TableHeading"/>
              <w:rPr>
                <w:snapToGrid w:val="0"/>
              </w:rPr>
            </w:pPr>
            <w:r w:rsidRPr="00A264E6">
              <w:rPr>
                <w:snapToGrid w:val="0"/>
              </w:rPr>
              <w:t>Pass</w:t>
            </w:r>
          </w:p>
        </w:tc>
        <w:tc>
          <w:tcPr>
            <w:tcW w:w="738" w:type="pct"/>
            <w:shd w:val="clear" w:color="auto" w:fill="0D5EA8"/>
          </w:tcPr>
          <w:p w14:paraId="315F34B8" w14:textId="77777777" w:rsidR="00504F55" w:rsidRPr="00A264E6" w:rsidRDefault="00504F55" w:rsidP="00FA0542">
            <w:pPr>
              <w:pStyle w:val="TableHeading"/>
              <w:rPr>
                <w:snapToGrid w:val="0"/>
              </w:rPr>
            </w:pPr>
            <w:r w:rsidRPr="00A264E6">
              <w:rPr>
                <w:snapToGrid w:val="0"/>
              </w:rPr>
              <w:t>Fail</w:t>
            </w:r>
          </w:p>
        </w:tc>
      </w:tr>
      <w:tr w:rsidR="00504F55" w:rsidRPr="00A264E6" w14:paraId="62AEDA22" w14:textId="77777777" w:rsidTr="00FA0542">
        <w:trPr>
          <w:cantSplit/>
          <w:jc w:val="center"/>
        </w:trPr>
        <w:tc>
          <w:tcPr>
            <w:tcW w:w="1665" w:type="pct"/>
          </w:tcPr>
          <w:p w14:paraId="4E7B83DB" w14:textId="77777777" w:rsidR="00504F55" w:rsidRPr="00A264E6" w:rsidRDefault="00504F55" w:rsidP="00FA0542">
            <w:pPr>
              <w:pStyle w:val="TableText"/>
              <w:rPr>
                <w:snapToGrid w:val="0"/>
              </w:rPr>
            </w:pPr>
          </w:p>
        </w:tc>
        <w:tc>
          <w:tcPr>
            <w:tcW w:w="1856" w:type="pct"/>
          </w:tcPr>
          <w:p w14:paraId="737E379B" w14:textId="77777777" w:rsidR="00504F55" w:rsidRPr="00A264E6" w:rsidRDefault="00504F55" w:rsidP="00FA0542">
            <w:pPr>
              <w:pStyle w:val="TableText"/>
              <w:rPr>
                <w:snapToGrid w:val="0"/>
              </w:rPr>
            </w:pPr>
          </w:p>
        </w:tc>
        <w:tc>
          <w:tcPr>
            <w:tcW w:w="741" w:type="pct"/>
          </w:tcPr>
          <w:p w14:paraId="4C282759" w14:textId="77777777" w:rsidR="00504F55" w:rsidRPr="00A264E6" w:rsidRDefault="00504F55" w:rsidP="00FA0542">
            <w:pPr>
              <w:pStyle w:val="TableText"/>
              <w:rPr>
                <w:snapToGrid w:val="0"/>
              </w:rPr>
            </w:pPr>
          </w:p>
        </w:tc>
        <w:tc>
          <w:tcPr>
            <w:tcW w:w="738" w:type="pct"/>
          </w:tcPr>
          <w:p w14:paraId="3B7A6CDB" w14:textId="77777777" w:rsidR="00504F55" w:rsidRPr="00A264E6" w:rsidRDefault="00504F55" w:rsidP="00FA0542">
            <w:pPr>
              <w:pStyle w:val="TableText"/>
              <w:rPr>
                <w:snapToGrid w:val="0"/>
              </w:rPr>
            </w:pPr>
          </w:p>
        </w:tc>
      </w:tr>
    </w:tbl>
    <w:p w14:paraId="56695350" w14:textId="4B11FD81" w:rsidR="00504F55" w:rsidRPr="00A264E6" w:rsidRDefault="00504F55">
      <w:pPr>
        <w:pStyle w:val="ListNumber"/>
      </w:pPr>
      <w:r w:rsidRPr="00A264E6">
        <w:t xml:space="preserve">Configure the function generator </w:t>
      </w:r>
      <w:r w:rsidR="005E1F9F">
        <w:t>as follows:</w:t>
      </w:r>
    </w:p>
    <w:p w14:paraId="21ADFCB4" w14:textId="3D34D5EC" w:rsidR="00504F55" w:rsidRPr="00A264E6" w:rsidRDefault="00504F55">
      <w:pPr>
        <w:pStyle w:val="ListNumber"/>
        <w:numPr>
          <w:ilvl w:val="1"/>
          <w:numId w:val="6"/>
        </w:numPr>
        <w:ind w:left="993" w:hanging="284"/>
      </w:pPr>
      <w:r w:rsidRPr="00A264E6">
        <w:t xml:space="preserve">Output: </w:t>
      </w:r>
      <w:r w:rsidR="00E837FF">
        <w:rPr>
          <w:rtl/>
        </w:rPr>
        <w:tab/>
      </w:r>
      <w:r w:rsidR="00E837FF">
        <w:rPr>
          <w:rtl/>
        </w:rPr>
        <w:tab/>
      </w:r>
      <w:r w:rsidR="00E837FF">
        <w:rPr>
          <w:rtl/>
        </w:rPr>
        <w:tab/>
      </w:r>
      <w:r w:rsidRPr="00A264E6">
        <w:t>OFF</w:t>
      </w:r>
    </w:p>
    <w:p w14:paraId="2AC45AA9" w14:textId="5BDD852B" w:rsidR="00504F55" w:rsidRPr="00A264E6" w:rsidRDefault="00504F55">
      <w:pPr>
        <w:pStyle w:val="ListNumber"/>
      </w:pPr>
      <w:r w:rsidRPr="00A264E6">
        <w:t xml:space="preserve">Configure the </w:t>
      </w:r>
      <w:r w:rsidR="002B4A13">
        <w:t>LSX4091</w:t>
      </w:r>
      <w:r w:rsidRPr="00A264E6">
        <w:t xml:space="preserve"> as follows: </w:t>
      </w:r>
    </w:p>
    <w:p w14:paraId="0EDB1363" w14:textId="2C778917" w:rsidR="00504F55" w:rsidRPr="00A264E6" w:rsidRDefault="00504F55">
      <w:pPr>
        <w:pStyle w:val="ListNumber"/>
        <w:numPr>
          <w:ilvl w:val="1"/>
          <w:numId w:val="6"/>
        </w:numPr>
        <w:ind w:left="993" w:hanging="284"/>
      </w:pPr>
      <w:r w:rsidRPr="00A264E6">
        <w:t>Modulation Frequency:</w:t>
      </w:r>
      <w:r w:rsidR="00B20E6A">
        <w:rPr>
          <w:rtl/>
        </w:rPr>
        <w:tab/>
      </w:r>
      <w:r w:rsidR="00FA0542">
        <w:rPr>
          <w:rFonts w:hint="cs"/>
          <w:rtl/>
        </w:rPr>
        <w:t xml:space="preserve"> </w:t>
      </w:r>
      <w:r>
        <w:t>1 MHz</w:t>
      </w:r>
    </w:p>
    <w:p w14:paraId="1FD38156" w14:textId="2FC301AC" w:rsidR="00504F55" w:rsidRPr="00A264E6" w:rsidRDefault="00504F55">
      <w:pPr>
        <w:pStyle w:val="ListNumber"/>
        <w:numPr>
          <w:ilvl w:val="1"/>
          <w:numId w:val="6"/>
        </w:numPr>
        <w:ind w:left="993" w:hanging="284"/>
      </w:pPr>
      <w:r w:rsidRPr="00A264E6">
        <w:t>Modulation source:</w:t>
      </w:r>
      <w:r w:rsidR="00B20E6A">
        <w:rPr>
          <w:rtl/>
        </w:rPr>
        <w:tab/>
      </w:r>
      <w:r w:rsidR="00B20E6A">
        <w:rPr>
          <w:rtl/>
        </w:rPr>
        <w:tab/>
      </w:r>
      <w:r w:rsidR="00FA0542">
        <w:rPr>
          <w:rFonts w:hint="cs"/>
          <w:rtl/>
        </w:rPr>
        <w:t xml:space="preserve"> </w:t>
      </w:r>
      <w:r w:rsidRPr="00A264E6">
        <w:t>Internal</w:t>
      </w:r>
    </w:p>
    <w:p w14:paraId="2332FDF0" w14:textId="77777777" w:rsidR="00504F55" w:rsidRPr="00A264E6" w:rsidRDefault="00504F55" w:rsidP="00FA0542">
      <w:pPr>
        <w:pStyle w:val="BodyTextHeader"/>
      </w:pPr>
      <w:r w:rsidRPr="00A264E6">
        <w:t>Test Procedure:</w:t>
      </w:r>
    </w:p>
    <w:p w14:paraId="43F5237C" w14:textId="22799EA8" w:rsidR="00504F55" w:rsidRDefault="00504F55">
      <w:pPr>
        <w:pStyle w:val="ListNumber"/>
        <w:numPr>
          <w:ilvl w:val="0"/>
          <w:numId w:val="34"/>
        </w:numPr>
      </w:pPr>
      <w:r w:rsidRPr="00A264E6">
        <w:t xml:space="preserve">Perform Frequency Modulation tests </w:t>
      </w:r>
      <w:r w:rsidR="00FA0542">
        <w:t>according to</w:t>
      </w:r>
      <w:r w:rsidR="00FA0542" w:rsidRPr="00A264E6">
        <w:t xml:space="preserve"> </w:t>
      </w:r>
      <w:r w:rsidR="00FA0542">
        <w:t>the table below.</w:t>
      </w:r>
    </w:p>
    <w:p w14:paraId="43FA913A" w14:textId="78D86297" w:rsidR="00FA0542" w:rsidRPr="006123FF" w:rsidRDefault="00FA0542" w:rsidP="00FA0542">
      <w:pPr>
        <w:pStyle w:val="CaptionTable"/>
      </w:pPr>
      <w:bookmarkStart w:id="108" w:name="_Toc143012368"/>
      <w:r w:rsidRPr="006123FF">
        <w:t xml:space="preserve">Table </w:t>
      </w:r>
      <w:fldSimple w:instr=" STYLEREF 1 \s ">
        <w:r w:rsidR="00FC53A9">
          <w:rPr>
            <w:noProof/>
            <w:cs/>
          </w:rPr>
          <w:t>‎</w:t>
        </w:r>
        <w:r w:rsidR="00FC53A9">
          <w:rPr>
            <w:noProof/>
          </w:rPr>
          <w:t>2</w:t>
        </w:r>
      </w:fldSimple>
      <w:r w:rsidRPr="006123FF">
        <w:t>.</w:t>
      </w:r>
      <w:fldSimple w:instr=" SEQ Table \* ARABIC \s 1 ">
        <w:r w:rsidR="00FC53A9">
          <w:rPr>
            <w:noProof/>
          </w:rPr>
          <w:t>15</w:t>
        </w:r>
      </w:fldSimple>
      <w:r w:rsidRPr="006123FF">
        <w:t xml:space="preserve"> </w:t>
      </w:r>
      <w:r w:rsidRPr="00FA0542">
        <w:t>Frequency Modulation –Internal Source</w:t>
      </w:r>
      <w:bookmarkEnd w:id="108"/>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56"/>
        <w:gridCol w:w="3179"/>
        <w:gridCol w:w="1507"/>
        <w:gridCol w:w="1408"/>
      </w:tblGrid>
      <w:tr w:rsidR="00504F55" w:rsidRPr="00A264E6" w14:paraId="7DC2366A" w14:textId="77777777" w:rsidTr="00FA0542">
        <w:trPr>
          <w:cantSplit/>
          <w:jc w:val="center"/>
        </w:trPr>
        <w:tc>
          <w:tcPr>
            <w:tcW w:w="1741" w:type="pct"/>
            <w:shd w:val="clear" w:color="auto" w:fill="0D5EA8"/>
          </w:tcPr>
          <w:p w14:paraId="13378766" w14:textId="77777777" w:rsidR="00504F55" w:rsidRPr="00A264E6" w:rsidRDefault="00504F55" w:rsidP="00FA0542">
            <w:pPr>
              <w:pStyle w:val="TableHeading"/>
              <w:rPr>
                <w:snapToGrid w:val="0"/>
              </w:rPr>
            </w:pPr>
            <w:r w:rsidRPr="00A264E6">
              <w:rPr>
                <w:snapToGrid w:val="0"/>
              </w:rPr>
              <w:t xml:space="preserve">Frequency </w:t>
            </w:r>
            <w:r>
              <w:rPr>
                <w:snapToGrid w:val="0"/>
              </w:rPr>
              <w:t>D</w:t>
            </w:r>
            <w:r w:rsidRPr="00A264E6">
              <w:rPr>
                <w:snapToGrid w:val="0"/>
              </w:rPr>
              <w:t>eviation Reading</w:t>
            </w:r>
          </w:p>
        </w:tc>
        <w:tc>
          <w:tcPr>
            <w:tcW w:w="1700" w:type="pct"/>
            <w:shd w:val="clear" w:color="auto" w:fill="0D5EA8"/>
          </w:tcPr>
          <w:p w14:paraId="54520F52" w14:textId="77777777" w:rsidR="00504F55" w:rsidRPr="00A264E6" w:rsidRDefault="00504F55" w:rsidP="00FA0542">
            <w:pPr>
              <w:pStyle w:val="TableHeading"/>
              <w:rPr>
                <w:snapToGrid w:val="0"/>
              </w:rPr>
            </w:pPr>
            <w:r w:rsidRPr="00A264E6">
              <w:rPr>
                <w:snapToGrid w:val="0"/>
              </w:rPr>
              <w:t>Modulation Frequency Reading</w:t>
            </w:r>
          </w:p>
        </w:tc>
        <w:tc>
          <w:tcPr>
            <w:tcW w:w="806" w:type="pct"/>
            <w:shd w:val="clear" w:color="auto" w:fill="0D5EA8"/>
          </w:tcPr>
          <w:p w14:paraId="6B22B0A0" w14:textId="77777777" w:rsidR="00504F55" w:rsidRPr="00A264E6" w:rsidRDefault="00504F55" w:rsidP="00FA0542">
            <w:pPr>
              <w:pStyle w:val="TableHeading"/>
              <w:rPr>
                <w:snapToGrid w:val="0"/>
              </w:rPr>
            </w:pPr>
            <w:r w:rsidRPr="00A264E6">
              <w:rPr>
                <w:snapToGrid w:val="0"/>
              </w:rPr>
              <w:t>Pass</w:t>
            </w:r>
          </w:p>
        </w:tc>
        <w:tc>
          <w:tcPr>
            <w:tcW w:w="753" w:type="pct"/>
            <w:shd w:val="clear" w:color="auto" w:fill="0D5EA8"/>
          </w:tcPr>
          <w:p w14:paraId="2CDEE349" w14:textId="77777777" w:rsidR="00504F55" w:rsidRPr="00A264E6" w:rsidRDefault="00504F55" w:rsidP="00FA0542">
            <w:pPr>
              <w:pStyle w:val="TableHeading"/>
              <w:rPr>
                <w:snapToGrid w:val="0"/>
              </w:rPr>
            </w:pPr>
            <w:r w:rsidRPr="00A264E6">
              <w:rPr>
                <w:snapToGrid w:val="0"/>
              </w:rPr>
              <w:t>Fail</w:t>
            </w:r>
          </w:p>
        </w:tc>
      </w:tr>
      <w:tr w:rsidR="00504F55" w:rsidRPr="00A264E6" w14:paraId="7067DED5" w14:textId="77777777" w:rsidTr="00FA0542">
        <w:trPr>
          <w:cantSplit/>
          <w:jc w:val="center"/>
        </w:trPr>
        <w:tc>
          <w:tcPr>
            <w:tcW w:w="1741" w:type="pct"/>
          </w:tcPr>
          <w:p w14:paraId="1EAE8AFA" w14:textId="77777777" w:rsidR="00504F55" w:rsidRPr="00A264E6" w:rsidRDefault="00504F55" w:rsidP="00FA0542">
            <w:pPr>
              <w:pStyle w:val="TableText"/>
              <w:rPr>
                <w:snapToGrid w:val="0"/>
              </w:rPr>
            </w:pPr>
          </w:p>
        </w:tc>
        <w:tc>
          <w:tcPr>
            <w:tcW w:w="1700" w:type="pct"/>
          </w:tcPr>
          <w:p w14:paraId="29166613" w14:textId="77777777" w:rsidR="00504F55" w:rsidRPr="00A264E6" w:rsidRDefault="00504F55" w:rsidP="00FA0542">
            <w:pPr>
              <w:pStyle w:val="TableText"/>
              <w:rPr>
                <w:snapToGrid w:val="0"/>
              </w:rPr>
            </w:pPr>
          </w:p>
        </w:tc>
        <w:tc>
          <w:tcPr>
            <w:tcW w:w="806" w:type="pct"/>
          </w:tcPr>
          <w:p w14:paraId="5B56A4CB" w14:textId="77777777" w:rsidR="00504F55" w:rsidRPr="00A264E6" w:rsidRDefault="00504F55" w:rsidP="00FA0542">
            <w:pPr>
              <w:pStyle w:val="TableText"/>
              <w:rPr>
                <w:snapToGrid w:val="0"/>
              </w:rPr>
            </w:pPr>
          </w:p>
        </w:tc>
        <w:tc>
          <w:tcPr>
            <w:tcW w:w="753" w:type="pct"/>
          </w:tcPr>
          <w:p w14:paraId="25FCDAF0" w14:textId="77777777" w:rsidR="00504F55" w:rsidRPr="00A264E6" w:rsidRDefault="00504F55" w:rsidP="00FA0542">
            <w:pPr>
              <w:pStyle w:val="TableText"/>
              <w:rPr>
                <w:snapToGrid w:val="0"/>
              </w:rPr>
            </w:pPr>
          </w:p>
        </w:tc>
      </w:tr>
    </w:tbl>
    <w:p w14:paraId="645F50AB" w14:textId="77777777" w:rsidR="00504F55" w:rsidRPr="006E5C72" w:rsidRDefault="00504F55" w:rsidP="00033389">
      <w:pPr>
        <w:pStyle w:val="Heading2"/>
        <w:pageBreakBefore/>
      </w:pPr>
      <w:bookmarkStart w:id="109" w:name="_Toc32840537"/>
      <w:bookmarkStart w:id="110" w:name="_Toc143012341"/>
      <w:r w:rsidRPr="006E5C72">
        <w:lastRenderedPageBreak/>
        <w:t>Amplitude Modulation</w:t>
      </w:r>
      <w:bookmarkEnd w:id="109"/>
      <w:bookmarkEnd w:id="110"/>
    </w:p>
    <w:p w14:paraId="0FFDFAE1" w14:textId="77777777" w:rsidR="00504F55" w:rsidRPr="00A264E6" w:rsidRDefault="00504F55" w:rsidP="009A3D78">
      <w:pPr>
        <w:pStyle w:val="BodyTextHeader"/>
      </w:pPr>
      <w:r w:rsidRPr="00A264E6">
        <w:t>Test Equipment: Scope, Function Generator</w:t>
      </w:r>
    </w:p>
    <w:p w14:paraId="77BA9706" w14:textId="77777777" w:rsidR="00504F55" w:rsidRPr="00A264E6" w:rsidRDefault="00504F55" w:rsidP="009A3D78">
      <w:pPr>
        <w:pStyle w:val="BodyTextHeader"/>
      </w:pPr>
      <w:r w:rsidRPr="00A264E6">
        <w:t>Preparation:</w:t>
      </w:r>
    </w:p>
    <w:p w14:paraId="4C40C3A1" w14:textId="36A8DDCC" w:rsidR="00504F55" w:rsidRPr="00A264E6" w:rsidRDefault="00504F55">
      <w:pPr>
        <w:pStyle w:val="ListNumber"/>
        <w:numPr>
          <w:ilvl w:val="0"/>
          <w:numId w:val="35"/>
        </w:numPr>
      </w:pPr>
      <w:r w:rsidRPr="00A264E6">
        <w:t xml:space="preserve">Connect the </w:t>
      </w:r>
      <w:r w:rsidR="002B4A13">
        <w:t>LSX4091</w:t>
      </w:r>
      <w:r w:rsidRPr="00A264E6">
        <w:t xml:space="preserve"> output to the scope channel 1 input</w:t>
      </w:r>
    </w:p>
    <w:p w14:paraId="6B9DDA77" w14:textId="631C3105" w:rsidR="00504F55" w:rsidRPr="00A264E6" w:rsidRDefault="00504F55">
      <w:pPr>
        <w:pStyle w:val="ListNumber"/>
      </w:pPr>
      <w:r w:rsidRPr="00A264E6">
        <w:t xml:space="preserve">Connect the function generator output to the </w:t>
      </w:r>
      <w:r w:rsidR="002B4A13">
        <w:t>LSX4091</w:t>
      </w:r>
      <w:r w:rsidRPr="00A264E6">
        <w:t>M AM input</w:t>
      </w:r>
    </w:p>
    <w:p w14:paraId="21D30569" w14:textId="37E00E36" w:rsidR="00504F55" w:rsidRPr="00A264E6" w:rsidRDefault="00504F55">
      <w:pPr>
        <w:pStyle w:val="ListNumber"/>
      </w:pPr>
      <w:r w:rsidRPr="00A264E6">
        <w:t xml:space="preserve">Configure the scope </w:t>
      </w:r>
      <w:r w:rsidR="005E1F9F">
        <w:t>as follows:</w:t>
      </w:r>
    </w:p>
    <w:p w14:paraId="3783627D" w14:textId="4BAF037B" w:rsidR="00504F55" w:rsidRPr="00A264E6" w:rsidRDefault="00504F55">
      <w:pPr>
        <w:pStyle w:val="ListNumber"/>
        <w:numPr>
          <w:ilvl w:val="1"/>
          <w:numId w:val="6"/>
        </w:numPr>
        <w:ind w:left="993" w:hanging="284"/>
      </w:pPr>
      <w:r w:rsidRPr="00A264E6">
        <w:t xml:space="preserve">Amplitude: </w:t>
      </w:r>
      <w:r w:rsidR="00E837FF">
        <w:rPr>
          <w:rtl/>
        </w:rPr>
        <w:tab/>
      </w:r>
      <w:r w:rsidR="00E837FF">
        <w:rPr>
          <w:rtl/>
        </w:rPr>
        <w:tab/>
      </w:r>
      <w:r w:rsidR="00E837FF">
        <w:rPr>
          <w:rtl/>
        </w:rPr>
        <w:tab/>
      </w:r>
      <w:r>
        <w:t>5</w:t>
      </w:r>
      <w:r w:rsidRPr="00A264E6">
        <w:t>00 mV per division</w:t>
      </w:r>
    </w:p>
    <w:p w14:paraId="46662AFA" w14:textId="7306A99A" w:rsidR="00504F55" w:rsidRPr="00A264E6" w:rsidRDefault="00504F55">
      <w:pPr>
        <w:pStyle w:val="ListNumber"/>
        <w:numPr>
          <w:ilvl w:val="1"/>
          <w:numId w:val="6"/>
        </w:numPr>
        <w:ind w:left="993" w:hanging="284"/>
      </w:pPr>
      <w:r w:rsidRPr="00A264E6">
        <w:t>Time base:</w:t>
      </w:r>
      <w:r w:rsidR="00E837FF">
        <w:rPr>
          <w:rtl/>
        </w:rPr>
        <w:tab/>
      </w:r>
      <w:r w:rsidR="00E837FF">
        <w:rPr>
          <w:rtl/>
        </w:rPr>
        <w:tab/>
      </w:r>
      <w:r w:rsidR="00E837FF">
        <w:rPr>
          <w:rtl/>
        </w:rPr>
        <w:tab/>
      </w:r>
      <w:r>
        <w:t>5</w:t>
      </w:r>
      <w:r w:rsidRPr="00A264E6">
        <w:t xml:space="preserve"> us per division</w:t>
      </w:r>
    </w:p>
    <w:p w14:paraId="588BA34B" w14:textId="47599557" w:rsidR="00504F55" w:rsidRPr="00A264E6" w:rsidRDefault="00504F55">
      <w:pPr>
        <w:pStyle w:val="ListNumber"/>
      </w:pPr>
      <w:r w:rsidRPr="00A264E6">
        <w:t xml:space="preserve">Configure the function generator </w:t>
      </w:r>
      <w:r w:rsidR="005E1F9F">
        <w:t>as follows:</w:t>
      </w:r>
    </w:p>
    <w:p w14:paraId="0004525C" w14:textId="52BFBA33" w:rsidR="00504F55" w:rsidRPr="00A264E6" w:rsidRDefault="00504F55">
      <w:pPr>
        <w:pStyle w:val="ListNumber"/>
        <w:numPr>
          <w:ilvl w:val="1"/>
          <w:numId w:val="6"/>
        </w:numPr>
        <w:ind w:left="993" w:hanging="284"/>
      </w:pPr>
      <w:r w:rsidRPr="00A264E6">
        <w:t xml:space="preserve">Amplitude: </w:t>
      </w:r>
      <w:r w:rsidR="00E837FF">
        <w:rPr>
          <w:rtl/>
        </w:rPr>
        <w:tab/>
      </w:r>
      <w:r w:rsidR="00E837FF">
        <w:rPr>
          <w:rtl/>
        </w:rPr>
        <w:tab/>
      </w:r>
      <w:r w:rsidR="00E837FF">
        <w:rPr>
          <w:rtl/>
        </w:rPr>
        <w:tab/>
      </w:r>
      <w:r>
        <w:t xml:space="preserve">1 </w:t>
      </w:r>
      <w:proofErr w:type="spellStart"/>
      <w:r>
        <w:t>Vpp</w:t>
      </w:r>
      <w:proofErr w:type="spellEnd"/>
    </w:p>
    <w:p w14:paraId="40D84C4B" w14:textId="504222C6" w:rsidR="00504F55" w:rsidRPr="00A264E6" w:rsidRDefault="00504F55">
      <w:pPr>
        <w:pStyle w:val="ListNumber"/>
        <w:numPr>
          <w:ilvl w:val="1"/>
          <w:numId w:val="6"/>
        </w:numPr>
        <w:ind w:left="993" w:hanging="284"/>
      </w:pPr>
      <w:r w:rsidRPr="00A264E6">
        <w:t>Frequency:</w:t>
      </w:r>
      <w:r w:rsidR="009A3D78">
        <w:t xml:space="preserve"> </w:t>
      </w:r>
      <w:r w:rsidR="00E837FF">
        <w:rPr>
          <w:rtl/>
        </w:rPr>
        <w:tab/>
      </w:r>
      <w:r w:rsidR="00E837FF">
        <w:rPr>
          <w:rtl/>
        </w:rPr>
        <w:tab/>
      </w:r>
      <w:r w:rsidR="00E837FF">
        <w:rPr>
          <w:rtl/>
        </w:rPr>
        <w:tab/>
      </w:r>
      <w:r>
        <w:t xml:space="preserve">100 </w:t>
      </w:r>
      <w:r w:rsidR="00770B95">
        <w:t>kHz</w:t>
      </w:r>
    </w:p>
    <w:p w14:paraId="44F3ADEB" w14:textId="017140FB" w:rsidR="00504F55" w:rsidRPr="00A264E6" w:rsidRDefault="00504F55">
      <w:pPr>
        <w:pStyle w:val="ListNumber"/>
        <w:numPr>
          <w:ilvl w:val="1"/>
          <w:numId w:val="6"/>
        </w:numPr>
        <w:ind w:left="993" w:hanging="284"/>
      </w:pPr>
      <w:r w:rsidRPr="00A264E6">
        <w:t xml:space="preserve">Output: </w:t>
      </w:r>
      <w:r w:rsidR="00E837FF">
        <w:rPr>
          <w:rtl/>
        </w:rPr>
        <w:tab/>
      </w:r>
      <w:r w:rsidR="00E837FF">
        <w:rPr>
          <w:rtl/>
        </w:rPr>
        <w:tab/>
      </w:r>
      <w:r w:rsidR="00E837FF">
        <w:rPr>
          <w:rtl/>
        </w:rPr>
        <w:tab/>
      </w:r>
      <w:r w:rsidRPr="00A264E6">
        <w:t>ON</w:t>
      </w:r>
    </w:p>
    <w:p w14:paraId="5363DB73" w14:textId="25134195" w:rsidR="00504F55" w:rsidRPr="00A264E6" w:rsidRDefault="00504F55">
      <w:pPr>
        <w:pStyle w:val="ListNumber"/>
      </w:pPr>
      <w:r w:rsidRPr="00A264E6">
        <w:t xml:space="preserve">Configure the </w:t>
      </w:r>
      <w:r w:rsidR="002B4A13">
        <w:t>LSX4091</w:t>
      </w:r>
      <w:r w:rsidRPr="00A264E6">
        <w:t xml:space="preserve"> as follows:</w:t>
      </w:r>
    </w:p>
    <w:p w14:paraId="38E6A4C4" w14:textId="70E1E429" w:rsidR="00504F55" w:rsidRPr="00A264E6" w:rsidRDefault="00504F55">
      <w:pPr>
        <w:pStyle w:val="ListNumber"/>
        <w:numPr>
          <w:ilvl w:val="1"/>
          <w:numId w:val="6"/>
        </w:numPr>
        <w:ind w:left="993" w:hanging="284"/>
      </w:pPr>
      <w:r w:rsidRPr="00A264E6">
        <w:t>Output:</w:t>
      </w:r>
      <w:r w:rsidR="005E1F9F">
        <w:t xml:space="preserve"> </w:t>
      </w:r>
      <w:r w:rsidR="00E837FF">
        <w:rPr>
          <w:rtl/>
        </w:rPr>
        <w:tab/>
      </w:r>
      <w:r w:rsidR="00E837FF">
        <w:rPr>
          <w:rtl/>
        </w:rPr>
        <w:tab/>
      </w:r>
      <w:r w:rsidR="00E837FF">
        <w:rPr>
          <w:rtl/>
        </w:rPr>
        <w:tab/>
      </w:r>
      <w:r w:rsidRPr="00A264E6">
        <w:t>ON</w:t>
      </w:r>
    </w:p>
    <w:p w14:paraId="034BD2D1" w14:textId="49E594D5" w:rsidR="00504F55" w:rsidRPr="00A264E6" w:rsidRDefault="00504F55">
      <w:pPr>
        <w:pStyle w:val="ListNumber"/>
        <w:numPr>
          <w:ilvl w:val="1"/>
          <w:numId w:val="6"/>
        </w:numPr>
        <w:ind w:left="993" w:hanging="284"/>
      </w:pPr>
      <w:r w:rsidRPr="00A264E6">
        <w:t>AM modulation:</w:t>
      </w:r>
      <w:r w:rsidR="005E1F9F">
        <w:t xml:space="preserve"> </w:t>
      </w:r>
      <w:r w:rsidR="00E837FF">
        <w:rPr>
          <w:rtl/>
        </w:rPr>
        <w:tab/>
      </w:r>
      <w:r w:rsidR="00E837FF">
        <w:rPr>
          <w:rtl/>
        </w:rPr>
        <w:tab/>
      </w:r>
      <w:r w:rsidRPr="00A264E6">
        <w:t>ON</w:t>
      </w:r>
    </w:p>
    <w:p w14:paraId="0EE346B7" w14:textId="0CFCB376" w:rsidR="00504F55" w:rsidRPr="00A264E6" w:rsidRDefault="00504F55">
      <w:pPr>
        <w:pStyle w:val="ListNumber"/>
        <w:numPr>
          <w:ilvl w:val="1"/>
          <w:numId w:val="6"/>
        </w:numPr>
        <w:ind w:left="993" w:hanging="284"/>
      </w:pPr>
      <w:r w:rsidRPr="00A264E6">
        <w:t>Modulation source:</w:t>
      </w:r>
      <w:r w:rsidR="005E1F9F">
        <w:t xml:space="preserve"> </w:t>
      </w:r>
      <w:r w:rsidR="00E837FF">
        <w:rPr>
          <w:rtl/>
        </w:rPr>
        <w:tab/>
      </w:r>
      <w:r w:rsidR="00E837FF">
        <w:rPr>
          <w:rtl/>
        </w:rPr>
        <w:tab/>
      </w:r>
      <w:r w:rsidRPr="00A264E6">
        <w:rPr>
          <w:bCs/>
          <w:snapToGrid w:val="0"/>
        </w:rPr>
        <w:t>External</w:t>
      </w:r>
    </w:p>
    <w:p w14:paraId="01696164" w14:textId="77777777" w:rsidR="00504F55" w:rsidRPr="00A264E6" w:rsidRDefault="00504F55" w:rsidP="00F46931">
      <w:pPr>
        <w:pStyle w:val="BodyTextHeader"/>
      </w:pPr>
      <w:r w:rsidRPr="00A264E6">
        <w:t>Test Procedure:</w:t>
      </w:r>
    </w:p>
    <w:p w14:paraId="42C9F86B" w14:textId="42DE641F" w:rsidR="00504F55" w:rsidRPr="00A264E6" w:rsidRDefault="00504F55">
      <w:pPr>
        <w:pStyle w:val="ListNumber"/>
        <w:numPr>
          <w:ilvl w:val="0"/>
          <w:numId w:val="36"/>
        </w:numPr>
      </w:pPr>
      <w:r w:rsidRPr="00A264E6">
        <w:t xml:space="preserve">Perform Frequency Modulation tests </w:t>
      </w:r>
      <w:r w:rsidR="00F46931">
        <w:t>according to the table below.</w:t>
      </w:r>
    </w:p>
    <w:p w14:paraId="632E9F83" w14:textId="0A67DEDB" w:rsidR="00F46931" w:rsidRPr="006123FF" w:rsidRDefault="00F46931" w:rsidP="00F46931">
      <w:pPr>
        <w:pStyle w:val="CaptionTable"/>
      </w:pPr>
      <w:bookmarkStart w:id="111" w:name="_Toc143012369"/>
      <w:r w:rsidRPr="006123FF">
        <w:t xml:space="preserve">Table </w:t>
      </w:r>
      <w:fldSimple w:instr=" STYLEREF 1 \s ">
        <w:r w:rsidR="00FC53A9">
          <w:rPr>
            <w:noProof/>
            <w:cs/>
          </w:rPr>
          <w:t>‎</w:t>
        </w:r>
        <w:r w:rsidR="00FC53A9">
          <w:rPr>
            <w:noProof/>
          </w:rPr>
          <w:t>2</w:t>
        </w:r>
      </w:fldSimple>
      <w:r w:rsidRPr="006123FF">
        <w:t>.</w:t>
      </w:r>
      <w:fldSimple w:instr=" SEQ Table \* ARABIC \s 1 ">
        <w:r w:rsidR="00FC53A9">
          <w:rPr>
            <w:noProof/>
          </w:rPr>
          <w:t>16</w:t>
        </w:r>
      </w:fldSimple>
      <w:r w:rsidRPr="006123FF">
        <w:t xml:space="preserve"> </w:t>
      </w:r>
      <w:r>
        <w:t>Amplitude</w:t>
      </w:r>
      <w:r w:rsidRPr="008B73C0">
        <w:t xml:space="preserve"> Modulation</w:t>
      </w:r>
      <w:r>
        <w:t xml:space="preserve"> –</w:t>
      </w:r>
      <w:r w:rsidRPr="00AF4C6D">
        <w:t xml:space="preserve"> </w:t>
      </w:r>
      <w:r>
        <w:t>External Source</w:t>
      </w:r>
      <w:bookmarkEnd w:id="11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13"/>
        <w:gridCol w:w="3381"/>
        <w:gridCol w:w="1404"/>
        <w:gridCol w:w="1552"/>
      </w:tblGrid>
      <w:tr w:rsidR="00504F55" w:rsidRPr="00A264E6" w14:paraId="412FDC12" w14:textId="77777777" w:rsidTr="00F46931">
        <w:trPr>
          <w:cantSplit/>
          <w:jc w:val="center"/>
        </w:trPr>
        <w:tc>
          <w:tcPr>
            <w:tcW w:w="1611" w:type="pct"/>
            <w:shd w:val="clear" w:color="auto" w:fill="0D5EA8"/>
          </w:tcPr>
          <w:p w14:paraId="3BD62744" w14:textId="77777777" w:rsidR="00504F55" w:rsidRPr="00A264E6" w:rsidRDefault="00504F55" w:rsidP="00F46931">
            <w:pPr>
              <w:pStyle w:val="TableHeading"/>
              <w:rPr>
                <w:snapToGrid w:val="0"/>
              </w:rPr>
            </w:pPr>
            <w:r w:rsidRPr="00A264E6">
              <w:rPr>
                <w:snapToGrid w:val="0"/>
              </w:rPr>
              <w:t>Modulation Depth Reading</w:t>
            </w:r>
          </w:p>
        </w:tc>
        <w:tc>
          <w:tcPr>
            <w:tcW w:w="1808" w:type="pct"/>
            <w:shd w:val="clear" w:color="auto" w:fill="0D5EA8"/>
          </w:tcPr>
          <w:p w14:paraId="21AD3458" w14:textId="77777777" w:rsidR="00504F55" w:rsidRPr="00A264E6" w:rsidRDefault="00504F55" w:rsidP="00F46931">
            <w:pPr>
              <w:pStyle w:val="TableHeading"/>
              <w:rPr>
                <w:snapToGrid w:val="0"/>
              </w:rPr>
            </w:pPr>
            <w:r w:rsidRPr="00A264E6">
              <w:rPr>
                <w:snapToGrid w:val="0"/>
              </w:rPr>
              <w:t>Modulation Freq</w:t>
            </w:r>
            <w:r>
              <w:rPr>
                <w:snapToGrid w:val="0"/>
              </w:rPr>
              <w:t>uency</w:t>
            </w:r>
            <w:r w:rsidRPr="00A264E6">
              <w:rPr>
                <w:snapToGrid w:val="0"/>
              </w:rPr>
              <w:t xml:space="preserve"> Reading</w:t>
            </w:r>
          </w:p>
        </w:tc>
        <w:tc>
          <w:tcPr>
            <w:tcW w:w="751" w:type="pct"/>
            <w:shd w:val="clear" w:color="auto" w:fill="0D5EA8"/>
          </w:tcPr>
          <w:p w14:paraId="0CBDE93E" w14:textId="77777777" w:rsidR="00504F55" w:rsidRPr="00A264E6" w:rsidRDefault="00504F55" w:rsidP="00F46931">
            <w:pPr>
              <w:pStyle w:val="TableHeading"/>
              <w:rPr>
                <w:snapToGrid w:val="0"/>
              </w:rPr>
            </w:pPr>
            <w:r w:rsidRPr="00A264E6">
              <w:rPr>
                <w:snapToGrid w:val="0"/>
              </w:rPr>
              <w:t>Pass</w:t>
            </w:r>
          </w:p>
        </w:tc>
        <w:tc>
          <w:tcPr>
            <w:tcW w:w="830" w:type="pct"/>
            <w:shd w:val="clear" w:color="auto" w:fill="0D5EA8"/>
          </w:tcPr>
          <w:p w14:paraId="6CA997C2" w14:textId="77777777" w:rsidR="00504F55" w:rsidRPr="00A264E6" w:rsidRDefault="00504F55" w:rsidP="00F46931">
            <w:pPr>
              <w:pStyle w:val="TableHeading"/>
              <w:rPr>
                <w:snapToGrid w:val="0"/>
              </w:rPr>
            </w:pPr>
            <w:r w:rsidRPr="00A264E6">
              <w:rPr>
                <w:snapToGrid w:val="0"/>
              </w:rPr>
              <w:t>Fail</w:t>
            </w:r>
          </w:p>
        </w:tc>
      </w:tr>
      <w:tr w:rsidR="00504F55" w:rsidRPr="00A264E6" w14:paraId="2DAB5C14" w14:textId="77777777" w:rsidTr="00F46931">
        <w:trPr>
          <w:cantSplit/>
          <w:jc w:val="center"/>
        </w:trPr>
        <w:tc>
          <w:tcPr>
            <w:tcW w:w="1611" w:type="pct"/>
          </w:tcPr>
          <w:p w14:paraId="641A7C46" w14:textId="77777777" w:rsidR="00504F55" w:rsidRPr="00A264E6" w:rsidRDefault="00504F55" w:rsidP="00F46931">
            <w:pPr>
              <w:pStyle w:val="TableText"/>
              <w:rPr>
                <w:snapToGrid w:val="0"/>
              </w:rPr>
            </w:pPr>
          </w:p>
        </w:tc>
        <w:tc>
          <w:tcPr>
            <w:tcW w:w="1808" w:type="pct"/>
          </w:tcPr>
          <w:p w14:paraId="671E6C2F" w14:textId="77777777" w:rsidR="00504F55" w:rsidRPr="00A264E6" w:rsidRDefault="00504F55" w:rsidP="00F46931">
            <w:pPr>
              <w:pStyle w:val="TableText"/>
              <w:rPr>
                <w:snapToGrid w:val="0"/>
              </w:rPr>
            </w:pPr>
          </w:p>
        </w:tc>
        <w:tc>
          <w:tcPr>
            <w:tcW w:w="751" w:type="pct"/>
          </w:tcPr>
          <w:p w14:paraId="1529305A" w14:textId="6BBE4194" w:rsidR="00504F55" w:rsidRPr="00A264E6" w:rsidRDefault="002D1729" w:rsidP="002D1729">
            <w:pPr>
              <w:pStyle w:val="TableText"/>
              <w:jc w:val="center"/>
              <w:rPr>
                <w:snapToGrid w:val="0"/>
              </w:rPr>
            </w:pPr>
            <w:r>
              <w:rPr>
                <w:snapToGrid w:val="0"/>
              </w:rPr>
              <w:t>PASS</w:t>
            </w:r>
          </w:p>
        </w:tc>
        <w:tc>
          <w:tcPr>
            <w:tcW w:w="830" w:type="pct"/>
          </w:tcPr>
          <w:p w14:paraId="6830A809" w14:textId="77777777" w:rsidR="00504F55" w:rsidRPr="00A264E6" w:rsidRDefault="00504F55" w:rsidP="00F46931">
            <w:pPr>
              <w:pStyle w:val="TableText"/>
              <w:rPr>
                <w:snapToGrid w:val="0"/>
              </w:rPr>
            </w:pPr>
          </w:p>
        </w:tc>
      </w:tr>
    </w:tbl>
    <w:p w14:paraId="423C3A12" w14:textId="77777777" w:rsidR="005F1B5B" w:rsidRDefault="005F1B5B" w:rsidP="005F1B5B">
      <w:pPr>
        <w:pStyle w:val="Spacer"/>
      </w:pPr>
    </w:p>
    <w:p w14:paraId="4AD3A1C0" w14:textId="767A05C4" w:rsidR="00504F55" w:rsidRPr="00A264E6" w:rsidRDefault="00504F55">
      <w:pPr>
        <w:pStyle w:val="ListNumber"/>
      </w:pPr>
      <w:r w:rsidRPr="00A264E6">
        <w:t xml:space="preserve">Configure the function generator </w:t>
      </w:r>
      <w:r w:rsidR="005E1F9F">
        <w:t>as follows:</w:t>
      </w:r>
    </w:p>
    <w:p w14:paraId="33F11C5E" w14:textId="04DB9F2C" w:rsidR="00504F55" w:rsidRPr="00A264E6" w:rsidRDefault="00504F55">
      <w:pPr>
        <w:pStyle w:val="ListNumber"/>
        <w:numPr>
          <w:ilvl w:val="1"/>
          <w:numId w:val="6"/>
        </w:numPr>
        <w:ind w:left="993" w:hanging="284"/>
      </w:pPr>
      <w:r w:rsidRPr="00A264E6">
        <w:t xml:space="preserve">Output: </w:t>
      </w:r>
      <w:r w:rsidR="00E837FF">
        <w:rPr>
          <w:rtl/>
        </w:rPr>
        <w:tab/>
      </w:r>
      <w:r w:rsidR="00E837FF">
        <w:rPr>
          <w:rtl/>
        </w:rPr>
        <w:tab/>
      </w:r>
      <w:r w:rsidR="00E837FF">
        <w:rPr>
          <w:rtl/>
        </w:rPr>
        <w:tab/>
      </w:r>
      <w:r w:rsidRPr="00A264E6">
        <w:t>OFF</w:t>
      </w:r>
    </w:p>
    <w:p w14:paraId="43D9FEEA" w14:textId="00526E53" w:rsidR="00504F55" w:rsidRPr="00A264E6" w:rsidRDefault="00504F55">
      <w:pPr>
        <w:pStyle w:val="ListNumber"/>
      </w:pPr>
      <w:r w:rsidRPr="00A264E6">
        <w:t xml:space="preserve">Configure the </w:t>
      </w:r>
      <w:r w:rsidR="002B4A13">
        <w:t>LSX4091</w:t>
      </w:r>
      <w:r w:rsidRPr="00A264E6">
        <w:t xml:space="preserve"> as follows: </w:t>
      </w:r>
    </w:p>
    <w:p w14:paraId="7D2AE0DD" w14:textId="48EB735F" w:rsidR="00504F55" w:rsidRPr="00A264E6" w:rsidRDefault="00504F55">
      <w:pPr>
        <w:pStyle w:val="ListNumber"/>
        <w:numPr>
          <w:ilvl w:val="1"/>
          <w:numId w:val="6"/>
        </w:numPr>
        <w:ind w:left="993" w:hanging="284"/>
      </w:pPr>
      <w:r w:rsidRPr="00A264E6">
        <w:t>Modulation source:</w:t>
      </w:r>
      <w:r w:rsidR="00F46931">
        <w:t xml:space="preserve"> </w:t>
      </w:r>
      <w:r w:rsidR="00E837FF">
        <w:rPr>
          <w:rtl/>
        </w:rPr>
        <w:tab/>
      </w:r>
      <w:r w:rsidR="00E837FF">
        <w:rPr>
          <w:rtl/>
        </w:rPr>
        <w:tab/>
      </w:r>
      <w:r w:rsidRPr="00A264E6">
        <w:rPr>
          <w:bCs/>
          <w:snapToGrid w:val="0"/>
          <w:lang w:bidi="ar-SA"/>
        </w:rPr>
        <w:t>Internal</w:t>
      </w:r>
    </w:p>
    <w:p w14:paraId="71018813" w14:textId="0BB5DCAE" w:rsidR="00504F55" w:rsidRPr="00A264E6" w:rsidRDefault="00504F55">
      <w:pPr>
        <w:pStyle w:val="ListNumber"/>
        <w:numPr>
          <w:ilvl w:val="1"/>
          <w:numId w:val="6"/>
        </w:numPr>
        <w:ind w:left="993" w:hanging="284"/>
      </w:pPr>
      <w:r w:rsidRPr="00A264E6">
        <w:t>Modulation Frequency:</w:t>
      </w:r>
      <w:r w:rsidR="00F46931">
        <w:t xml:space="preserve"> </w:t>
      </w:r>
      <w:r w:rsidR="00E837FF">
        <w:rPr>
          <w:rtl/>
        </w:rPr>
        <w:tab/>
      </w:r>
      <w:r>
        <w:t xml:space="preserve">100 </w:t>
      </w:r>
      <w:r w:rsidR="00770B95">
        <w:t>kHz</w:t>
      </w:r>
    </w:p>
    <w:p w14:paraId="62CE429A" w14:textId="53B71185" w:rsidR="00504F55" w:rsidRPr="00A264E6" w:rsidRDefault="00504F55">
      <w:pPr>
        <w:pStyle w:val="ListNumber"/>
        <w:numPr>
          <w:ilvl w:val="1"/>
          <w:numId w:val="6"/>
        </w:numPr>
        <w:ind w:left="993" w:hanging="284"/>
      </w:pPr>
      <w:r w:rsidRPr="00A264E6">
        <w:t>Modulation Depth:</w:t>
      </w:r>
      <w:r w:rsidR="00F46931">
        <w:t xml:space="preserve"> </w:t>
      </w:r>
      <w:r w:rsidR="00E837FF">
        <w:rPr>
          <w:rtl/>
        </w:rPr>
        <w:tab/>
      </w:r>
      <w:r w:rsidR="00E837FF">
        <w:rPr>
          <w:rtl/>
        </w:rPr>
        <w:tab/>
      </w:r>
      <w:r>
        <w:t>75%</w:t>
      </w:r>
    </w:p>
    <w:p w14:paraId="048F4714" w14:textId="77777777" w:rsidR="00504F55" w:rsidRPr="00A264E6" w:rsidRDefault="00504F55" w:rsidP="00786234">
      <w:pPr>
        <w:pStyle w:val="BodyTextHeader"/>
      </w:pPr>
      <w:r w:rsidRPr="00A264E6">
        <w:t>Test Procedure:</w:t>
      </w:r>
    </w:p>
    <w:p w14:paraId="07A67654" w14:textId="0759D53A" w:rsidR="00504F55" w:rsidRPr="00A264E6" w:rsidRDefault="00504F55">
      <w:pPr>
        <w:pStyle w:val="ListNumber"/>
        <w:numPr>
          <w:ilvl w:val="0"/>
          <w:numId w:val="37"/>
        </w:numPr>
      </w:pPr>
      <w:r w:rsidRPr="00A264E6">
        <w:t xml:space="preserve">Perform Frequency Modulation tests </w:t>
      </w:r>
      <w:r w:rsidR="00786234">
        <w:t>according to the table below.</w:t>
      </w:r>
    </w:p>
    <w:p w14:paraId="3132EDB2" w14:textId="63897D34" w:rsidR="00786234" w:rsidRPr="006123FF" w:rsidRDefault="00786234" w:rsidP="00786234">
      <w:pPr>
        <w:pStyle w:val="CaptionTable"/>
      </w:pPr>
      <w:bookmarkStart w:id="112" w:name="_Toc143012370"/>
      <w:r w:rsidRPr="006123FF">
        <w:t xml:space="preserve">Table </w:t>
      </w:r>
      <w:fldSimple w:instr=" STYLEREF 1 \s ">
        <w:r w:rsidR="00FC53A9">
          <w:rPr>
            <w:noProof/>
            <w:cs/>
          </w:rPr>
          <w:t>‎</w:t>
        </w:r>
        <w:r w:rsidR="00FC53A9">
          <w:rPr>
            <w:noProof/>
          </w:rPr>
          <w:t>2</w:t>
        </w:r>
      </w:fldSimple>
      <w:r w:rsidRPr="006123FF">
        <w:t>.</w:t>
      </w:r>
      <w:fldSimple w:instr=" SEQ Table \* ARABIC \s 1 ">
        <w:r w:rsidR="00FC53A9">
          <w:rPr>
            <w:noProof/>
          </w:rPr>
          <w:t>17</w:t>
        </w:r>
      </w:fldSimple>
      <w:r w:rsidRPr="006123FF">
        <w:t xml:space="preserve"> </w:t>
      </w:r>
      <w:r w:rsidRPr="00786234">
        <w:t>Amplitude Modulation – Internal Source</w:t>
      </w:r>
      <w:bookmarkEnd w:id="11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72"/>
        <w:gridCol w:w="3430"/>
        <w:gridCol w:w="1679"/>
        <w:gridCol w:w="1569"/>
      </w:tblGrid>
      <w:tr w:rsidR="00504F55" w:rsidRPr="00A264E6" w14:paraId="215640C2" w14:textId="77777777" w:rsidTr="00786234">
        <w:trPr>
          <w:cantSplit/>
          <w:jc w:val="center"/>
        </w:trPr>
        <w:tc>
          <w:tcPr>
            <w:tcW w:w="1429" w:type="pct"/>
            <w:shd w:val="clear" w:color="auto" w:fill="0D5EA8"/>
          </w:tcPr>
          <w:p w14:paraId="53C11C3C" w14:textId="77777777" w:rsidR="00504F55" w:rsidRPr="00A264E6" w:rsidRDefault="00504F55" w:rsidP="00786234">
            <w:pPr>
              <w:pStyle w:val="TableHeading"/>
              <w:rPr>
                <w:snapToGrid w:val="0"/>
              </w:rPr>
            </w:pPr>
            <w:r w:rsidRPr="00A264E6">
              <w:rPr>
                <w:snapToGrid w:val="0"/>
              </w:rPr>
              <w:t>Modulation Depth Reading</w:t>
            </w:r>
          </w:p>
        </w:tc>
        <w:tc>
          <w:tcPr>
            <w:tcW w:w="1834" w:type="pct"/>
            <w:shd w:val="clear" w:color="auto" w:fill="0D5EA8"/>
          </w:tcPr>
          <w:p w14:paraId="32651F49" w14:textId="77777777" w:rsidR="00504F55" w:rsidRPr="00A264E6" w:rsidRDefault="00504F55" w:rsidP="00786234">
            <w:pPr>
              <w:pStyle w:val="TableHeading"/>
              <w:rPr>
                <w:snapToGrid w:val="0"/>
              </w:rPr>
            </w:pPr>
            <w:r w:rsidRPr="00A264E6">
              <w:rPr>
                <w:snapToGrid w:val="0"/>
              </w:rPr>
              <w:t>Modulation Freq</w:t>
            </w:r>
            <w:r>
              <w:rPr>
                <w:snapToGrid w:val="0"/>
              </w:rPr>
              <w:t>uency</w:t>
            </w:r>
            <w:r w:rsidRPr="00A264E6">
              <w:rPr>
                <w:snapToGrid w:val="0"/>
              </w:rPr>
              <w:t xml:space="preserve"> Reading</w:t>
            </w:r>
          </w:p>
        </w:tc>
        <w:tc>
          <w:tcPr>
            <w:tcW w:w="898" w:type="pct"/>
            <w:shd w:val="clear" w:color="auto" w:fill="0D5EA8"/>
          </w:tcPr>
          <w:p w14:paraId="6C6E062A" w14:textId="77777777" w:rsidR="00504F55" w:rsidRPr="00A264E6" w:rsidRDefault="00504F55" w:rsidP="00786234">
            <w:pPr>
              <w:pStyle w:val="TableHeading"/>
              <w:rPr>
                <w:snapToGrid w:val="0"/>
              </w:rPr>
            </w:pPr>
            <w:r w:rsidRPr="00A264E6">
              <w:rPr>
                <w:snapToGrid w:val="0"/>
              </w:rPr>
              <w:t>Pass</w:t>
            </w:r>
          </w:p>
        </w:tc>
        <w:tc>
          <w:tcPr>
            <w:tcW w:w="839" w:type="pct"/>
            <w:shd w:val="clear" w:color="auto" w:fill="0D5EA8"/>
          </w:tcPr>
          <w:p w14:paraId="53EF6082" w14:textId="77777777" w:rsidR="00504F55" w:rsidRPr="00A264E6" w:rsidRDefault="00504F55" w:rsidP="00786234">
            <w:pPr>
              <w:pStyle w:val="TableHeading"/>
              <w:rPr>
                <w:snapToGrid w:val="0"/>
              </w:rPr>
            </w:pPr>
            <w:r w:rsidRPr="00A264E6">
              <w:rPr>
                <w:snapToGrid w:val="0"/>
              </w:rPr>
              <w:t>Fail</w:t>
            </w:r>
          </w:p>
        </w:tc>
      </w:tr>
      <w:tr w:rsidR="00504F55" w:rsidRPr="00A264E6" w14:paraId="0A025727" w14:textId="77777777" w:rsidTr="00786234">
        <w:trPr>
          <w:cantSplit/>
          <w:jc w:val="center"/>
        </w:trPr>
        <w:tc>
          <w:tcPr>
            <w:tcW w:w="1429" w:type="pct"/>
          </w:tcPr>
          <w:p w14:paraId="04FF0AAD" w14:textId="77777777" w:rsidR="00504F55" w:rsidRPr="00A264E6" w:rsidRDefault="00504F55" w:rsidP="00786234">
            <w:pPr>
              <w:pStyle w:val="TableText"/>
              <w:rPr>
                <w:snapToGrid w:val="0"/>
              </w:rPr>
            </w:pPr>
          </w:p>
        </w:tc>
        <w:tc>
          <w:tcPr>
            <w:tcW w:w="1834" w:type="pct"/>
          </w:tcPr>
          <w:p w14:paraId="47494B2A" w14:textId="77777777" w:rsidR="00504F55" w:rsidRPr="00A264E6" w:rsidRDefault="00504F55" w:rsidP="00786234">
            <w:pPr>
              <w:pStyle w:val="TableText"/>
              <w:rPr>
                <w:snapToGrid w:val="0"/>
              </w:rPr>
            </w:pPr>
          </w:p>
        </w:tc>
        <w:tc>
          <w:tcPr>
            <w:tcW w:w="898" w:type="pct"/>
          </w:tcPr>
          <w:p w14:paraId="61D56C90" w14:textId="70C52271" w:rsidR="00504F55" w:rsidRPr="00A264E6" w:rsidRDefault="002D1729" w:rsidP="00786234">
            <w:pPr>
              <w:pStyle w:val="TableText"/>
              <w:rPr>
                <w:snapToGrid w:val="0"/>
              </w:rPr>
            </w:pPr>
            <w:r>
              <w:rPr>
                <w:snapToGrid w:val="0"/>
              </w:rPr>
              <w:t>PASS</w:t>
            </w:r>
          </w:p>
        </w:tc>
        <w:tc>
          <w:tcPr>
            <w:tcW w:w="839" w:type="pct"/>
          </w:tcPr>
          <w:p w14:paraId="53B2B624" w14:textId="77777777" w:rsidR="00504F55" w:rsidRPr="00A264E6" w:rsidRDefault="00504F55" w:rsidP="00786234">
            <w:pPr>
              <w:pStyle w:val="TableText"/>
              <w:rPr>
                <w:snapToGrid w:val="0"/>
              </w:rPr>
            </w:pPr>
          </w:p>
        </w:tc>
      </w:tr>
    </w:tbl>
    <w:p w14:paraId="7C8D8493" w14:textId="77777777" w:rsidR="00504F55" w:rsidRPr="00A264E6" w:rsidRDefault="00504F55" w:rsidP="00033389">
      <w:pPr>
        <w:pStyle w:val="Heading2"/>
        <w:pageBreakBefore/>
      </w:pPr>
      <w:bookmarkStart w:id="113" w:name="_Toc32840538"/>
      <w:bookmarkStart w:id="114" w:name="_Toc143012342"/>
      <w:r w:rsidRPr="00A264E6">
        <w:lastRenderedPageBreak/>
        <w:t>Pulse Modulation</w:t>
      </w:r>
      <w:bookmarkEnd w:id="113"/>
      <w:bookmarkEnd w:id="114"/>
    </w:p>
    <w:p w14:paraId="69C06EEA" w14:textId="77777777" w:rsidR="00504F55" w:rsidRPr="00A264E6" w:rsidRDefault="00504F55" w:rsidP="00840911">
      <w:pPr>
        <w:pStyle w:val="BodyTextHeader"/>
      </w:pPr>
      <w:r w:rsidRPr="00A264E6">
        <w:t>Test Equipment: Scope, Function Generator</w:t>
      </w:r>
    </w:p>
    <w:p w14:paraId="48242263" w14:textId="77777777" w:rsidR="00504F55" w:rsidRPr="00A264E6" w:rsidRDefault="00504F55" w:rsidP="00840911">
      <w:pPr>
        <w:pStyle w:val="BodyTextHeader"/>
      </w:pPr>
      <w:r w:rsidRPr="00A264E6">
        <w:t>Preparation:</w:t>
      </w:r>
    </w:p>
    <w:p w14:paraId="2D47FE31" w14:textId="5AEB983B" w:rsidR="00504F55" w:rsidRPr="00A264E6" w:rsidRDefault="00504F55">
      <w:pPr>
        <w:pStyle w:val="ListNumber"/>
        <w:numPr>
          <w:ilvl w:val="0"/>
          <w:numId w:val="38"/>
        </w:numPr>
      </w:pPr>
      <w:r w:rsidRPr="00A264E6">
        <w:t xml:space="preserve">Connect the </w:t>
      </w:r>
      <w:r w:rsidR="002B4A13">
        <w:t>LSX4091</w:t>
      </w:r>
      <w:r w:rsidRPr="00A264E6">
        <w:t xml:space="preserve"> output to the scope channel 1 input</w:t>
      </w:r>
    </w:p>
    <w:p w14:paraId="3DEF698E" w14:textId="67901026" w:rsidR="00504F55" w:rsidRPr="00A264E6" w:rsidRDefault="00504F55">
      <w:pPr>
        <w:pStyle w:val="ListNumber"/>
      </w:pPr>
      <w:r w:rsidRPr="00A264E6">
        <w:t xml:space="preserve">Connect the function generator output to the </w:t>
      </w:r>
      <w:r w:rsidR="002B4A13">
        <w:t>LSX4091</w:t>
      </w:r>
      <w:r w:rsidRPr="00A264E6">
        <w:t>M Pulse input</w:t>
      </w:r>
    </w:p>
    <w:p w14:paraId="24B13891" w14:textId="0FEA1D05" w:rsidR="00504F55" w:rsidRPr="00A264E6" w:rsidRDefault="00504F55">
      <w:pPr>
        <w:pStyle w:val="ListNumber"/>
      </w:pPr>
      <w:r w:rsidRPr="00A264E6">
        <w:t xml:space="preserve">Configure the scope </w:t>
      </w:r>
      <w:r w:rsidR="005E1F9F">
        <w:t>as follows:</w:t>
      </w:r>
    </w:p>
    <w:p w14:paraId="3DD3CD32" w14:textId="7FF64CCA" w:rsidR="00504F55" w:rsidRPr="00A264E6" w:rsidRDefault="00504F55">
      <w:pPr>
        <w:pStyle w:val="ListNumber"/>
        <w:numPr>
          <w:ilvl w:val="1"/>
          <w:numId w:val="6"/>
        </w:numPr>
        <w:ind w:left="993" w:hanging="284"/>
      </w:pPr>
      <w:r w:rsidRPr="00A264E6">
        <w:t xml:space="preserve">Amplitude: </w:t>
      </w:r>
      <w:r w:rsidR="002435CD">
        <w:rPr>
          <w:rtl/>
        </w:rPr>
        <w:tab/>
      </w:r>
      <w:r w:rsidR="002435CD">
        <w:rPr>
          <w:rtl/>
        </w:rPr>
        <w:tab/>
      </w:r>
      <w:r w:rsidR="002435CD">
        <w:rPr>
          <w:rtl/>
        </w:rPr>
        <w:tab/>
      </w:r>
      <w:r w:rsidRPr="00A264E6">
        <w:t>200 mV per division</w:t>
      </w:r>
    </w:p>
    <w:p w14:paraId="0173CBB0" w14:textId="2B3D0B77" w:rsidR="00504F55" w:rsidRPr="00A264E6" w:rsidRDefault="00504F55">
      <w:pPr>
        <w:pStyle w:val="ListNumber"/>
        <w:numPr>
          <w:ilvl w:val="1"/>
          <w:numId w:val="6"/>
        </w:numPr>
        <w:ind w:left="993" w:hanging="284"/>
      </w:pPr>
      <w:r w:rsidRPr="00A264E6">
        <w:t>Time base:</w:t>
      </w:r>
      <w:r w:rsidR="00840911">
        <w:t xml:space="preserve"> </w:t>
      </w:r>
      <w:r w:rsidR="002435CD">
        <w:rPr>
          <w:rtl/>
        </w:rPr>
        <w:tab/>
      </w:r>
      <w:r w:rsidR="002435CD">
        <w:rPr>
          <w:rtl/>
        </w:rPr>
        <w:tab/>
      </w:r>
      <w:r w:rsidR="002435CD">
        <w:rPr>
          <w:rtl/>
        </w:rPr>
        <w:tab/>
      </w:r>
      <w:r w:rsidRPr="00A264E6">
        <w:t xml:space="preserve">100 </w:t>
      </w:r>
      <w:r w:rsidR="00840911">
        <w:t>µs</w:t>
      </w:r>
      <w:r w:rsidRPr="00A264E6">
        <w:t xml:space="preserve"> per division</w:t>
      </w:r>
    </w:p>
    <w:p w14:paraId="5259CE37" w14:textId="67BC759D" w:rsidR="00504F55" w:rsidRPr="00A264E6" w:rsidRDefault="00504F55">
      <w:pPr>
        <w:pStyle w:val="ListNumber"/>
      </w:pPr>
      <w:r w:rsidRPr="00A264E6">
        <w:t xml:space="preserve">Configure the function generator </w:t>
      </w:r>
      <w:r w:rsidR="005E1F9F">
        <w:t>as follows:</w:t>
      </w:r>
    </w:p>
    <w:p w14:paraId="5A49056C" w14:textId="77777777" w:rsidR="00504F55" w:rsidRPr="00A264E6" w:rsidRDefault="00504F55">
      <w:pPr>
        <w:pStyle w:val="ListNumber"/>
        <w:numPr>
          <w:ilvl w:val="1"/>
          <w:numId w:val="6"/>
        </w:numPr>
        <w:ind w:left="993" w:hanging="284"/>
      </w:pPr>
      <w:r w:rsidRPr="00A264E6">
        <w:t>Function shape:</w:t>
      </w:r>
      <w:r w:rsidRPr="00A264E6">
        <w:tab/>
      </w:r>
      <w:r w:rsidRPr="00A264E6">
        <w:tab/>
        <w:t>Square</w:t>
      </w:r>
    </w:p>
    <w:p w14:paraId="3E61E5B0" w14:textId="7A08E718" w:rsidR="00504F55" w:rsidRPr="00A264E6" w:rsidRDefault="00504F55">
      <w:pPr>
        <w:pStyle w:val="ListNumber"/>
        <w:numPr>
          <w:ilvl w:val="1"/>
          <w:numId w:val="6"/>
        </w:numPr>
        <w:ind w:left="993" w:hanging="284"/>
      </w:pPr>
      <w:r w:rsidRPr="00A264E6">
        <w:t xml:space="preserve">Amplitude: </w:t>
      </w:r>
      <w:r w:rsidR="002435CD">
        <w:rPr>
          <w:rtl/>
        </w:rPr>
        <w:tab/>
      </w:r>
      <w:r w:rsidR="002435CD">
        <w:rPr>
          <w:rtl/>
        </w:rPr>
        <w:tab/>
      </w:r>
      <w:r w:rsidR="002435CD">
        <w:rPr>
          <w:rtl/>
        </w:rPr>
        <w:tab/>
      </w:r>
      <w:r w:rsidRPr="00A264E6">
        <w:t xml:space="preserve">1 </w:t>
      </w:r>
      <w:proofErr w:type="spellStart"/>
      <w:r w:rsidRPr="00A264E6">
        <w:t>Vpp</w:t>
      </w:r>
      <w:proofErr w:type="spellEnd"/>
    </w:p>
    <w:p w14:paraId="4CB56887" w14:textId="2CEDBC56" w:rsidR="00504F55" w:rsidRPr="00A264E6" w:rsidRDefault="00504F55">
      <w:pPr>
        <w:pStyle w:val="ListNumber"/>
        <w:numPr>
          <w:ilvl w:val="1"/>
          <w:numId w:val="6"/>
        </w:numPr>
        <w:ind w:left="993" w:hanging="284"/>
      </w:pPr>
      <w:r w:rsidRPr="00A264E6">
        <w:t>Offset:</w:t>
      </w:r>
      <w:r w:rsidR="00840911">
        <w:t xml:space="preserve"> </w:t>
      </w:r>
      <w:r w:rsidR="002435CD">
        <w:rPr>
          <w:rtl/>
        </w:rPr>
        <w:tab/>
      </w:r>
      <w:r w:rsidR="002435CD">
        <w:rPr>
          <w:rtl/>
        </w:rPr>
        <w:tab/>
      </w:r>
      <w:r w:rsidR="002435CD">
        <w:rPr>
          <w:rtl/>
        </w:rPr>
        <w:tab/>
      </w:r>
      <w:r w:rsidRPr="00A264E6">
        <w:t>1V</w:t>
      </w:r>
    </w:p>
    <w:p w14:paraId="6677E9D8" w14:textId="020DAF73" w:rsidR="00504F55" w:rsidRPr="00A264E6" w:rsidRDefault="00504F55">
      <w:pPr>
        <w:pStyle w:val="ListNumber"/>
        <w:numPr>
          <w:ilvl w:val="1"/>
          <w:numId w:val="6"/>
        </w:numPr>
        <w:ind w:left="993" w:hanging="284"/>
      </w:pPr>
      <w:r w:rsidRPr="00A264E6">
        <w:t>Output:</w:t>
      </w:r>
      <w:r w:rsidR="00840911">
        <w:t xml:space="preserve"> </w:t>
      </w:r>
      <w:r w:rsidR="002435CD">
        <w:rPr>
          <w:rtl/>
        </w:rPr>
        <w:tab/>
      </w:r>
      <w:r w:rsidR="002435CD">
        <w:rPr>
          <w:rtl/>
        </w:rPr>
        <w:tab/>
      </w:r>
      <w:r w:rsidR="002435CD">
        <w:rPr>
          <w:rtl/>
        </w:rPr>
        <w:tab/>
      </w:r>
      <w:r w:rsidRPr="00A264E6">
        <w:t>ON</w:t>
      </w:r>
    </w:p>
    <w:p w14:paraId="2152E567" w14:textId="1876A154" w:rsidR="00504F55" w:rsidRPr="00A264E6" w:rsidRDefault="00504F55">
      <w:pPr>
        <w:pStyle w:val="ListNumber"/>
        <w:numPr>
          <w:ilvl w:val="1"/>
          <w:numId w:val="6"/>
        </w:numPr>
        <w:ind w:left="993" w:hanging="284"/>
      </w:pPr>
      <w:r w:rsidRPr="00A264E6">
        <w:t>Duty Cycle:</w:t>
      </w:r>
      <w:r w:rsidR="00840911">
        <w:t xml:space="preserve"> </w:t>
      </w:r>
      <w:r w:rsidR="002435CD">
        <w:rPr>
          <w:rtl/>
        </w:rPr>
        <w:tab/>
      </w:r>
      <w:r w:rsidR="002435CD">
        <w:rPr>
          <w:rtl/>
        </w:rPr>
        <w:tab/>
      </w:r>
      <w:r w:rsidR="002435CD">
        <w:rPr>
          <w:rtl/>
        </w:rPr>
        <w:tab/>
      </w:r>
      <w:r w:rsidR="00840911" w:rsidRPr="00A264E6">
        <w:t xml:space="preserve">As </w:t>
      </w:r>
      <w:r w:rsidRPr="00A264E6">
        <w:t>specified in the test</w:t>
      </w:r>
    </w:p>
    <w:p w14:paraId="04376368" w14:textId="308A2799" w:rsidR="00504F55" w:rsidRPr="00A264E6" w:rsidRDefault="00504F55">
      <w:pPr>
        <w:pStyle w:val="ListNumber"/>
        <w:numPr>
          <w:ilvl w:val="1"/>
          <w:numId w:val="6"/>
        </w:numPr>
        <w:ind w:left="993" w:hanging="284"/>
      </w:pPr>
      <w:r w:rsidRPr="00A264E6">
        <w:t>Frequency:</w:t>
      </w:r>
      <w:r w:rsidR="00840911">
        <w:t xml:space="preserve"> </w:t>
      </w:r>
      <w:r w:rsidR="002435CD">
        <w:rPr>
          <w:rtl/>
        </w:rPr>
        <w:tab/>
      </w:r>
      <w:r w:rsidR="002435CD">
        <w:rPr>
          <w:rtl/>
        </w:rPr>
        <w:tab/>
      </w:r>
      <w:r w:rsidR="002435CD">
        <w:rPr>
          <w:rtl/>
        </w:rPr>
        <w:tab/>
      </w:r>
      <w:r w:rsidR="00840911" w:rsidRPr="00A264E6">
        <w:t xml:space="preserve">As </w:t>
      </w:r>
      <w:r w:rsidRPr="00A264E6">
        <w:t>specified in the test</w:t>
      </w:r>
    </w:p>
    <w:p w14:paraId="5BED4F17" w14:textId="4E289256" w:rsidR="00504F55" w:rsidRPr="00A264E6" w:rsidRDefault="00504F55">
      <w:pPr>
        <w:pStyle w:val="ListNumber"/>
      </w:pPr>
      <w:r w:rsidRPr="00A264E6">
        <w:t xml:space="preserve">Configure the </w:t>
      </w:r>
      <w:r w:rsidR="002B4A13">
        <w:t>LSX4091</w:t>
      </w:r>
      <w:r w:rsidRPr="00A264E6">
        <w:t xml:space="preserve"> as follows: </w:t>
      </w:r>
    </w:p>
    <w:p w14:paraId="3A001C0B" w14:textId="51F2D91E" w:rsidR="00504F55" w:rsidRPr="00A264E6" w:rsidRDefault="00504F55">
      <w:pPr>
        <w:pStyle w:val="ListNumber"/>
        <w:numPr>
          <w:ilvl w:val="1"/>
          <w:numId w:val="6"/>
        </w:numPr>
        <w:ind w:left="993" w:hanging="284"/>
      </w:pPr>
      <w:r w:rsidRPr="00A264E6">
        <w:t>Output:</w:t>
      </w:r>
      <w:r w:rsidR="00840911">
        <w:t xml:space="preserve"> </w:t>
      </w:r>
      <w:r w:rsidR="00E837FF">
        <w:rPr>
          <w:rtl/>
        </w:rPr>
        <w:tab/>
      </w:r>
      <w:r w:rsidR="00E837FF">
        <w:rPr>
          <w:rtl/>
        </w:rPr>
        <w:tab/>
      </w:r>
      <w:r w:rsidR="00E837FF">
        <w:rPr>
          <w:rtl/>
        </w:rPr>
        <w:tab/>
      </w:r>
      <w:r w:rsidRPr="00A264E6">
        <w:t>ON</w:t>
      </w:r>
    </w:p>
    <w:p w14:paraId="3140A10C" w14:textId="0D3F13A3" w:rsidR="00504F55" w:rsidRPr="00A264E6" w:rsidRDefault="00504F55">
      <w:pPr>
        <w:pStyle w:val="ListNumber"/>
        <w:numPr>
          <w:ilvl w:val="1"/>
          <w:numId w:val="6"/>
        </w:numPr>
        <w:ind w:left="993" w:hanging="284"/>
      </w:pPr>
      <w:r w:rsidRPr="00A264E6">
        <w:t>Pulse modulation:</w:t>
      </w:r>
      <w:r w:rsidR="00840911">
        <w:t xml:space="preserve"> </w:t>
      </w:r>
      <w:r w:rsidR="00E837FF">
        <w:rPr>
          <w:rtl/>
        </w:rPr>
        <w:tab/>
      </w:r>
      <w:r w:rsidR="00E837FF">
        <w:rPr>
          <w:rtl/>
        </w:rPr>
        <w:tab/>
      </w:r>
      <w:r w:rsidRPr="00A264E6">
        <w:t>ON</w:t>
      </w:r>
    </w:p>
    <w:p w14:paraId="176F150A" w14:textId="1E8F275F" w:rsidR="00504F55" w:rsidRPr="00A264E6" w:rsidRDefault="00504F55">
      <w:pPr>
        <w:pStyle w:val="ListNumber"/>
        <w:numPr>
          <w:ilvl w:val="1"/>
          <w:numId w:val="6"/>
        </w:numPr>
        <w:ind w:left="993" w:hanging="284"/>
      </w:pPr>
      <w:r w:rsidRPr="00A264E6">
        <w:t>Modulation source:</w:t>
      </w:r>
      <w:r w:rsidR="00840911">
        <w:t xml:space="preserve"> </w:t>
      </w:r>
      <w:r w:rsidR="00E837FF">
        <w:rPr>
          <w:rtl/>
        </w:rPr>
        <w:tab/>
      </w:r>
      <w:r w:rsidR="00E837FF">
        <w:rPr>
          <w:rtl/>
        </w:rPr>
        <w:tab/>
      </w:r>
      <w:r w:rsidRPr="00A264E6">
        <w:rPr>
          <w:bCs/>
          <w:snapToGrid w:val="0"/>
          <w:lang w:bidi="ar-SA"/>
        </w:rPr>
        <w:t>External</w:t>
      </w:r>
    </w:p>
    <w:p w14:paraId="2124A995" w14:textId="77777777" w:rsidR="00504F55" w:rsidRPr="00A264E6" w:rsidRDefault="00504F55" w:rsidP="00512804">
      <w:pPr>
        <w:pStyle w:val="BodyTextHeader"/>
      </w:pPr>
      <w:r w:rsidRPr="00A264E6">
        <w:t>Test Procedure:</w:t>
      </w:r>
    </w:p>
    <w:p w14:paraId="168A8D47" w14:textId="38B1F962" w:rsidR="00504F55" w:rsidRPr="00A264E6" w:rsidRDefault="00504F55">
      <w:pPr>
        <w:pStyle w:val="ListNumber"/>
        <w:numPr>
          <w:ilvl w:val="0"/>
          <w:numId w:val="39"/>
        </w:numPr>
      </w:pPr>
      <w:r w:rsidRPr="00A264E6">
        <w:t xml:space="preserve">Perform Frequency Modulation tests </w:t>
      </w:r>
      <w:r w:rsidR="00512804">
        <w:t>according to the table below.</w:t>
      </w:r>
    </w:p>
    <w:p w14:paraId="1AF8D042" w14:textId="479267DA" w:rsidR="00512804" w:rsidRPr="006123FF" w:rsidRDefault="00512804" w:rsidP="00512804">
      <w:pPr>
        <w:pStyle w:val="CaptionTable"/>
      </w:pPr>
      <w:bookmarkStart w:id="115" w:name="_Toc143012371"/>
      <w:r w:rsidRPr="006123FF">
        <w:t xml:space="preserve">Table </w:t>
      </w:r>
      <w:fldSimple w:instr=" STYLEREF 1 \s ">
        <w:r w:rsidR="00FC53A9">
          <w:rPr>
            <w:noProof/>
            <w:cs/>
          </w:rPr>
          <w:t>‎</w:t>
        </w:r>
        <w:r w:rsidR="00FC53A9">
          <w:rPr>
            <w:noProof/>
          </w:rPr>
          <w:t>2</w:t>
        </w:r>
      </w:fldSimple>
      <w:r w:rsidRPr="006123FF">
        <w:t>.</w:t>
      </w:r>
      <w:fldSimple w:instr=" SEQ Table \* ARABIC \s 1 ">
        <w:r w:rsidR="00FC53A9">
          <w:rPr>
            <w:noProof/>
          </w:rPr>
          <w:t>18</w:t>
        </w:r>
      </w:fldSimple>
      <w:r w:rsidRPr="006123FF">
        <w:t xml:space="preserve"> </w:t>
      </w:r>
      <w:r w:rsidRPr="00A264E6">
        <w:t>Pulse Modulation</w:t>
      </w:r>
      <w:r>
        <w:t xml:space="preserve"> – External Source</w:t>
      </w:r>
      <w:bookmarkEnd w:id="115"/>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7"/>
        <w:gridCol w:w="1546"/>
        <w:gridCol w:w="2023"/>
        <w:gridCol w:w="2023"/>
        <w:gridCol w:w="1195"/>
        <w:gridCol w:w="1116"/>
      </w:tblGrid>
      <w:tr w:rsidR="00504F55" w:rsidRPr="00A264E6" w14:paraId="1B0B440C" w14:textId="77777777" w:rsidTr="00512804">
        <w:trPr>
          <w:cantSplit/>
          <w:jc w:val="center"/>
        </w:trPr>
        <w:tc>
          <w:tcPr>
            <w:tcW w:w="773" w:type="pct"/>
            <w:shd w:val="clear" w:color="auto" w:fill="0D5EA8"/>
          </w:tcPr>
          <w:p w14:paraId="51740B08" w14:textId="77777777" w:rsidR="00504F55" w:rsidRPr="00A264E6" w:rsidRDefault="00504F55" w:rsidP="00512804">
            <w:pPr>
              <w:pStyle w:val="TableHeading"/>
              <w:rPr>
                <w:snapToGrid w:val="0"/>
              </w:rPr>
            </w:pPr>
            <w:r w:rsidRPr="00A264E6">
              <w:rPr>
                <w:snapToGrid w:val="0"/>
              </w:rPr>
              <w:t>Function Generator Duty Cycle</w:t>
            </w:r>
          </w:p>
        </w:tc>
        <w:tc>
          <w:tcPr>
            <w:tcW w:w="827" w:type="pct"/>
            <w:shd w:val="clear" w:color="auto" w:fill="0D5EA8"/>
          </w:tcPr>
          <w:p w14:paraId="6BD8231F" w14:textId="77777777" w:rsidR="00504F55" w:rsidRPr="00A264E6" w:rsidRDefault="00504F55" w:rsidP="00512804">
            <w:pPr>
              <w:pStyle w:val="TableHeading"/>
              <w:rPr>
                <w:snapToGrid w:val="0"/>
              </w:rPr>
            </w:pPr>
            <w:r w:rsidRPr="00A264E6">
              <w:rPr>
                <w:snapToGrid w:val="0"/>
              </w:rPr>
              <w:t>Function Generator Freq</w:t>
            </w:r>
            <w:r>
              <w:rPr>
                <w:snapToGrid w:val="0"/>
              </w:rPr>
              <w:t>uency</w:t>
            </w:r>
          </w:p>
        </w:tc>
        <w:tc>
          <w:tcPr>
            <w:tcW w:w="1082" w:type="pct"/>
            <w:shd w:val="clear" w:color="auto" w:fill="0D5EA8"/>
          </w:tcPr>
          <w:p w14:paraId="5DC847B5" w14:textId="77777777" w:rsidR="00504F55" w:rsidRPr="00A264E6" w:rsidRDefault="00504F55" w:rsidP="00512804">
            <w:pPr>
              <w:pStyle w:val="TableHeading"/>
              <w:rPr>
                <w:snapToGrid w:val="0"/>
              </w:rPr>
            </w:pPr>
            <w:r w:rsidRPr="00A264E6">
              <w:rPr>
                <w:snapToGrid w:val="0"/>
              </w:rPr>
              <w:t>Pulse Duration Reading</w:t>
            </w:r>
          </w:p>
        </w:tc>
        <w:tc>
          <w:tcPr>
            <w:tcW w:w="1082" w:type="pct"/>
            <w:shd w:val="clear" w:color="auto" w:fill="0D5EA8"/>
          </w:tcPr>
          <w:p w14:paraId="6773D6E0" w14:textId="77777777" w:rsidR="00504F55" w:rsidRPr="00A264E6" w:rsidRDefault="00504F55" w:rsidP="00512804">
            <w:pPr>
              <w:pStyle w:val="TableHeading"/>
              <w:rPr>
                <w:snapToGrid w:val="0"/>
              </w:rPr>
            </w:pPr>
            <w:r w:rsidRPr="00A264E6">
              <w:rPr>
                <w:snapToGrid w:val="0"/>
              </w:rPr>
              <w:t>Pulse Repetition Reading</w:t>
            </w:r>
          </w:p>
        </w:tc>
        <w:tc>
          <w:tcPr>
            <w:tcW w:w="639" w:type="pct"/>
            <w:shd w:val="clear" w:color="auto" w:fill="0D5EA8"/>
          </w:tcPr>
          <w:p w14:paraId="62072D55" w14:textId="77777777" w:rsidR="00504F55" w:rsidRPr="00A264E6" w:rsidRDefault="00504F55" w:rsidP="00512804">
            <w:pPr>
              <w:pStyle w:val="TableHeading"/>
              <w:rPr>
                <w:snapToGrid w:val="0"/>
              </w:rPr>
            </w:pPr>
            <w:r w:rsidRPr="00A264E6">
              <w:rPr>
                <w:snapToGrid w:val="0"/>
              </w:rPr>
              <w:t>Pass</w:t>
            </w:r>
          </w:p>
        </w:tc>
        <w:tc>
          <w:tcPr>
            <w:tcW w:w="597" w:type="pct"/>
            <w:shd w:val="clear" w:color="auto" w:fill="0D5EA8"/>
          </w:tcPr>
          <w:p w14:paraId="48630D8A" w14:textId="77777777" w:rsidR="00504F55" w:rsidRPr="00A264E6" w:rsidRDefault="00504F55" w:rsidP="00512804">
            <w:pPr>
              <w:pStyle w:val="TableHeading"/>
              <w:rPr>
                <w:snapToGrid w:val="0"/>
              </w:rPr>
            </w:pPr>
            <w:r w:rsidRPr="00A264E6">
              <w:rPr>
                <w:snapToGrid w:val="0"/>
              </w:rPr>
              <w:t>Fail</w:t>
            </w:r>
          </w:p>
        </w:tc>
      </w:tr>
      <w:tr w:rsidR="00504F55" w:rsidRPr="00A264E6" w14:paraId="6DEC0AAD" w14:textId="77777777" w:rsidTr="00512804">
        <w:trPr>
          <w:cantSplit/>
          <w:jc w:val="center"/>
        </w:trPr>
        <w:tc>
          <w:tcPr>
            <w:tcW w:w="773" w:type="pct"/>
          </w:tcPr>
          <w:p w14:paraId="1A3E3CD4" w14:textId="77777777" w:rsidR="00504F55" w:rsidRPr="00A264E6" w:rsidRDefault="00504F55" w:rsidP="00512804">
            <w:pPr>
              <w:pStyle w:val="TableText"/>
            </w:pPr>
            <w:r>
              <w:t>5</w:t>
            </w:r>
            <w:r w:rsidRPr="00A264E6">
              <w:t>0%</w:t>
            </w:r>
          </w:p>
        </w:tc>
        <w:tc>
          <w:tcPr>
            <w:tcW w:w="827" w:type="pct"/>
          </w:tcPr>
          <w:p w14:paraId="60B05AE5" w14:textId="77777777" w:rsidR="00504F55" w:rsidRPr="00A264E6" w:rsidRDefault="00504F55" w:rsidP="00512804">
            <w:pPr>
              <w:pStyle w:val="TableText"/>
              <w:rPr>
                <w:b/>
                <w:snapToGrid w:val="0"/>
              </w:rPr>
            </w:pPr>
            <w:r w:rsidRPr="00A264E6">
              <w:t>1 MHz</w:t>
            </w:r>
          </w:p>
        </w:tc>
        <w:tc>
          <w:tcPr>
            <w:tcW w:w="1082" w:type="pct"/>
          </w:tcPr>
          <w:p w14:paraId="689BE0C6" w14:textId="4FB18708" w:rsidR="00504F55" w:rsidRPr="00A264E6" w:rsidRDefault="00504F55" w:rsidP="00512804">
            <w:pPr>
              <w:pStyle w:val="TableText"/>
              <w:rPr>
                <w:snapToGrid w:val="0"/>
              </w:rPr>
            </w:pPr>
          </w:p>
        </w:tc>
        <w:tc>
          <w:tcPr>
            <w:tcW w:w="1082" w:type="pct"/>
          </w:tcPr>
          <w:p w14:paraId="3F0B071D" w14:textId="280A09F2" w:rsidR="00504F55" w:rsidRPr="00A264E6" w:rsidRDefault="00133EC1" w:rsidP="00512804">
            <w:pPr>
              <w:pStyle w:val="TableText"/>
              <w:rPr>
                <w:snapToGrid w:val="0"/>
              </w:rPr>
            </w:pPr>
            <w:r>
              <w:rPr>
                <w:snapToGrid w:val="0"/>
              </w:rPr>
              <w:t>1Mhz</w:t>
            </w:r>
          </w:p>
        </w:tc>
        <w:tc>
          <w:tcPr>
            <w:tcW w:w="639" w:type="pct"/>
          </w:tcPr>
          <w:p w14:paraId="251CAEB1" w14:textId="77777777" w:rsidR="00504F55" w:rsidRPr="00A264E6" w:rsidRDefault="00504F55" w:rsidP="00512804">
            <w:pPr>
              <w:pStyle w:val="TableText"/>
              <w:rPr>
                <w:snapToGrid w:val="0"/>
              </w:rPr>
            </w:pPr>
          </w:p>
        </w:tc>
        <w:tc>
          <w:tcPr>
            <w:tcW w:w="597" w:type="pct"/>
          </w:tcPr>
          <w:p w14:paraId="586676E5" w14:textId="77777777" w:rsidR="00504F55" w:rsidRPr="00A264E6" w:rsidRDefault="00504F55" w:rsidP="00512804">
            <w:pPr>
              <w:pStyle w:val="TableText"/>
              <w:rPr>
                <w:snapToGrid w:val="0"/>
              </w:rPr>
            </w:pPr>
          </w:p>
        </w:tc>
      </w:tr>
      <w:tr w:rsidR="00504F55" w:rsidRPr="00A264E6" w14:paraId="62B5A942" w14:textId="77777777" w:rsidTr="00512804">
        <w:trPr>
          <w:cantSplit/>
          <w:jc w:val="center"/>
        </w:trPr>
        <w:tc>
          <w:tcPr>
            <w:tcW w:w="773" w:type="pct"/>
          </w:tcPr>
          <w:p w14:paraId="136286BC" w14:textId="77777777" w:rsidR="00504F55" w:rsidRPr="00A264E6" w:rsidRDefault="00504F55" w:rsidP="00512804">
            <w:pPr>
              <w:pStyle w:val="TableText"/>
            </w:pPr>
            <w:r>
              <w:t>30</w:t>
            </w:r>
            <w:r w:rsidRPr="00A264E6">
              <w:t xml:space="preserve"> %</w:t>
            </w:r>
          </w:p>
        </w:tc>
        <w:tc>
          <w:tcPr>
            <w:tcW w:w="827" w:type="pct"/>
          </w:tcPr>
          <w:p w14:paraId="45D7A5C0" w14:textId="77777777" w:rsidR="00504F55" w:rsidRPr="00A264E6" w:rsidRDefault="00504F55" w:rsidP="00512804">
            <w:pPr>
              <w:pStyle w:val="TableText"/>
              <w:rPr>
                <w:b/>
                <w:snapToGrid w:val="0"/>
              </w:rPr>
            </w:pPr>
            <w:r w:rsidRPr="00A264E6">
              <w:t>1</w:t>
            </w:r>
            <w:r>
              <w:t>0</w:t>
            </w:r>
            <w:r w:rsidRPr="00A264E6">
              <w:t xml:space="preserve"> MHz</w:t>
            </w:r>
          </w:p>
        </w:tc>
        <w:tc>
          <w:tcPr>
            <w:tcW w:w="1082" w:type="pct"/>
          </w:tcPr>
          <w:p w14:paraId="7CFE8D37" w14:textId="77777777" w:rsidR="00504F55" w:rsidRPr="00A264E6" w:rsidRDefault="00504F55" w:rsidP="00512804">
            <w:pPr>
              <w:pStyle w:val="TableText"/>
              <w:rPr>
                <w:snapToGrid w:val="0"/>
              </w:rPr>
            </w:pPr>
          </w:p>
        </w:tc>
        <w:tc>
          <w:tcPr>
            <w:tcW w:w="1082" w:type="pct"/>
          </w:tcPr>
          <w:p w14:paraId="4C7C6859" w14:textId="0ED0F9FB" w:rsidR="00504F55" w:rsidRPr="00A264E6" w:rsidRDefault="00133EC1" w:rsidP="00512804">
            <w:pPr>
              <w:pStyle w:val="TableText"/>
              <w:rPr>
                <w:snapToGrid w:val="0"/>
              </w:rPr>
            </w:pPr>
            <w:r>
              <w:rPr>
                <w:snapToGrid w:val="0"/>
              </w:rPr>
              <w:t>10MHz</w:t>
            </w:r>
          </w:p>
        </w:tc>
        <w:tc>
          <w:tcPr>
            <w:tcW w:w="639" w:type="pct"/>
          </w:tcPr>
          <w:p w14:paraId="5BBBF16D" w14:textId="77777777" w:rsidR="00504F55" w:rsidRPr="00A264E6" w:rsidRDefault="00504F55" w:rsidP="00512804">
            <w:pPr>
              <w:pStyle w:val="TableText"/>
              <w:rPr>
                <w:snapToGrid w:val="0"/>
              </w:rPr>
            </w:pPr>
          </w:p>
        </w:tc>
        <w:tc>
          <w:tcPr>
            <w:tcW w:w="597" w:type="pct"/>
          </w:tcPr>
          <w:p w14:paraId="5429CD4B" w14:textId="77777777" w:rsidR="00504F55" w:rsidRPr="00A264E6" w:rsidRDefault="00504F55" w:rsidP="00512804">
            <w:pPr>
              <w:pStyle w:val="TableText"/>
              <w:rPr>
                <w:snapToGrid w:val="0"/>
              </w:rPr>
            </w:pPr>
          </w:p>
        </w:tc>
      </w:tr>
    </w:tbl>
    <w:p w14:paraId="2ABD7E5C" w14:textId="77777777" w:rsidR="005F1B5B" w:rsidRDefault="005F1B5B" w:rsidP="005F1B5B">
      <w:pPr>
        <w:pStyle w:val="Spacer"/>
      </w:pPr>
    </w:p>
    <w:p w14:paraId="5BA64D4B" w14:textId="0BB14555" w:rsidR="00CC55B0" w:rsidRDefault="00504F55">
      <w:pPr>
        <w:pStyle w:val="ListNumber"/>
      </w:pPr>
      <w:r w:rsidRPr="00A264E6">
        <w:t xml:space="preserve">Configure the function generator </w:t>
      </w:r>
      <w:r w:rsidR="005E1F9F">
        <w:t>as follows:</w:t>
      </w:r>
    </w:p>
    <w:p w14:paraId="3A95803C" w14:textId="2A768D11" w:rsidR="00504F55" w:rsidRPr="00A264E6" w:rsidRDefault="00504F55">
      <w:pPr>
        <w:pStyle w:val="ListNumber"/>
        <w:numPr>
          <w:ilvl w:val="1"/>
          <w:numId w:val="6"/>
        </w:numPr>
        <w:ind w:left="993" w:hanging="284"/>
      </w:pPr>
      <w:r w:rsidRPr="00A264E6">
        <w:t xml:space="preserve">Output: </w:t>
      </w:r>
      <w:r w:rsidR="00E837FF">
        <w:rPr>
          <w:rtl/>
        </w:rPr>
        <w:tab/>
      </w:r>
      <w:r w:rsidR="00E837FF">
        <w:rPr>
          <w:rtl/>
        </w:rPr>
        <w:tab/>
      </w:r>
      <w:r w:rsidR="00E837FF">
        <w:rPr>
          <w:rtl/>
        </w:rPr>
        <w:tab/>
      </w:r>
      <w:r w:rsidRPr="00A264E6">
        <w:t>OFF</w:t>
      </w:r>
    </w:p>
    <w:p w14:paraId="5FFD66D2" w14:textId="05C2FACE" w:rsidR="00CC55B0" w:rsidRDefault="00504F55">
      <w:pPr>
        <w:pStyle w:val="ListNumber"/>
      </w:pPr>
      <w:r w:rsidRPr="00A264E6">
        <w:t xml:space="preserve">Configure the </w:t>
      </w:r>
      <w:r w:rsidR="002B4A13">
        <w:t>LSX4091</w:t>
      </w:r>
      <w:r w:rsidRPr="00A264E6">
        <w:t xml:space="preserve"> as follows:</w:t>
      </w:r>
    </w:p>
    <w:p w14:paraId="167F96BF" w14:textId="3E55032A" w:rsidR="00504F55" w:rsidRPr="00A264E6" w:rsidRDefault="00504F55">
      <w:pPr>
        <w:pStyle w:val="ListNumber"/>
        <w:numPr>
          <w:ilvl w:val="1"/>
          <w:numId w:val="6"/>
        </w:numPr>
        <w:ind w:left="993" w:hanging="284"/>
      </w:pPr>
      <w:r w:rsidRPr="00A264E6">
        <w:t>Modulation source:</w:t>
      </w:r>
      <w:r w:rsidR="00CC55B0">
        <w:t xml:space="preserve"> </w:t>
      </w:r>
      <w:r w:rsidR="00E837FF">
        <w:rPr>
          <w:rtl/>
        </w:rPr>
        <w:tab/>
      </w:r>
      <w:r w:rsidR="00E837FF">
        <w:rPr>
          <w:rtl/>
        </w:rPr>
        <w:tab/>
      </w:r>
      <w:r w:rsidRPr="00A264E6">
        <w:rPr>
          <w:bCs/>
          <w:snapToGrid w:val="0"/>
          <w:lang w:bidi="ar-SA"/>
        </w:rPr>
        <w:t>Internal</w:t>
      </w:r>
    </w:p>
    <w:p w14:paraId="37C6D13D" w14:textId="3814ECCB" w:rsidR="00504F55" w:rsidRPr="00A264E6" w:rsidRDefault="00504F55">
      <w:pPr>
        <w:pStyle w:val="ListNumber"/>
        <w:numPr>
          <w:ilvl w:val="1"/>
          <w:numId w:val="6"/>
        </w:numPr>
        <w:ind w:left="993" w:hanging="284"/>
      </w:pPr>
      <w:r>
        <w:t>Pulse Width</w:t>
      </w:r>
      <w:r w:rsidRPr="00A264E6">
        <w:t>:</w:t>
      </w:r>
      <w:r w:rsidR="00CC55B0">
        <w:t xml:space="preserve"> </w:t>
      </w:r>
      <w:r w:rsidR="00E837FF">
        <w:rPr>
          <w:rtl/>
        </w:rPr>
        <w:tab/>
      </w:r>
      <w:r w:rsidR="00E837FF">
        <w:rPr>
          <w:rtl/>
        </w:rPr>
        <w:tab/>
      </w:r>
      <w:r w:rsidR="00CC55B0" w:rsidRPr="00A264E6">
        <w:t xml:space="preserve">As </w:t>
      </w:r>
      <w:r w:rsidRPr="00A264E6">
        <w:t>specified in the test</w:t>
      </w:r>
    </w:p>
    <w:p w14:paraId="6155DF4F" w14:textId="15CCE710" w:rsidR="00504F55" w:rsidRPr="00A264E6" w:rsidRDefault="00504F55">
      <w:pPr>
        <w:pStyle w:val="ListNumber"/>
        <w:numPr>
          <w:ilvl w:val="1"/>
          <w:numId w:val="6"/>
        </w:numPr>
        <w:ind w:left="993" w:hanging="284"/>
      </w:pPr>
      <w:r w:rsidRPr="00026218">
        <w:t>Pulse Repetition</w:t>
      </w:r>
      <w:r>
        <w:t xml:space="preserve"> </w:t>
      </w:r>
      <w:r w:rsidRPr="00026218">
        <w:t>Rate</w:t>
      </w:r>
      <w:proofErr w:type="gramStart"/>
      <w:r>
        <w:t>:</w:t>
      </w:r>
      <w:r w:rsidR="00CC55B0">
        <w:t xml:space="preserve"> </w:t>
      </w:r>
      <w:r w:rsidR="00E837FF">
        <w:rPr>
          <w:rtl/>
        </w:rPr>
        <w:tab/>
      </w:r>
      <w:r w:rsidR="00CC55B0" w:rsidRPr="00A264E6">
        <w:t>As</w:t>
      </w:r>
      <w:proofErr w:type="gramEnd"/>
      <w:r w:rsidR="00CC55B0" w:rsidRPr="00A264E6">
        <w:t xml:space="preserve"> </w:t>
      </w:r>
      <w:r w:rsidRPr="00A264E6">
        <w:t>specified in the test</w:t>
      </w:r>
    </w:p>
    <w:p w14:paraId="52E088EE" w14:textId="77777777" w:rsidR="00504F55" w:rsidRPr="00A264E6" w:rsidRDefault="00504F55" w:rsidP="00CC55B0">
      <w:pPr>
        <w:pStyle w:val="BodyTextHeader"/>
      </w:pPr>
      <w:r w:rsidRPr="00A264E6">
        <w:t>Test Procedure:</w:t>
      </w:r>
    </w:p>
    <w:p w14:paraId="0AF1F2F9" w14:textId="7C81AB8E" w:rsidR="00504F55" w:rsidRPr="00A264E6" w:rsidRDefault="00504F55">
      <w:pPr>
        <w:pStyle w:val="ListNumber"/>
        <w:numPr>
          <w:ilvl w:val="0"/>
          <w:numId w:val="40"/>
        </w:numPr>
      </w:pPr>
      <w:r w:rsidRPr="00A264E6">
        <w:t xml:space="preserve">Perform Frequency Modulation tests </w:t>
      </w:r>
      <w:r w:rsidR="002A1616">
        <w:t>according to the table below.</w:t>
      </w:r>
    </w:p>
    <w:p w14:paraId="0E926311" w14:textId="3BC9ECAE" w:rsidR="002A1616" w:rsidRPr="006123FF" w:rsidRDefault="002A1616" w:rsidP="002A1616">
      <w:pPr>
        <w:pStyle w:val="CaptionTable"/>
      </w:pPr>
      <w:bookmarkStart w:id="116" w:name="_Toc143012372"/>
      <w:r w:rsidRPr="006123FF">
        <w:t xml:space="preserve">Table </w:t>
      </w:r>
      <w:fldSimple w:instr=" STYLEREF 1 \s ">
        <w:r w:rsidR="00FC53A9">
          <w:rPr>
            <w:noProof/>
            <w:cs/>
          </w:rPr>
          <w:t>‎</w:t>
        </w:r>
        <w:r w:rsidR="00FC53A9">
          <w:rPr>
            <w:noProof/>
          </w:rPr>
          <w:t>2</w:t>
        </w:r>
      </w:fldSimple>
      <w:r w:rsidRPr="006123FF">
        <w:t>.</w:t>
      </w:r>
      <w:fldSimple w:instr=" SEQ Table \* ARABIC \s 1 ">
        <w:r w:rsidR="00FC53A9">
          <w:rPr>
            <w:noProof/>
          </w:rPr>
          <w:t>19</w:t>
        </w:r>
      </w:fldSimple>
      <w:r w:rsidRPr="006123FF">
        <w:t xml:space="preserve"> </w:t>
      </w:r>
      <w:r w:rsidRPr="00A264E6">
        <w:t>Pulse Modulation</w:t>
      </w:r>
      <w:r>
        <w:t xml:space="preserve"> – Internal Source</w:t>
      </w:r>
      <w:bookmarkEnd w:id="116"/>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8"/>
        <w:gridCol w:w="1446"/>
        <w:gridCol w:w="2291"/>
        <w:gridCol w:w="2332"/>
        <w:gridCol w:w="1012"/>
        <w:gridCol w:w="991"/>
      </w:tblGrid>
      <w:tr w:rsidR="00504F55" w:rsidRPr="00A264E6" w14:paraId="1E2F04E5" w14:textId="77777777" w:rsidTr="002A1616">
        <w:trPr>
          <w:cantSplit/>
          <w:jc w:val="center"/>
        </w:trPr>
        <w:tc>
          <w:tcPr>
            <w:tcW w:w="683" w:type="pct"/>
            <w:shd w:val="clear" w:color="auto" w:fill="0D5EA8"/>
          </w:tcPr>
          <w:p w14:paraId="1281E34E" w14:textId="77777777" w:rsidR="00504F55" w:rsidRPr="00A264E6" w:rsidRDefault="00504F55" w:rsidP="002A1616">
            <w:pPr>
              <w:pStyle w:val="TableHeading"/>
              <w:rPr>
                <w:snapToGrid w:val="0"/>
              </w:rPr>
            </w:pPr>
            <w:r w:rsidRPr="00A264E6">
              <w:rPr>
                <w:snapToGrid w:val="0"/>
              </w:rPr>
              <w:t>Pulse Width</w:t>
            </w:r>
          </w:p>
        </w:tc>
        <w:tc>
          <w:tcPr>
            <w:tcW w:w="773" w:type="pct"/>
            <w:shd w:val="clear" w:color="auto" w:fill="0D5EA8"/>
          </w:tcPr>
          <w:p w14:paraId="1BF9D425" w14:textId="77777777" w:rsidR="00504F55" w:rsidRPr="00A264E6" w:rsidRDefault="00504F55" w:rsidP="002A1616">
            <w:pPr>
              <w:pStyle w:val="TableHeading"/>
              <w:rPr>
                <w:snapToGrid w:val="0"/>
              </w:rPr>
            </w:pPr>
            <w:r w:rsidRPr="00A264E6">
              <w:rPr>
                <w:snapToGrid w:val="0"/>
              </w:rPr>
              <w:t>Pulse Repetition</w:t>
            </w:r>
          </w:p>
        </w:tc>
        <w:tc>
          <w:tcPr>
            <w:tcW w:w="1225" w:type="pct"/>
            <w:shd w:val="clear" w:color="auto" w:fill="0D5EA8"/>
          </w:tcPr>
          <w:p w14:paraId="5A4C5ABE" w14:textId="3B3C52E5" w:rsidR="00504F55" w:rsidRPr="00A264E6" w:rsidRDefault="00504F55" w:rsidP="002A1616">
            <w:pPr>
              <w:pStyle w:val="TableHeading"/>
              <w:rPr>
                <w:snapToGrid w:val="0"/>
              </w:rPr>
            </w:pPr>
            <w:r w:rsidRPr="00A264E6">
              <w:rPr>
                <w:snapToGrid w:val="0"/>
              </w:rPr>
              <w:t>Freq</w:t>
            </w:r>
            <w:r>
              <w:rPr>
                <w:snapToGrid w:val="0"/>
              </w:rPr>
              <w:t>uency</w:t>
            </w:r>
            <w:r w:rsidRPr="00A264E6">
              <w:rPr>
                <w:snapToGrid w:val="0"/>
              </w:rPr>
              <w:t xml:space="preserve"> </w:t>
            </w:r>
            <w:r w:rsidR="00947AA8" w:rsidRPr="00A264E6">
              <w:rPr>
                <w:snapToGrid w:val="0"/>
              </w:rPr>
              <w:t xml:space="preserve">Deviation </w:t>
            </w:r>
            <w:r w:rsidRPr="00A264E6">
              <w:rPr>
                <w:snapToGrid w:val="0"/>
              </w:rPr>
              <w:t>Reading</w:t>
            </w:r>
          </w:p>
        </w:tc>
        <w:tc>
          <w:tcPr>
            <w:tcW w:w="1247" w:type="pct"/>
            <w:shd w:val="clear" w:color="auto" w:fill="0D5EA8"/>
          </w:tcPr>
          <w:p w14:paraId="3E4219EB" w14:textId="77777777" w:rsidR="00504F55" w:rsidRPr="00A264E6" w:rsidRDefault="00504F55" w:rsidP="002A1616">
            <w:pPr>
              <w:pStyle w:val="TableHeading"/>
              <w:rPr>
                <w:snapToGrid w:val="0"/>
              </w:rPr>
            </w:pPr>
            <w:r w:rsidRPr="00A264E6">
              <w:rPr>
                <w:snapToGrid w:val="0"/>
              </w:rPr>
              <w:t>Modulation Freq</w:t>
            </w:r>
            <w:r>
              <w:rPr>
                <w:snapToGrid w:val="0"/>
              </w:rPr>
              <w:t>uency</w:t>
            </w:r>
            <w:r w:rsidRPr="00A264E6">
              <w:rPr>
                <w:snapToGrid w:val="0"/>
              </w:rPr>
              <w:t xml:space="preserve"> Reading</w:t>
            </w:r>
          </w:p>
        </w:tc>
        <w:tc>
          <w:tcPr>
            <w:tcW w:w="541" w:type="pct"/>
            <w:shd w:val="clear" w:color="auto" w:fill="0D5EA8"/>
          </w:tcPr>
          <w:p w14:paraId="08E91F9F" w14:textId="77777777" w:rsidR="00504F55" w:rsidRPr="00A264E6" w:rsidRDefault="00504F55" w:rsidP="002A1616">
            <w:pPr>
              <w:pStyle w:val="TableHeading"/>
              <w:rPr>
                <w:snapToGrid w:val="0"/>
              </w:rPr>
            </w:pPr>
            <w:r w:rsidRPr="00A264E6">
              <w:rPr>
                <w:snapToGrid w:val="0"/>
              </w:rPr>
              <w:t>Pass</w:t>
            </w:r>
          </w:p>
        </w:tc>
        <w:tc>
          <w:tcPr>
            <w:tcW w:w="530" w:type="pct"/>
            <w:shd w:val="clear" w:color="auto" w:fill="0D5EA8"/>
          </w:tcPr>
          <w:p w14:paraId="726EC2AB" w14:textId="77777777" w:rsidR="00504F55" w:rsidRPr="00A264E6" w:rsidRDefault="00504F55" w:rsidP="002A1616">
            <w:pPr>
              <w:pStyle w:val="TableHeading"/>
              <w:rPr>
                <w:snapToGrid w:val="0"/>
              </w:rPr>
            </w:pPr>
            <w:r w:rsidRPr="00A264E6">
              <w:rPr>
                <w:snapToGrid w:val="0"/>
              </w:rPr>
              <w:t>Fail</w:t>
            </w:r>
          </w:p>
        </w:tc>
      </w:tr>
      <w:tr w:rsidR="00504F55" w:rsidRPr="00A264E6" w14:paraId="70FE835C" w14:textId="77777777" w:rsidTr="002A1616">
        <w:trPr>
          <w:cantSplit/>
          <w:jc w:val="center"/>
        </w:trPr>
        <w:tc>
          <w:tcPr>
            <w:tcW w:w="683" w:type="pct"/>
          </w:tcPr>
          <w:p w14:paraId="0CDB98E4" w14:textId="33797337" w:rsidR="00504F55" w:rsidRPr="00A264E6" w:rsidRDefault="00504F55" w:rsidP="002A1616">
            <w:pPr>
              <w:pStyle w:val="TableText"/>
            </w:pPr>
            <w:r>
              <w:t>500</w:t>
            </w:r>
            <w:r w:rsidRPr="00A264E6">
              <w:t xml:space="preserve"> </w:t>
            </w:r>
            <w:r>
              <w:t>n</w:t>
            </w:r>
            <w:r w:rsidRPr="00A264E6">
              <w:t xml:space="preserve">s </w:t>
            </w:r>
          </w:p>
        </w:tc>
        <w:tc>
          <w:tcPr>
            <w:tcW w:w="773" w:type="pct"/>
          </w:tcPr>
          <w:p w14:paraId="5F85122E" w14:textId="77777777" w:rsidR="00504F55" w:rsidRPr="00A264E6" w:rsidRDefault="00504F55" w:rsidP="002A1616">
            <w:pPr>
              <w:pStyle w:val="TableText"/>
              <w:rPr>
                <w:b/>
                <w:snapToGrid w:val="0"/>
              </w:rPr>
            </w:pPr>
            <w:r w:rsidRPr="00A264E6">
              <w:t>1 MHz</w:t>
            </w:r>
          </w:p>
        </w:tc>
        <w:tc>
          <w:tcPr>
            <w:tcW w:w="1225" w:type="pct"/>
          </w:tcPr>
          <w:p w14:paraId="0F176720" w14:textId="77777777" w:rsidR="00504F55" w:rsidRPr="00A264E6" w:rsidRDefault="00504F55" w:rsidP="002A1616">
            <w:pPr>
              <w:pStyle w:val="TableText"/>
              <w:rPr>
                <w:snapToGrid w:val="0"/>
              </w:rPr>
            </w:pPr>
          </w:p>
        </w:tc>
        <w:tc>
          <w:tcPr>
            <w:tcW w:w="1247" w:type="pct"/>
          </w:tcPr>
          <w:p w14:paraId="0FDBE622" w14:textId="77777777" w:rsidR="00504F55" w:rsidRPr="00A264E6" w:rsidRDefault="00504F55" w:rsidP="002A1616">
            <w:pPr>
              <w:pStyle w:val="TableText"/>
              <w:rPr>
                <w:snapToGrid w:val="0"/>
              </w:rPr>
            </w:pPr>
          </w:p>
        </w:tc>
        <w:tc>
          <w:tcPr>
            <w:tcW w:w="541" w:type="pct"/>
          </w:tcPr>
          <w:p w14:paraId="02185FFA" w14:textId="1C74A1E5" w:rsidR="00504F55" w:rsidRPr="00A264E6" w:rsidRDefault="00133EC1" w:rsidP="002A1616">
            <w:pPr>
              <w:pStyle w:val="TableText"/>
              <w:rPr>
                <w:snapToGrid w:val="0"/>
              </w:rPr>
            </w:pPr>
            <w:r>
              <w:rPr>
                <w:snapToGrid w:val="0"/>
              </w:rPr>
              <w:t>PASS</w:t>
            </w:r>
          </w:p>
        </w:tc>
        <w:tc>
          <w:tcPr>
            <w:tcW w:w="530" w:type="pct"/>
          </w:tcPr>
          <w:p w14:paraId="7C26A114" w14:textId="77777777" w:rsidR="00504F55" w:rsidRPr="00A264E6" w:rsidRDefault="00504F55" w:rsidP="002A1616">
            <w:pPr>
              <w:pStyle w:val="TableText"/>
              <w:rPr>
                <w:snapToGrid w:val="0"/>
              </w:rPr>
            </w:pPr>
          </w:p>
        </w:tc>
      </w:tr>
      <w:tr w:rsidR="00504F55" w:rsidRPr="00A264E6" w14:paraId="7F7E55FA" w14:textId="77777777" w:rsidTr="002A1616">
        <w:trPr>
          <w:cantSplit/>
          <w:jc w:val="center"/>
        </w:trPr>
        <w:tc>
          <w:tcPr>
            <w:tcW w:w="683" w:type="pct"/>
          </w:tcPr>
          <w:p w14:paraId="6F02645E" w14:textId="73907AD2" w:rsidR="00504F55" w:rsidRPr="00A264E6" w:rsidRDefault="00504F55" w:rsidP="002A1616">
            <w:pPr>
              <w:pStyle w:val="TableText"/>
            </w:pPr>
            <w:r>
              <w:t>30 ns</w:t>
            </w:r>
          </w:p>
        </w:tc>
        <w:tc>
          <w:tcPr>
            <w:tcW w:w="773" w:type="pct"/>
          </w:tcPr>
          <w:p w14:paraId="49D16568" w14:textId="77777777" w:rsidR="00504F55" w:rsidRPr="00A264E6" w:rsidRDefault="00504F55" w:rsidP="002A1616">
            <w:pPr>
              <w:pStyle w:val="TableText"/>
            </w:pPr>
            <w:r w:rsidRPr="00A264E6">
              <w:t>1</w:t>
            </w:r>
            <w:r>
              <w:t>0</w:t>
            </w:r>
            <w:r w:rsidRPr="00A264E6">
              <w:t xml:space="preserve"> </w:t>
            </w:r>
            <w:r>
              <w:t>M</w:t>
            </w:r>
            <w:r w:rsidRPr="00A264E6">
              <w:t>Hz</w:t>
            </w:r>
          </w:p>
        </w:tc>
        <w:tc>
          <w:tcPr>
            <w:tcW w:w="1225" w:type="pct"/>
          </w:tcPr>
          <w:p w14:paraId="012C18FB" w14:textId="77777777" w:rsidR="00504F55" w:rsidRPr="00A264E6" w:rsidRDefault="00504F55" w:rsidP="002A1616">
            <w:pPr>
              <w:pStyle w:val="TableText"/>
              <w:rPr>
                <w:snapToGrid w:val="0"/>
              </w:rPr>
            </w:pPr>
          </w:p>
        </w:tc>
        <w:tc>
          <w:tcPr>
            <w:tcW w:w="1247" w:type="pct"/>
          </w:tcPr>
          <w:p w14:paraId="13C712A1" w14:textId="77777777" w:rsidR="00504F55" w:rsidRPr="00A264E6" w:rsidRDefault="00504F55" w:rsidP="002A1616">
            <w:pPr>
              <w:pStyle w:val="TableText"/>
              <w:rPr>
                <w:snapToGrid w:val="0"/>
              </w:rPr>
            </w:pPr>
          </w:p>
        </w:tc>
        <w:tc>
          <w:tcPr>
            <w:tcW w:w="541" w:type="pct"/>
          </w:tcPr>
          <w:p w14:paraId="57225BDE" w14:textId="55235573" w:rsidR="00504F55" w:rsidRPr="00A264E6" w:rsidRDefault="00133EC1" w:rsidP="002A1616">
            <w:pPr>
              <w:pStyle w:val="TableText"/>
              <w:rPr>
                <w:snapToGrid w:val="0"/>
              </w:rPr>
            </w:pPr>
            <w:r>
              <w:rPr>
                <w:snapToGrid w:val="0"/>
              </w:rPr>
              <w:t>PASS</w:t>
            </w:r>
          </w:p>
        </w:tc>
        <w:tc>
          <w:tcPr>
            <w:tcW w:w="530" w:type="pct"/>
          </w:tcPr>
          <w:p w14:paraId="5C2B2D86" w14:textId="77777777" w:rsidR="00504F55" w:rsidRPr="00A264E6" w:rsidRDefault="00504F55" w:rsidP="002A1616">
            <w:pPr>
              <w:pStyle w:val="TableText"/>
              <w:rPr>
                <w:snapToGrid w:val="0"/>
              </w:rPr>
            </w:pPr>
          </w:p>
        </w:tc>
      </w:tr>
    </w:tbl>
    <w:p w14:paraId="4318BA46" w14:textId="579EAA13" w:rsidR="00504F55" w:rsidRPr="00E837FF" w:rsidRDefault="00504F55" w:rsidP="00033389">
      <w:pPr>
        <w:pStyle w:val="Heading2"/>
        <w:pageBreakBefore/>
        <w:rPr>
          <w:highlight w:val="yellow"/>
        </w:rPr>
      </w:pPr>
      <w:bookmarkStart w:id="117" w:name="_Toc143012343"/>
      <w:r w:rsidRPr="00E837FF">
        <w:rPr>
          <w:highlight w:val="yellow"/>
        </w:rPr>
        <w:lastRenderedPageBreak/>
        <w:t xml:space="preserve">EPR Option - Output Power </w:t>
      </w:r>
      <w:r w:rsidR="003D499F" w:rsidRPr="00E837FF">
        <w:rPr>
          <w:highlight w:val="yellow"/>
        </w:rPr>
        <w:t>v</w:t>
      </w:r>
      <w:r w:rsidRPr="00E837FF">
        <w:rPr>
          <w:highlight w:val="yellow"/>
        </w:rPr>
        <w:t>s Frequency</w:t>
      </w:r>
      <w:bookmarkEnd w:id="117"/>
    </w:p>
    <w:p w14:paraId="1DDBFD64" w14:textId="77777777" w:rsidR="00504F55" w:rsidRPr="00A264E6" w:rsidRDefault="00504F55" w:rsidP="003D499F">
      <w:pPr>
        <w:pStyle w:val="BodyTextHeader"/>
      </w:pPr>
      <w:r w:rsidRPr="00A264E6">
        <w:t xml:space="preserve">Test Equipment: </w:t>
      </w:r>
      <w:r>
        <w:rPr>
          <w:rFonts w:hint="cs"/>
        </w:rPr>
        <w:t>S</w:t>
      </w:r>
      <w:r>
        <w:t>pectrum</w:t>
      </w:r>
    </w:p>
    <w:p w14:paraId="2EA2C96A" w14:textId="77777777" w:rsidR="00504F55" w:rsidRPr="00A264E6" w:rsidRDefault="00504F55" w:rsidP="003D499F">
      <w:pPr>
        <w:pStyle w:val="BodyTextHeader"/>
      </w:pPr>
      <w:r w:rsidRPr="00A264E6">
        <w:t>Preparation:</w:t>
      </w:r>
    </w:p>
    <w:p w14:paraId="3615B762" w14:textId="6EDCB2C5" w:rsidR="00504F55" w:rsidRPr="00A264E6" w:rsidRDefault="00504F55">
      <w:pPr>
        <w:pStyle w:val="ListNumber"/>
        <w:numPr>
          <w:ilvl w:val="0"/>
          <w:numId w:val="41"/>
        </w:numPr>
      </w:pPr>
      <w:r w:rsidRPr="00A264E6">
        <w:t xml:space="preserve">Connect the </w:t>
      </w:r>
      <w:r w:rsidR="002B4A13">
        <w:t>LSX4091</w:t>
      </w:r>
      <w:r w:rsidRPr="00A264E6">
        <w:t xml:space="preserve"> output to the power meter input</w:t>
      </w:r>
    </w:p>
    <w:p w14:paraId="7A28F633" w14:textId="0E12D819" w:rsidR="00504F55" w:rsidRPr="00A264E6" w:rsidRDefault="00504F55">
      <w:pPr>
        <w:pStyle w:val="ListNumber"/>
      </w:pPr>
      <w:r w:rsidRPr="00A264E6">
        <w:t xml:space="preserve">Configure the </w:t>
      </w:r>
      <w:r w:rsidR="002B4A13">
        <w:t>LSX4091</w:t>
      </w:r>
      <w:r w:rsidRPr="00A264E6">
        <w:t xml:space="preserve"> as follows: </w:t>
      </w:r>
    </w:p>
    <w:p w14:paraId="107A0D4C" w14:textId="5D911301" w:rsidR="00504F55" w:rsidRDefault="00504F55">
      <w:pPr>
        <w:pStyle w:val="ListNumber"/>
        <w:numPr>
          <w:ilvl w:val="1"/>
          <w:numId w:val="6"/>
        </w:numPr>
        <w:ind w:left="993" w:hanging="284"/>
      </w:pPr>
      <w:r>
        <w:rPr>
          <w:rFonts w:hint="cs"/>
        </w:rPr>
        <w:t>S</w:t>
      </w:r>
      <w:r>
        <w:t>pectrum</w:t>
      </w:r>
      <w:r w:rsidR="003D499F">
        <w:t xml:space="preserve">: </w:t>
      </w:r>
      <w:r>
        <w:t>Minimum span</w:t>
      </w:r>
    </w:p>
    <w:p w14:paraId="355CDF5F" w14:textId="5C8B4BC2" w:rsidR="00504F55" w:rsidRPr="00A264E6" w:rsidRDefault="00504F55">
      <w:pPr>
        <w:pStyle w:val="ListNumber"/>
        <w:numPr>
          <w:ilvl w:val="1"/>
          <w:numId w:val="6"/>
        </w:numPr>
        <w:ind w:left="993" w:hanging="284"/>
      </w:pPr>
      <w:r w:rsidRPr="00A264E6">
        <w:t>Frequency</w:t>
      </w:r>
      <w:r w:rsidR="003D499F">
        <w:t xml:space="preserve">: </w:t>
      </w:r>
      <w:r w:rsidR="003D499F" w:rsidRPr="00A264E6">
        <w:t xml:space="preserve">As </w:t>
      </w:r>
      <w:r w:rsidRPr="00A264E6">
        <w:t>specified in the test</w:t>
      </w:r>
    </w:p>
    <w:p w14:paraId="46F21348" w14:textId="4F02CDA8" w:rsidR="00504F55" w:rsidRPr="00A264E6" w:rsidRDefault="00504F55">
      <w:pPr>
        <w:pStyle w:val="ListNumber"/>
        <w:numPr>
          <w:ilvl w:val="1"/>
          <w:numId w:val="6"/>
        </w:numPr>
        <w:ind w:left="993" w:hanging="284"/>
      </w:pPr>
      <w:r w:rsidRPr="00A264E6">
        <w:t>Output:</w:t>
      </w:r>
      <w:r w:rsidR="003D499F">
        <w:t xml:space="preserve"> </w:t>
      </w:r>
      <w:r w:rsidRPr="00A264E6">
        <w:t>On</w:t>
      </w:r>
    </w:p>
    <w:p w14:paraId="4FDA8DD8" w14:textId="700C6109" w:rsidR="00504F55" w:rsidRPr="00A264E6" w:rsidRDefault="00504F55">
      <w:pPr>
        <w:pStyle w:val="ListNumber"/>
        <w:numPr>
          <w:ilvl w:val="1"/>
          <w:numId w:val="6"/>
        </w:numPr>
        <w:ind w:left="993" w:hanging="284"/>
      </w:pPr>
      <w:r w:rsidRPr="00A264E6">
        <w:t xml:space="preserve">Power: </w:t>
      </w:r>
      <w:r w:rsidR="003D499F" w:rsidRPr="00A264E6">
        <w:t xml:space="preserve">As </w:t>
      </w:r>
      <w:r w:rsidRPr="00A264E6">
        <w:t>specified in the test</w:t>
      </w:r>
    </w:p>
    <w:p w14:paraId="6EBEA9EE" w14:textId="77777777" w:rsidR="00504F55" w:rsidRPr="00A264E6" w:rsidRDefault="00504F55" w:rsidP="00AF52E3">
      <w:pPr>
        <w:pStyle w:val="BodyTextHeader"/>
      </w:pPr>
      <w:r w:rsidRPr="00A264E6">
        <w:t>Test Procedure:</w:t>
      </w:r>
    </w:p>
    <w:p w14:paraId="238A124A" w14:textId="15596C8B" w:rsidR="00504F55" w:rsidRPr="00A264E6" w:rsidRDefault="00504F55">
      <w:pPr>
        <w:pStyle w:val="ListNumber"/>
        <w:numPr>
          <w:ilvl w:val="0"/>
          <w:numId w:val="42"/>
        </w:numPr>
      </w:pPr>
      <w:r w:rsidRPr="00A264E6">
        <w:t xml:space="preserve">Perform output power test </w:t>
      </w:r>
      <w:r w:rsidR="00063913">
        <w:t>according to the table below.</w:t>
      </w:r>
    </w:p>
    <w:p w14:paraId="48919ECF" w14:textId="78BC87B1" w:rsidR="00063913" w:rsidRPr="006123FF" w:rsidRDefault="00063913" w:rsidP="00063913">
      <w:pPr>
        <w:pStyle w:val="CaptionTable"/>
      </w:pPr>
      <w:bookmarkStart w:id="118" w:name="_Toc143012373"/>
      <w:r w:rsidRPr="006123FF">
        <w:t xml:space="preserve">Table </w:t>
      </w:r>
      <w:fldSimple w:instr=" STYLEREF 1 \s ">
        <w:r w:rsidR="00FC53A9">
          <w:rPr>
            <w:noProof/>
            <w:cs/>
          </w:rPr>
          <w:t>‎</w:t>
        </w:r>
        <w:r w:rsidR="00FC53A9">
          <w:rPr>
            <w:noProof/>
          </w:rPr>
          <w:t>2</w:t>
        </w:r>
      </w:fldSimple>
      <w:r w:rsidRPr="006123FF">
        <w:t>.</w:t>
      </w:r>
      <w:fldSimple w:instr=" SEQ Table \* ARABIC \s 1 ">
        <w:r w:rsidR="00FC53A9">
          <w:rPr>
            <w:noProof/>
          </w:rPr>
          <w:t>20</w:t>
        </w:r>
      </w:fldSimple>
      <w:r w:rsidRPr="006123FF">
        <w:t xml:space="preserve"> </w:t>
      </w:r>
      <w:r w:rsidRPr="00A264E6">
        <w:rPr>
          <w:iCs/>
          <w:lang w:bidi="ar-SA"/>
        </w:rPr>
        <w:t xml:space="preserve">Power </w:t>
      </w:r>
      <w:r>
        <w:rPr>
          <w:iCs/>
          <w:lang w:bidi="ar-SA"/>
        </w:rPr>
        <w:t>v</w:t>
      </w:r>
      <w:r w:rsidRPr="00A264E6">
        <w:rPr>
          <w:iCs/>
          <w:lang w:bidi="ar-SA"/>
        </w:rPr>
        <w:t>s Frequency</w:t>
      </w:r>
      <w:bookmarkEnd w:id="118"/>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56"/>
        <w:gridCol w:w="1509"/>
        <w:gridCol w:w="1403"/>
        <w:gridCol w:w="1571"/>
        <w:gridCol w:w="1414"/>
        <w:gridCol w:w="1118"/>
        <w:gridCol w:w="1079"/>
      </w:tblGrid>
      <w:tr w:rsidR="00504F55" w:rsidRPr="00A264E6" w14:paraId="10FD995A" w14:textId="77777777" w:rsidTr="00063913">
        <w:trPr>
          <w:cantSplit/>
          <w:jc w:val="center"/>
        </w:trPr>
        <w:tc>
          <w:tcPr>
            <w:tcW w:w="672" w:type="pct"/>
            <w:shd w:val="clear" w:color="auto" w:fill="0D5EA8"/>
          </w:tcPr>
          <w:p w14:paraId="153624CE" w14:textId="77777777" w:rsidR="00504F55" w:rsidRPr="00A264E6" w:rsidRDefault="00504F55" w:rsidP="00063913">
            <w:pPr>
              <w:pStyle w:val="TableHeading"/>
              <w:rPr>
                <w:snapToGrid w:val="0"/>
              </w:rPr>
            </w:pPr>
            <w:r w:rsidRPr="00A264E6">
              <w:rPr>
                <w:snapToGrid w:val="0"/>
              </w:rPr>
              <w:t>Test Number</w:t>
            </w:r>
          </w:p>
        </w:tc>
        <w:tc>
          <w:tcPr>
            <w:tcW w:w="807" w:type="pct"/>
            <w:shd w:val="clear" w:color="auto" w:fill="0D5EA8"/>
          </w:tcPr>
          <w:p w14:paraId="592EA7CF" w14:textId="77777777" w:rsidR="00504F55" w:rsidRPr="00A264E6" w:rsidRDefault="00504F55" w:rsidP="00063913">
            <w:pPr>
              <w:pStyle w:val="TableHeading"/>
              <w:rPr>
                <w:snapToGrid w:val="0"/>
              </w:rPr>
            </w:pPr>
            <w:r w:rsidRPr="00A264E6">
              <w:rPr>
                <w:snapToGrid w:val="0"/>
              </w:rPr>
              <w:t>Output Frequency</w:t>
            </w:r>
          </w:p>
        </w:tc>
        <w:tc>
          <w:tcPr>
            <w:tcW w:w="750" w:type="pct"/>
            <w:shd w:val="clear" w:color="auto" w:fill="0D5EA8"/>
          </w:tcPr>
          <w:p w14:paraId="6DE89A25" w14:textId="77777777" w:rsidR="00504F55" w:rsidRPr="00A264E6" w:rsidRDefault="00504F55" w:rsidP="00063913">
            <w:pPr>
              <w:pStyle w:val="TableHeading"/>
              <w:rPr>
                <w:snapToGrid w:val="0"/>
              </w:rPr>
            </w:pPr>
            <w:r w:rsidRPr="00A264E6">
              <w:rPr>
                <w:snapToGrid w:val="0"/>
              </w:rPr>
              <w:t>Output Power</w:t>
            </w:r>
          </w:p>
        </w:tc>
        <w:tc>
          <w:tcPr>
            <w:tcW w:w="840" w:type="pct"/>
            <w:shd w:val="clear" w:color="auto" w:fill="0D5EA8"/>
          </w:tcPr>
          <w:p w14:paraId="0F6E7781" w14:textId="77777777" w:rsidR="00504F55" w:rsidRPr="00A264E6" w:rsidRDefault="00504F55" w:rsidP="00063913">
            <w:pPr>
              <w:pStyle w:val="TableHeading"/>
              <w:rPr>
                <w:snapToGrid w:val="0"/>
              </w:rPr>
            </w:pPr>
            <w:r w:rsidRPr="00A264E6">
              <w:rPr>
                <w:snapToGrid w:val="0"/>
              </w:rPr>
              <w:t>Error Limits</w:t>
            </w:r>
          </w:p>
        </w:tc>
        <w:tc>
          <w:tcPr>
            <w:tcW w:w="756" w:type="pct"/>
            <w:shd w:val="clear" w:color="auto" w:fill="0D5EA8"/>
          </w:tcPr>
          <w:p w14:paraId="1BEB3F4C" w14:textId="77777777" w:rsidR="00504F55" w:rsidRPr="00A264E6" w:rsidRDefault="00504F55" w:rsidP="00063913">
            <w:pPr>
              <w:pStyle w:val="TableHeading"/>
              <w:rPr>
                <w:snapToGrid w:val="0"/>
              </w:rPr>
            </w:pPr>
            <w:r w:rsidRPr="00A264E6">
              <w:rPr>
                <w:snapToGrid w:val="0"/>
              </w:rPr>
              <w:t>Power Reading</w:t>
            </w:r>
          </w:p>
        </w:tc>
        <w:tc>
          <w:tcPr>
            <w:tcW w:w="598" w:type="pct"/>
            <w:shd w:val="clear" w:color="auto" w:fill="0D5EA8"/>
          </w:tcPr>
          <w:p w14:paraId="2AE7F943" w14:textId="77777777" w:rsidR="00504F55" w:rsidRPr="00A264E6" w:rsidRDefault="00504F55" w:rsidP="00063913">
            <w:pPr>
              <w:pStyle w:val="TableHeading"/>
              <w:rPr>
                <w:snapToGrid w:val="0"/>
              </w:rPr>
            </w:pPr>
            <w:r w:rsidRPr="00A264E6">
              <w:rPr>
                <w:snapToGrid w:val="0"/>
              </w:rPr>
              <w:t>Pass</w:t>
            </w:r>
          </w:p>
        </w:tc>
        <w:tc>
          <w:tcPr>
            <w:tcW w:w="577" w:type="pct"/>
            <w:shd w:val="clear" w:color="auto" w:fill="0D5EA8"/>
          </w:tcPr>
          <w:p w14:paraId="20525117" w14:textId="77777777" w:rsidR="00504F55" w:rsidRPr="00A264E6" w:rsidRDefault="00504F55" w:rsidP="00063913">
            <w:pPr>
              <w:pStyle w:val="TableHeading"/>
              <w:rPr>
                <w:snapToGrid w:val="0"/>
              </w:rPr>
            </w:pPr>
            <w:r w:rsidRPr="00A264E6">
              <w:rPr>
                <w:snapToGrid w:val="0"/>
              </w:rPr>
              <w:t>Fail</w:t>
            </w:r>
          </w:p>
        </w:tc>
      </w:tr>
      <w:tr w:rsidR="00504F55" w:rsidRPr="00A264E6" w14:paraId="33796517" w14:textId="77777777" w:rsidTr="00063913">
        <w:trPr>
          <w:cantSplit/>
          <w:trHeight w:val="282"/>
          <w:jc w:val="center"/>
        </w:trPr>
        <w:tc>
          <w:tcPr>
            <w:tcW w:w="672" w:type="pct"/>
          </w:tcPr>
          <w:p w14:paraId="6BF0DBCC" w14:textId="77777777" w:rsidR="00504F55" w:rsidRPr="00A264E6" w:rsidRDefault="00504F55" w:rsidP="00063913">
            <w:pPr>
              <w:pStyle w:val="TableText"/>
              <w:rPr>
                <w:snapToGrid w:val="0"/>
              </w:rPr>
            </w:pPr>
            <w:r>
              <w:rPr>
                <w:snapToGrid w:val="0"/>
              </w:rPr>
              <w:t>1</w:t>
            </w:r>
          </w:p>
        </w:tc>
        <w:tc>
          <w:tcPr>
            <w:tcW w:w="807" w:type="pct"/>
          </w:tcPr>
          <w:p w14:paraId="122D139A" w14:textId="77777777" w:rsidR="00504F55" w:rsidRPr="00A264E6" w:rsidRDefault="00504F55" w:rsidP="00063913">
            <w:pPr>
              <w:pStyle w:val="TableText"/>
              <w:rPr>
                <w:snapToGrid w:val="0"/>
              </w:rPr>
            </w:pPr>
            <w:r>
              <w:rPr>
                <w:snapToGrid w:val="0"/>
              </w:rPr>
              <w:t>1</w:t>
            </w:r>
            <w:r w:rsidRPr="00A264E6">
              <w:rPr>
                <w:snapToGrid w:val="0"/>
              </w:rPr>
              <w:t xml:space="preserve"> </w:t>
            </w:r>
            <w:r>
              <w:rPr>
                <w:snapToGrid w:val="0"/>
              </w:rPr>
              <w:t>M</w:t>
            </w:r>
            <w:r w:rsidRPr="00A264E6">
              <w:rPr>
                <w:snapToGrid w:val="0"/>
              </w:rPr>
              <w:t>Hz</w:t>
            </w:r>
          </w:p>
        </w:tc>
        <w:tc>
          <w:tcPr>
            <w:tcW w:w="750" w:type="pct"/>
          </w:tcPr>
          <w:p w14:paraId="6655C366" w14:textId="77777777" w:rsidR="00504F55" w:rsidRPr="00A264E6" w:rsidRDefault="00504F55" w:rsidP="00063913">
            <w:pPr>
              <w:pStyle w:val="TableText"/>
              <w:rPr>
                <w:snapToGrid w:val="0"/>
              </w:rPr>
            </w:pPr>
            <w:r>
              <w:rPr>
                <w:snapToGrid w:val="0"/>
              </w:rPr>
              <w:t>2</w:t>
            </w:r>
            <w:r w:rsidRPr="00A264E6">
              <w:rPr>
                <w:snapToGrid w:val="0"/>
              </w:rPr>
              <w:t>5 dBm</w:t>
            </w:r>
          </w:p>
        </w:tc>
        <w:tc>
          <w:tcPr>
            <w:tcW w:w="840" w:type="pct"/>
          </w:tcPr>
          <w:p w14:paraId="033612B3" w14:textId="77777777" w:rsidR="00504F55" w:rsidRPr="00A264E6" w:rsidRDefault="00504F55" w:rsidP="00063913">
            <w:pPr>
              <w:pStyle w:val="TableText"/>
              <w:rPr>
                <w:snapToGrid w:val="0"/>
              </w:rPr>
            </w:pPr>
            <w:r w:rsidRPr="00A264E6">
              <w:rPr>
                <w:snapToGrid w:val="0"/>
              </w:rPr>
              <w:sym w:font="Symbol" w:char="F0B1"/>
            </w:r>
            <w:r w:rsidRPr="00A264E6">
              <w:rPr>
                <w:snapToGrid w:val="0"/>
              </w:rPr>
              <w:t>0.5 dB</w:t>
            </w:r>
          </w:p>
        </w:tc>
        <w:tc>
          <w:tcPr>
            <w:tcW w:w="756" w:type="pct"/>
          </w:tcPr>
          <w:p w14:paraId="4C780D0E" w14:textId="77777777" w:rsidR="00504F55" w:rsidRPr="00A264E6" w:rsidRDefault="00504F55" w:rsidP="00063913">
            <w:pPr>
              <w:pStyle w:val="TableText"/>
              <w:rPr>
                <w:snapToGrid w:val="0"/>
              </w:rPr>
            </w:pPr>
          </w:p>
        </w:tc>
        <w:tc>
          <w:tcPr>
            <w:tcW w:w="598" w:type="pct"/>
          </w:tcPr>
          <w:p w14:paraId="3499BC7D" w14:textId="77777777" w:rsidR="00504F55" w:rsidRPr="00A264E6" w:rsidRDefault="00504F55" w:rsidP="00063913">
            <w:pPr>
              <w:pStyle w:val="TableText"/>
              <w:rPr>
                <w:snapToGrid w:val="0"/>
              </w:rPr>
            </w:pPr>
          </w:p>
        </w:tc>
        <w:tc>
          <w:tcPr>
            <w:tcW w:w="577" w:type="pct"/>
          </w:tcPr>
          <w:p w14:paraId="08E0CF32" w14:textId="77777777" w:rsidR="00504F55" w:rsidRPr="00A264E6" w:rsidRDefault="00504F55" w:rsidP="00063913">
            <w:pPr>
              <w:pStyle w:val="TableText"/>
              <w:rPr>
                <w:snapToGrid w:val="0"/>
              </w:rPr>
            </w:pPr>
          </w:p>
        </w:tc>
      </w:tr>
      <w:tr w:rsidR="00504F55" w:rsidRPr="00A264E6" w14:paraId="257ED25B" w14:textId="77777777" w:rsidTr="00063913">
        <w:trPr>
          <w:cantSplit/>
          <w:jc w:val="center"/>
        </w:trPr>
        <w:tc>
          <w:tcPr>
            <w:tcW w:w="672" w:type="pct"/>
          </w:tcPr>
          <w:p w14:paraId="5327F879" w14:textId="77777777" w:rsidR="00504F55" w:rsidRDefault="00504F55" w:rsidP="00063913">
            <w:pPr>
              <w:pStyle w:val="TableText"/>
              <w:rPr>
                <w:snapToGrid w:val="0"/>
              </w:rPr>
            </w:pPr>
            <w:r>
              <w:rPr>
                <w:snapToGrid w:val="0"/>
              </w:rPr>
              <w:t>2</w:t>
            </w:r>
          </w:p>
        </w:tc>
        <w:tc>
          <w:tcPr>
            <w:tcW w:w="807" w:type="pct"/>
          </w:tcPr>
          <w:p w14:paraId="3F7420FC" w14:textId="77777777" w:rsidR="00504F55" w:rsidRDefault="00504F55" w:rsidP="00063913">
            <w:pPr>
              <w:pStyle w:val="TableText"/>
              <w:rPr>
                <w:snapToGrid w:val="0"/>
              </w:rPr>
            </w:pPr>
            <w:r>
              <w:rPr>
                <w:snapToGrid w:val="0"/>
              </w:rPr>
              <w:t>1</w:t>
            </w:r>
            <w:r w:rsidRPr="00A264E6">
              <w:rPr>
                <w:snapToGrid w:val="0"/>
              </w:rPr>
              <w:t xml:space="preserve"> </w:t>
            </w:r>
            <w:r>
              <w:rPr>
                <w:snapToGrid w:val="0"/>
              </w:rPr>
              <w:t>M</w:t>
            </w:r>
            <w:r w:rsidRPr="00A264E6">
              <w:rPr>
                <w:snapToGrid w:val="0"/>
              </w:rPr>
              <w:t>Hz</w:t>
            </w:r>
          </w:p>
        </w:tc>
        <w:tc>
          <w:tcPr>
            <w:tcW w:w="750" w:type="pct"/>
          </w:tcPr>
          <w:p w14:paraId="65223405" w14:textId="77777777" w:rsidR="00504F55" w:rsidRDefault="00504F55" w:rsidP="00063913">
            <w:pPr>
              <w:pStyle w:val="TableText"/>
              <w:rPr>
                <w:snapToGrid w:val="0"/>
              </w:rPr>
            </w:pPr>
            <w:r>
              <w:rPr>
                <w:snapToGrid w:val="0"/>
              </w:rPr>
              <w:t>0</w:t>
            </w:r>
            <w:r w:rsidRPr="00A264E6">
              <w:rPr>
                <w:snapToGrid w:val="0"/>
              </w:rPr>
              <w:t xml:space="preserve"> dBm</w:t>
            </w:r>
          </w:p>
        </w:tc>
        <w:tc>
          <w:tcPr>
            <w:tcW w:w="840" w:type="pct"/>
          </w:tcPr>
          <w:p w14:paraId="6C3280CD" w14:textId="77777777" w:rsidR="00504F55" w:rsidRPr="00A264E6" w:rsidRDefault="00504F55" w:rsidP="00063913">
            <w:pPr>
              <w:pStyle w:val="TableText"/>
              <w:rPr>
                <w:snapToGrid w:val="0"/>
              </w:rPr>
            </w:pPr>
            <w:r w:rsidRPr="00A264E6">
              <w:rPr>
                <w:snapToGrid w:val="0"/>
              </w:rPr>
              <w:sym w:font="Symbol" w:char="F0B1"/>
            </w:r>
            <w:r w:rsidRPr="00A264E6">
              <w:rPr>
                <w:snapToGrid w:val="0"/>
              </w:rPr>
              <w:t>0.5 dB</w:t>
            </w:r>
          </w:p>
        </w:tc>
        <w:tc>
          <w:tcPr>
            <w:tcW w:w="756" w:type="pct"/>
          </w:tcPr>
          <w:p w14:paraId="68842245" w14:textId="77777777" w:rsidR="00504F55" w:rsidRPr="00A264E6" w:rsidRDefault="00504F55" w:rsidP="00063913">
            <w:pPr>
              <w:pStyle w:val="TableText"/>
              <w:rPr>
                <w:snapToGrid w:val="0"/>
              </w:rPr>
            </w:pPr>
          </w:p>
        </w:tc>
        <w:tc>
          <w:tcPr>
            <w:tcW w:w="598" w:type="pct"/>
          </w:tcPr>
          <w:p w14:paraId="30239D30" w14:textId="77777777" w:rsidR="00504F55" w:rsidRPr="00A264E6" w:rsidRDefault="00504F55" w:rsidP="00063913">
            <w:pPr>
              <w:pStyle w:val="TableText"/>
              <w:rPr>
                <w:snapToGrid w:val="0"/>
              </w:rPr>
            </w:pPr>
          </w:p>
        </w:tc>
        <w:tc>
          <w:tcPr>
            <w:tcW w:w="577" w:type="pct"/>
          </w:tcPr>
          <w:p w14:paraId="61521865" w14:textId="77777777" w:rsidR="00504F55" w:rsidRPr="00A264E6" w:rsidRDefault="00504F55" w:rsidP="00063913">
            <w:pPr>
              <w:pStyle w:val="TableText"/>
              <w:rPr>
                <w:snapToGrid w:val="0"/>
              </w:rPr>
            </w:pPr>
          </w:p>
        </w:tc>
      </w:tr>
      <w:tr w:rsidR="00504F55" w:rsidRPr="00A264E6" w14:paraId="06C5315E" w14:textId="77777777" w:rsidTr="00063913">
        <w:trPr>
          <w:cantSplit/>
          <w:jc w:val="center"/>
        </w:trPr>
        <w:tc>
          <w:tcPr>
            <w:tcW w:w="672" w:type="pct"/>
          </w:tcPr>
          <w:p w14:paraId="0D58A39C" w14:textId="77777777" w:rsidR="00504F55" w:rsidRDefault="00504F55" w:rsidP="00063913">
            <w:pPr>
              <w:pStyle w:val="TableText"/>
              <w:rPr>
                <w:snapToGrid w:val="0"/>
              </w:rPr>
            </w:pPr>
            <w:r>
              <w:rPr>
                <w:snapToGrid w:val="0"/>
              </w:rPr>
              <w:t>3</w:t>
            </w:r>
          </w:p>
        </w:tc>
        <w:tc>
          <w:tcPr>
            <w:tcW w:w="807" w:type="pct"/>
          </w:tcPr>
          <w:p w14:paraId="1C895424" w14:textId="77777777" w:rsidR="00504F55" w:rsidRDefault="00504F55" w:rsidP="00063913">
            <w:pPr>
              <w:pStyle w:val="TableText"/>
              <w:rPr>
                <w:snapToGrid w:val="0"/>
              </w:rPr>
            </w:pPr>
            <w:r>
              <w:rPr>
                <w:snapToGrid w:val="0"/>
              </w:rPr>
              <w:t>1</w:t>
            </w:r>
            <w:r w:rsidRPr="00A264E6">
              <w:rPr>
                <w:snapToGrid w:val="0"/>
              </w:rPr>
              <w:t xml:space="preserve"> </w:t>
            </w:r>
            <w:r>
              <w:rPr>
                <w:snapToGrid w:val="0"/>
              </w:rPr>
              <w:t>M</w:t>
            </w:r>
            <w:r w:rsidRPr="00A264E6">
              <w:rPr>
                <w:snapToGrid w:val="0"/>
              </w:rPr>
              <w:t>Hz</w:t>
            </w:r>
          </w:p>
        </w:tc>
        <w:tc>
          <w:tcPr>
            <w:tcW w:w="750" w:type="pct"/>
          </w:tcPr>
          <w:p w14:paraId="5B6DB2F5" w14:textId="77777777" w:rsidR="00504F55" w:rsidRDefault="00504F55" w:rsidP="00063913">
            <w:pPr>
              <w:pStyle w:val="TableText"/>
              <w:rPr>
                <w:snapToGrid w:val="0"/>
              </w:rPr>
            </w:pPr>
            <w:r>
              <w:rPr>
                <w:snapToGrid w:val="0"/>
              </w:rPr>
              <w:t>-70</w:t>
            </w:r>
            <w:r w:rsidRPr="00A264E6">
              <w:rPr>
                <w:snapToGrid w:val="0"/>
              </w:rPr>
              <w:t xml:space="preserve"> dBm</w:t>
            </w:r>
          </w:p>
        </w:tc>
        <w:tc>
          <w:tcPr>
            <w:tcW w:w="840" w:type="pct"/>
          </w:tcPr>
          <w:p w14:paraId="1A773E98" w14:textId="77777777" w:rsidR="00504F55" w:rsidRPr="00A264E6" w:rsidRDefault="00504F55" w:rsidP="00063913">
            <w:pPr>
              <w:pStyle w:val="TableText"/>
              <w:rPr>
                <w:snapToGrid w:val="0"/>
              </w:rPr>
            </w:pPr>
            <w:r w:rsidRPr="00A264E6">
              <w:rPr>
                <w:snapToGrid w:val="0"/>
              </w:rPr>
              <w:sym w:font="Symbol" w:char="F0B1"/>
            </w:r>
            <w:r w:rsidRPr="00A264E6">
              <w:rPr>
                <w:snapToGrid w:val="0"/>
              </w:rPr>
              <w:t>0.5 dB</w:t>
            </w:r>
          </w:p>
        </w:tc>
        <w:tc>
          <w:tcPr>
            <w:tcW w:w="756" w:type="pct"/>
          </w:tcPr>
          <w:p w14:paraId="6BA8FBAC" w14:textId="77777777" w:rsidR="00504F55" w:rsidRPr="00A264E6" w:rsidRDefault="00504F55" w:rsidP="00063913">
            <w:pPr>
              <w:pStyle w:val="TableText"/>
              <w:rPr>
                <w:snapToGrid w:val="0"/>
              </w:rPr>
            </w:pPr>
          </w:p>
        </w:tc>
        <w:tc>
          <w:tcPr>
            <w:tcW w:w="598" w:type="pct"/>
          </w:tcPr>
          <w:p w14:paraId="4CCBE700" w14:textId="77777777" w:rsidR="00504F55" w:rsidRPr="00A264E6" w:rsidRDefault="00504F55" w:rsidP="00063913">
            <w:pPr>
              <w:pStyle w:val="TableText"/>
              <w:rPr>
                <w:snapToGrid w:val="0"/>
              </w:rPr>
            </w:pPr>
          </w:p>
        </w:tc>
        <w:tc>
          <w:tcPr>
            <w:tcW w:w="577" w:type="pct"/>
          </w:tcPr>
          <w:p w14:paraId="4569CC08" w14:textId="77777777" w:rsidR="00504F55" w:rsidRPr="00A264E6" w:rsidRDefault="00504F55" w:rsidP="00063913">
            <w:pPr>
              <w:pStyle w:val="TableText"/>
              <w:rPr>
                <w:snapToGrid w:val="0"/>
              </w:rPr>
            </w:pPr>
          </w:p>
        </w:tc>
      </w:tr>
      <w:tr w:rsidR="00504F55" w:rsidRPr="00A264E6" w14:paraId="478CC74C" w14:textId="77777777" w:rsidTr="00063913">
        <w:trPr>
          <w:cantSplit/>
          <w:jc w:val="center"/>
        </w:trPr>
        <w:tc>
          <w:tcPr>
            <w:tcW w:w="672" w:type="pct"/>
          </w:tcPr>
          <w:p w14:paraId="56038A2F" w14:textId="77777777" w:rsidR="00504F55" w:rsidRDefault="00504F55" w:rsidP="00063913">
            <w:pPr>
              <w:pStyle w:val="TableText"/>
              <w:rPr>
                <w:snapToGrid w:val="0"/>
              </w:rPr>
            </w:pPr>
            <w:r>
              <w:rPr>
                <w:snapToGrid w:val="0"/>
              </w:rPr>
              <w:t>4</w:t>
            </w:r>
          </w:p>
        </w:tc>
        <w:tc>
          <w:tcPr>
            <w:tcW w:w="807" w:type="pct"/>
          </w:tcPr>
          <w:p w14:paraId="60D91F43" w14:textId="77777777" w:rsidR="00504F55" w:rsidRDefault="00504F55" w:rsidP="00063913">
            <w:pPr>
              <w:pStyle w:val="TableText"/>
              <w:rPr>
                <w:snapToGrid w:val="0"/>
              </w:rPr>
            </w:pPr>
            <w:r>
              <w:rPr>
                <w:snapToGrid w:val="0"/>
              </w:rPr>
              <w:t>1</w:t>
            </w:r>
            <w:r w:rsidRPr="00A264E6">
              <w:rPr>
                <w:snapToGrid w:val="0"/>
              </w:rPr>
              <w:t xml:space="preserve"> </w:t>
            </w:r>
            <w:r>
              <w:rPr>
                <w:snapToGrid w:val="0"/>
              </w:rPr>
              <w:t>M</w:t>
            </w:r>
            <w:r w:rsidRPr="00A264E6">
              <w:rPr>
                <w:snapToGrid w:val="0"/>
              </w:rPr>
              <w:t>Hz</w:t>
            </w:r>
          </w:p>
        </w:tc>
        <w:tc>
          <w:tcPr>
            <w:tcW w:w="750" w:type="pct"/>
          </w:tcPr>
          <w:p w14:paraId="049146A7" w14:textId="77777777" w:rsidR="00504F55" w:rsidRDefault="00504F55" w:rsidP="00063913">
            <w:pPr>
              <w:pStyle w:val="TableText"/>
              <w:rPr>
                <w:snapToGrid w:val="0"/>
              </w:rPr>
            </w:pPr>
            <w:r>
              <w:rPr>
                <w:snapToGrid w:val="0"/>
              </w:rPr>
              <w:t>-120</w:t>
            </w:r>
            <w:r w:rsidRPr="00A264E6">
              <w:rPr>
                <w:snapToGrid w:val="0"/>
              </w:rPr>
              <w:t xml:space="preserve"> dBm</w:t>
            </w:r>
          </w:p>
        </w:tc>
        <w:tc>
          <w:tcPr>
            <w:tcW w:w="840" w:type="pct"/>
          </w:tcPr>
          <w:p w14:paraId="54502B11" w14:textId="77777777" w:rsidR="00504F55" w:rsidRPr="00A264E6" w:rsidRDefault="00504F55" w:rsidP="00063913">
            <w:pPr>
              <w:pStyle w:val="TableText"/>
              <w:rPr>
                <w:snapToGrid w:val="0"/>
              </w:rPr>
            </w:pPr>
            <w:r w:rsidRPr="00A264E6">
              <w:rPr>
                <w:snapToGrid w:val="0"/>
              </w:rPr>
              <w:sym w:font="Symbol" w:char="F0B1"/>
            </w:r>
            <w:r w:rsidRPr="00A264E6">
              <w:rPr>
                <w:snapToGrid w:val="0"/>
              </w:rPr>
              <w:t>0.5 dB</w:t>
            </w:r>
          </w:p>
        </w:tc>
        <w:tc>
          <w:tcPr>
            <w:tcW w:w="756" w:type="pct"/>
          </w:tcPr>
          <w:p w14:paraId="22910012" w14:textId="77777777" w:rsidR="00504F55" w:rsidRPr="00A264E6" w:rsidRDefault="00504F55" w:rsidP="00063913">
            <w:pPr>
              <w:pStyle w:val="TableText"/>
              <w:rPr>
                <w:snapToGrid w:val="0"/>
              </w:rPr>
            </w:pPr>
          </w:p>
        </w:tc>
        <w:tc>
          <w:tcPr>
            <w:tcW w:w="598" w:type="pct"/>
          </w:tcPr>
          <w:p w14:paraId="2FBC84A9" w14:textId="77777777" w:rsidR="00504F55" w:rsidRPr="00A264E6" w:rsidRDefault="00504F55" w:rsidP="00063913">
            <w:pPr>
              <w:pStyle w:val="TableText"/>
              <w:rPr>
                <w:snapToGrid w:val="0"/>
              </w:rPr>
            </w:pPr>
          </w:p>
        </w:tc>
        <w:tc>
          <w:tcPr>
            <w:tcW w:w="577" w:type="pct"/>
          </w:tcPr>
          <w:p w14:paraId="6E3A243A" w14:textId="77777777" w:rsidR="00504F55" w:rsidRPr="00A264E6" w:rsidRDefault="00504F55" w:rsidP="00063913">
            <w:pPr>
              <w:pStyle w:val="TableText"/>
              <w:rPr>
                <w:snapToGrid w:val="0"/>
              </w:rPr>
            </w:pPr>
          </w:p>
        </w:tc>
      </w:tr>
      <w:tr w:rsidR="00504F55" w:rsidRPr="00A264E6" w14:paraId="7C1401A5" w14:textId="77777777" w:rsidTr="00063913">
        <w:trPr>
          <w:cantSplit/>
          <w:jc w:val="center"/>
        </w:trPr>
        <w:tc>
          <w:tcPr>
            <w:tcW w:w="672" w:type="pct"/>
          </w:tcPr>
          <w:p w14:paraId="7EC67CC2" w14:textId="77777777" w:rsidR="00504F55" w:rsidRPr="00A264E6" w:rsidRDefault="00504F55" w:rsidP="00063913">
            <w:pPr>
              <w:pStyle w:val="TableText"/>
              <w:rPr>
                <w:snapToGrid w:val="0"/>
              </w:rPr>
            </w:pPr>
            <w:r>
              <w:rPr>
                <w:snapToGrid w:val="0"/>
              </w:rPr>
              <w:t>5</w:t>
            </w:r>
          </w:p>
        </w:tc>
        <w:tc>
          <w:tcPr>
            <w:tcW w:w="807" w:type="pct"/>
          </w:tcPr>
          <w:p w14:paraId="1FAD09A0" w14:textId="77777777" w:rsidR="00504F55" w:rsidRPr="00A264E6" w:rsidRDefault="00504F55" w:rsidP="00063913">
            <w:pPr>
              <w:pStyle w:val="TableText"/>
              <w:rPr>
                <w:snapToGrid w:val="0"/>
              </w:rPr>
            </w:pPr>
            <w:r>
              <w:rPr>
                <w:snapToGrid w:val="0"/>
              </w:rPr>
              <w:t>100</w:t>
            </w:r>
            <w:r w:rsidRPr="00A264E6">
              <w:rPr>
                <w:snapToGrid w:val="0"/>
              </w:rPr>
              <w:t xml:space="preserve"> </w:t>
            </w:r>
            <w:r>
              <w:rPr>
                <w:snapToGrid w:val="0"/>
              </w:rPr>
              <w:t>M</w:t>
            </w:r>
            <w:r w:rsidRPr="00A264E6">
              <w:rPr>
                <w:snapToGrid w:val="0"/>
              </w:rPr>
              <w:t>Hz</w:t>
            </w:r>
          </w:p>
        </w:tc>
        <w:tc>
          <w:tcPr>
            <w:tcW w:w="750" w:type="pct"/>
          </w:tcPr>
          <w:p w14:paraId="4C570F5F" w14:textId="77777777" w:rsidR="00504F55" w:rsidRPr="00A264E6" w:rsidRDefault="00504F55" w:rsidP="00063913">
            <w:pPr>
              <w:pStyle w:val="TableText"/>
              <w:rPr>
                <w:snapToGrid w:val="0"/>
              </w:rPr>
            </w:pPr>
            <w:r>
              <w:rPr>
                <w:snapToGrid w:val="0"/>
              </w:rPr>
              <w:t>2</w:t>
            </w:r>
            <w:r w:rsidRPr="00A264E6">
              <w:rPr>
                <w:snapToGrid w:val="0"/>
              </w:rPr>
              <w:t>5 dBm</w:t>
            </w:r>
          </w:p>
        </w:tc>
        <w:tc>
          <w:tcPr>
            <w:tcW w:w="840" w:type="pct"/>
          </w:tcPr>
          <w:p w14:paraId="42F59DF5" w14:textId="77777777" w:rsidR="00504F55" w:rsidRPr="00A264E6" w:rsidRDefault="00504F55" w:rsidP="00063913">
            <w:pPr>
              <w:pStyle w:val="TableText"/>
              <w:rPr>
                <w:snapToGrid w:val="0"/>
              </w:rPr>
            </w:pPr>
            <w:r w:rsidRPr="00A264E6">
              <w:rPr>
                <w:snapToGrid w:val="0"/>
              </w:rPr>
              <w:sym w:font="Symbol" w:char="F0B1"/>
            </w:r>
            <w:r w:rsidRPr="00A264E6">
              <w:rPr>
                <w:snapToGrid w:val="0"/>
              </w:rPr>
              <w:t>0.5 dB</w:t>
            </w:r>
          </w:p>
        </w:tc>
        <w:tc>
          <w:tcPr>
            <w:tcW w:w="756" w:type="pct"/>
          </w:tcPr>
          <w:p w14:paraId="63B98FCD" w14:textId="77777777" w:rsidR="00504F55" w:rsidRPr="00A264E6" w:rsidRDefault="00504F55" w:rsidP="00063913">
            <w:pPr>
              <w:pStyle w:val="TableText"/>
              <w:rPr>
                <w:snapToGrid w:val="0"/>
              </w:rPr>
            </w:pPr>
          </w:p>
        </w:tc>
        <w:tc>
          <w:tcPr>
            <w:tcW w:w="598" w:type="pct"/>
          </w:tcPr>
          <w:p w14:paraId="60CE9678" w14:textId="77777777" w:rsidR="00504F55" w:rsidRPr="00A264E6" w:rsidRDefault="00504F55" w:rsidP="00063913">
            <w:pPr>
              <w:pStyle w:val="TableText"/>
              <w:rPr>
                <w:snapToGrid w:val="0"/>
              </w:rPr>
            </w:pPr>
          </w:p>
        </w:tc>
        <w:tc>
          <w:tcPr>
            <w:tcW w:w="577" w:type="pct"/>
          </w:tcPr>
          <w:p w14:paraId="706F621E" w14:textId="77777777" w:rsidR="00504F55" w:rsidRPr="00A264E6" w:rsidRDefault="00504F55" w:rsidP="00063913">
            <w:pPr>
              <w:pStyle w:val="TableText"/>
              <w:rPr>
                <w:snapToGrid w:val="0"/>
              </w:rPr>
            </w:pPr>
          </w:p>
        </w:tc>
      </w:tr>
      <w:tr w:rsidR="00504F55" w:rsidRPr="00A264E6" w14:paraId="04EAED48" w14:textId="77777777" w:rsidTr="00063913">
        <w:trPr>
          <w:cantSplit/>
          <w:jc w:val="center"/>
        </w:trPr>
        <w:tc>
          <w:tcPr>
            <w:tcW w:w="672" w:type="pct"/>
          </w:tcPr>
          <w:p w14:paraId="269014BF" w14:textId="77777777" w:rsidR="00504F55" w:rsidRDefault="00504F55" w:rsidP="00063913">
            <w:pPr>
              <w:pStyle w:val="TableText"/>
              <w:rPr>
                <w:snapToGrid w:val="0"/>
              </w:rPr>
            </w:pPr>
            <w:r>
              <w:rPr>
                <w:snapToGrid w:val="0"/>
              </w:rPr>
              <w:t>6</w:t>
            </w:r>
          </w:p>
        </w:tc>
        <w:tc>
          <w:tcPr>
            <w:tcW w:w="807" w:type="pct"/>
          </w:tcPr>
          <w:p w14:paraId="0078BC55" w14:textId="77777777" w:rsidR="00504F55" w:rsidRDefault="00504F55" w:rsidP="00063913">
            <w:pPr>
              <w:pStyle w:val="TableText"/>
              <w:rPr>
                <w:snapToGrid w:val="0"/>
              </w:rPr>
            </w:pPr>
            <w:r>
              <w:rPr>
                <w:snapToGrid w:val="0"/>
              </w:rPr>
              <w:t>100</w:t>
            </w:r>
            <w:r w:rsidRPr="00A264E6">
              <w:rPr>
                <w:snapToGrid w:val="0"/>
              </w:rPr>
              <w:t xml:space="preserve"> </w:t>
            </w:r>
            <w:r>
              <w:rPr>
                <w:snapToGrid w:val="0"/>
              </w:rPr>
              <w:t>M</w:t>
            </w:r>
            <w:r w:rsidRPr="00A264E6">
              <w:rPr>
                <w:snapToGrid w:val="0"/>
              </w:rPr>
              <w:t>Hz</w:t>
            </w:r>
          </w:p>
        </w:tc>
        <w:tc>
          <w:tcPr>
            <w:tcW w:w="750" w:type="pct"/>
          </w:tcPr>
          <w:p w14:paraId="32DDAD4C" w14:textId="77777777" w:rsidR="00504F55" w:rsidRDefault="00504F55" w:rsidP="00063913">
            <w:pPr>
              <w:pStyle w:val="TableText"/>
              <w:rPr>
                <w:snapToGrid w:val="0"/>
              </w:rPr>
            </w:pPr>
            <w:r>
              <w:rPr>
                <w:snapToGrid w:val="0"/>
              </w:rPr>
              <w:t>0</w:t>
            </w:r>
            <w:r w:rsidRPr="00A264E6">
              <w:rPr>
                <w:snapToGrid w:val="0"/>
              </w:rPr>
              <w:t xml:space="preserve"> dBm</w:t>
            </w:r>
          </w:p>
        </w:tc>
        <w:tc>
          <w:tcPr>
            <w:tcW w:w="840" w:type="pct"/>
          </w:tcPr>
          <w:p w14:paraId="7D4DFAB9" w14:textId="77777777" w:rsidR="00504F55" w:rsidRPr="00A264E6" w:rsidRDefault="00504F55" w:rsidP="00063913">
            <w:pPr>
              <w:pStyle w:val="TableText"/>
              <w:rPr>
                <w:snapToGrid w:val="0"/>
              </w:rPr>
            </w:pPr>
            <w:r w:rsidRPr="00A264E6">
              <w:rPr>
                <w:snapToGrid w:val="0"/>
              </w:rPr>
              <w:sym w:font="Symbol" w:char="F0B1"/>
            </w:r>
            <w:r w:rsidRPr="00A264E6">
              <w:rPr>
                <w:snapToGrid w:val="0"/>
              </w:rPr>
              <w:t>0.5 dB</w:t>
            </w:r>
          </w:p>
        </w:tc>
        <w:tc>
          <w:tcPr>
            <w:tcW w:w="756" w:type="pct"/>
          </w:tcPr>
          <w:p w14:paraId="339886CD" w14:textId="77777777" w:rsidR="00504F55" w:rsidRPr="00A264E6" w:rsidRDefault="00504F55" w:rsidP="00063913">
            <w:pPr>
              <w:pStyle w:val="TableText"/>
              <w:rPr>
                <w:snapToGrid w:val="0"/>
              </w:rPr>
            </w:pPr>
          </w:p>
        </w:tc>
        <w:tc>
          <w:tcPr>
            <w:tcW w:w="598" w:type="pct"/>
          </w:tcPr>
          <w:p w14:paraId="7D7844CE" w14:textId="77777777" w:rsidR="00504F55" w:rsidRPr="00A264E6" w:rsidRDefault="00504F55" w:rsidP="00063913">
            <w:pPr>
              <w:pStyle w:val="TableText"/>
              <w:rPr>
                <w:snapToGrid w:val="0"/>
              </w:rPr>
            </w:pPr>
          </w:p>
        </w:tc>
        <w:tc>
          <w:tcPr>
            <w:tcW w:w="577" w:type="pct"/>
          </w:tcPr>
          <w:p w14:paraId="09F486FA" w14:textId="77777777" w:rsidR="00504F55" w:rsidRPr="00A264E6" w:rsidRDefault="00504F55" w:rsidP="00063913">
            <w:pPr>
              <w:pStyle w:val="TableText"/>
              <w:rPr>
                <w:snapToGrid w:val="0"/>
              </w:rPr>
            </w:pPr>
          </w:p>
        </w:tc>
      </w:tr>
      <w:tr w:rsidR="00504F55" w:rsidRPr="00A264E6" w14:paraId="3844439D" w14:textId="77777777" w:rsidTr="00063913">
        <w:trPr>
          <w:cantSplit/>
          <w:jc w:val="center"/>
        </w:trPr>
        <w:tc>
          <w:tcPr>
            <w:tcW w:w="672" w:type="pct"/>
          </w:tcPr>
          <w:p w14:paraId="439D8912" w14:textId="77777777" w:rsidR="00504F55" w:rsidRDefault="00504F55" w:rsidP="00063913">
            <w:pPr>
              <w:pStyle w:val="TableText"/>
              <w:rPr>
                <w:snapToGrid w:val="0"/>
              </w:rPr>
            </w:pPr>
            <w:r>
              <w:rPr>
                <w:snapToGrid w:val="0"/>
              </w:rPr>
              <w:t>7</w:t>
            </w:r>
          </w:p>
        </w:tc>
        <w:tc>
          <w:tcPr>
            <w:tcW w:w="807" w:type="pct"/>
          </w:tcPr>
          <w:p w14:paraId="0DA04DEF" w14:textId="77777777" w:rsidR="00504F55" w:rsidRDefault="00504F55" w:rsidP="00063913">
            <w:pPr>
              <w:pStyle w:val="TableText"/>
              <w:rPr>
                <w:snapToGrid w:val="0"/>
              </w:rPr>
            </w:pPr>
            <w:r>
              <w:rPr>
                <w:snapToGrid w:val="0"/>
              </w:rPr>
              <w:t>100</w:t>
            </w:r>
            <w:r w:rsidRPr="00A264E6">
              <w:rPr>
                <w:snapToGrid w:val="0"/>
              </w:rPr>
              <w:t xml:space="preserve"> </w:t>
            </w:r>
            <w:r>
              <w:rPr>
                <w:snapToGrid w:val="0"/>
              </w:rPr>
              <w:t>M</w:t>
            </w:r>
            <w:r w:rsidRPr="00A264E6">
              <w:rPr>
                <w:snapToGrid w:val="0"/>
              </w:rPr>
              <w:t>Hz</w:t>
            </w:r>
          </w:p>
        </w:tc>
        <w:tc>
          <w:tcPr>
            <w:tcW w:w="750" w:type="pct"/>
          </w:tcPr>
          <w:p w14:paraId="59DA8DDC" w14:textId="77777777" w:rsidR="00504F55" w:rsidRDefault="00504F55" w:rsidP="00063913">
            <w:pPr>
              <w:pStyle w:val="TableText"/>
              <w:rPr>
                <w:snapToGrid w:val="0"/>
              </w:rPr>
            </w:pPr>
            <w:r>
              <w:rPr>
                <w:snapToGrid w:val="0"/>
              </w:rPr>
              <w:t>-70</w:t>
            </w:r>
            <w:r w:rsidRPr="00A264E6">
              <w:rPr>
                <w:snapToGrid w:val="0"/>
              </w:rPr>
              <w:t xml:space="preserve"> dBm</w:t>
            </w:r>
          </w:p>
        </w:tc>
        <w:tc>
          <w:tcPr>
            <w:tcW w:w="840" w:type="pct"/>
          </w:tcPr>
          <w:p w14:paraId="30810811" w14:textId="77777777" w:rsidR="00504F55" w:rsidRPr="00A264E6" w:rsidRDefault="00504F55" w:rsidP="00063913">
            <w:pPr>
              <w:pStyle w:val="TableText"/>
              <w:rPr>
                <w:snapToGrid w:val="0"/>
              </w:rPr>
            </w:pPr>
            <w:r w:rsidRPr="00A264E6">
              <w:rPr>
                <w:snapToGrid w:val="0"/>
              </w:rPr>
              <w:sym w:font="Symbol" w:char="F0B1"/>
            </w:r>
            <w:r w:rsidRPr="00A264E6">
              <w:rPr>
                <w:snapToGrid w:val="0"/>
              </w:rPr>
              <w:t>0.5 dB</w:t>
            </w:r>
          </w:p>
        </w:tc>
        <w:tc>
          <w:tcPr>
            <w:tcW w:w="756" w:type="pct"/>
          </w:tcPr>
          <w:p w14:paraId="611F312A" w14:textId="77777777" w:rsidR="00504F55" w:rsidRPr="00A264E6" w:rsidRDefault="00504F55" w:rsidP="00063913">
            <w:pPr>
              <w:pStyle w:val="TableText"/>
              <w:rPr>
                <w:snapToGrid w:val="0"/>
              </w:rPr>
            </w:pPr>
          </w:p>
        </w:tc>
        <w:tc>
          <w:tcPr>
            <w:tcW w:w="598" w:type="pct"/>
          </w:tcPr>
          <w:p w14:paraId="04AE12EB" w14:textId="77777777" w:rsidR="00504F55" w:rsidRPr="00A264E6" w:rsidRDefault="00504F55" w:rsidP="00063913">
            <w:pPr>
              <w:pStyle w:val="TableText"/>
              <w:rPr>
                <w:snapToGrid w:val="0"/>
              </w:rPr>
            </w:pPr>
          </w:p>
        </w:tc>
        <w:tc>
          <w:tcPr>
            <w:tcW w:w="577" w:type="pct"/>
          </w:tcPr>
          <w:p w14:paraId="2518821C" w14:textId="77777777" w:rsidR="00504F55" w:rsidRPr="00A264E6" w:rsidRDefault="00504F55" w:rsidP="00063913">
            <w:pPr>
              <w:pStyle w:val="TableText"/>
              <w:rPr>
                <w:snapToGrid w:val="0"/>
              </w:rPr>
            </w:pPr>
          </w:p>
        </w:tc>
      </w:tr>
      <w:tr w:rsidR="00504F55" w:rsidRPr="00A264E6" w14:paraId="147B9AC9" w14:textId="77777777" w:rsidTr="00063913">
        <w:trPr>
          <w:cantSplit/>
          <w:jc w:val="center"/>
        </w:trPr>
        <w:tc>
          <w:tcPr>
            <w:tcW w:w="672" w:type="pct"/>
          </w:tcPr>
          <w:p w14:paraId="2DE2B6E7" w14:textId="77777777" w:rsidR="00504F55" w:rsidRDefault="00504F55" w:rsidP="00063913">
            <w:pPr>
              <w:pStyle w:val="TableText"/>
              <w:rPr>
                <w:snapToGrid w:val="0"/>
              </w:rPr>
            </w:pPr>
            <w:r>
              <w:rPr>
                <w:snapToGrid w:val="0"/>
              </w:rPr>
              <w:t>8</w:t>
            </w:r>
          </w:p>
        </w:tc>
        <w:tc>
          <w:tcPr>
            <w:tcW w:w="807" w:type="pct"/>
          </w:tcPr>
          <w:p w14:paraId="6D8F7FBA" w14:textId="77777777" w:rsidR="00504F55" w:rsidRDefault="00504F55" w:rsidP="00063913">
            <w:pPr>
              <w:pStyle w:val="TableText"/>
              <w:rPr>
                <w:snapToGrid w:val="0"/>
              </w:rPr>
            </w:pPr>
            <w:r>
              <w:rPr>
                <w:snapToGrid w:val="0"/>
              </w:rPr>
              <w:t>100</w:t>
            </w:r>
            <w:r w:rsidRPr="00A264E6">
              <w:rPr>
                <w:snapToGrid w:val="0"/>
              </w:rPr>
              <w:t xml:space="preserve"> </w:t>
            </w:r>
            <w:r>
              <w:rPr>
                <w:snapToGrid w:val="0"/>
              </w:rPr>
              <w:t>M</w:t>
            </w:r>
            <w:r w:rsidRPr="00A264E6">
              <w:rPr>
                <w:snapToGrid w:val="0"/>
              </w:rPr>
              <w:t>Hz</w:t>
            </w:r>
          </w:p>
        </w:tc>
        <w:tc>
          <w:tcPr>
            <w:tcW w:w="750" w:type="pct"/>
          </w:tcPr>
          <w:p w14:paraId="3523EB2C" w14:textId="77777777" w:rsidR="00504F55" w:rsidRDefault="00504F55" w:rsidP="00063913">
            <w:pPr>
              <w:pStyle w:val="TableText"/>
              <w:rPr>
                <w:snapToGrid w:val="0"/>
              </w:rPr>
            </w:pPr>
            <w:r>
              <w:rPr>
                <w:snapToGrid w:val="0"/>
              </w:rPr>
              <w:t>-120</w:t>
            </w:r>
            <w:r w:rsidRPr="00A264E6">
              <w:rPr>
                <w:snapToGrid w:val="0"/>
              </w:rPr>
              <w:t xml:space="preserve"> dBm</w:t>
            </w:r>
          </w:p>
        </w:tc>
        <w:tc>
          <w:tcPr>
            <w:tcW w:w="840" w:type="pct"/>
          </w:tcPr>
          <w:p w14:paraId="3E01C057" w14:textId="77777777" w:rsidR="00504F55" w:rsidRPr="00A264E6" w:rsidRDefault="00504F55" w:rsidP="00063913">
            <w:pPr>
              <w:pStyle w:val="TableText"/>
              <w:rPr>
                <w:snapToGrid w:val="0"/>
              </w:rPr>
            </w:pPr>
            <w:r w:rsidRPr="00A264E6">
              <w:rPr>
                <w:snapToGrid w:val="0"/>
              </w:rPr>
              <w:sym w:font="Symbol" w:char="F0B1"/>
            </w:r>
            <w:r w:rsidRPr="00A264E6">
              <w:rPr>
                <w:snapToGrid w:val="0"/>
              </w:rPr>
              <w:t>0.5 dB</w:t>
            </w:r>
          </w:p>
        </w:tc>
        <w:tc>
          <w:tcPr>
            <w:tcW w:w="756" w:type="pct"/>
          </w:tcPr>
          <w:p w14:paraId="643C9CC6" w14:textId="77777777" w:rsidR="00504F55" w:rsidRPr="00A264E6" w:rsidRDefault="00504F55" w:rsidP="00063913">
            <w:pPr>
              <w:pStyle w:val="TableText"/>
              <w:rPr>
                <w:snapToGrid w:val="0"/>
              </w:rPr>
            </w:pPr>
          </w:p>
        </w:tc>
        <w:tc>
          <w:tcPr>
            <w:tcW w:w="598" w:type="pct"/>
          </w:tcPr>
          <w:p w14:paraId="0457499A" w14:textId="77777777" w:rsidR="00504F55" w:rsidRPr="00A264E6" w:rsidRDefault="00504F55" w:rsidP="00063913">
            <w:pPr>
              <w:pStyle w:val="TableText"/>
              <w:rPr>
                <w:snapToGrid w:val="0"/>
              </w:rPr>
            </w:pPr>
          </w:p>
        </w:tc>
        <w:tc>
          <w:tcPr>
            <w:tcW w:w="577" w:type="pct"/>
          </w:tcPr>
          <w:p w14:paraId="23AF3B1D" w14:textId="77777777" w:rsidR="00504F55" w:rsidRPr="00A264E6" w:rsidRDefault="00504F55" w:rsidP="00063913">
            <w:pPr>
              <w:pStyle w:val="TableText"/>
              <w:rPr>
                <w:snapToGrid w:val="0"/>
              </w:rPr>
            </w:pPr>
          </w:p>
        </w:tc>
      </w:tr>
      <w:tr w:rsidR="00504F55" w:rsidRPr="00A264E6" w14:paraId="7A654396" w14:textId="77777777" w:rsidTr="00063913">
        <w:trPr>
          <w:cantSplit/>
          <w:jc w:val="center"/>
        </w:trPr>
        <w:tc>
          <w:tcPr>
            <w:tcW w:w="672" w:type="pct"/>
          </w:tcPr>
          <w:p w14:paraId="64EDBCED" w14:textId="77777777" w:rsidR="00504F55" w:rsidRDefault="00504F55" w:rsidP="00063913">
            <w:pPr>
              <w:pStyle w:val="TableText"/>
              <w:rPr>
                <w:snapToGrid w:val="0"/>
              </w:rPr>
            </w:pPr>
            <w:r>
              <w:rPr>
                <w:snapToGrid w:val="0"/>
              </w:rPr>
              <w:t>9</w:t>
            </w:r>
          </w:p>
        </w:tc>
        <w:tc>
          <w:tcPr>
            <w:tcW w:w="807" w:type="pct"/>
          </w:tcPr>
          <w:p w14:paraId="0F75BAE0" w14:textId="77777777" w:rsidR="00504F55" w:rsidRDefault="00504F55" w:rsidP="00063913">
            <w:pPr>
              <w:pStyle w:val="TableText"/>
              <w:rPr>
                <w:snapToGrid w:val="0"/>
              </w:rPr>
            </w:pPr>
            <w:r>
              <w:rPr>
                <w:snapToGrid w:val="0"/>
              </w:rPr>
              <w:t>1</w:t>
            </w:r>
            <w:r w:rsidRPr="00A264E6">
              <w:rPr>
                <w:snapToGrid w:val="0"/>
              </w:rPr>
              <w:t xml:space="preserve"> </w:t>
            </w:r>
            <w:r>
              <w:rPr>
                <w:snapToGrid w:val="0"/>
              </w:rPr>
              <w:t>G</w:t>
            </w:r>
            <w:r w:rsidRPr="00A264E6">
              <w:rPr>
                <w:snapToGrid w:val="0"/>
              </w:rPr>
              <w:t>Hz</w:t>
            </w:r>
          </w:p>
        </w:tc>
        <w:tc>
          <w:tcPr>
            <w:tcW w:w="750" w:type="pct"/>
          </w:tcPr>
          <w:p w14:paraId="328ED0A2" w14:textId="77777777" w:rsidR="00504F55" w:rsidRDefault="00504F55" w:rsidP="00063913">
            <w:pPr>
              <w:pStyle w:val="TableText"/>
              <w:rPr>
                <w:snapToGrid w:val="0"/>
              </w:rPr>
            </w:pPr>
            <w:r>
              <w:rPr>
                <w:snapToGrid w:val="0"/>
              </w:rPr>
              <w:t>2</w:t>
            </w:r>
            <w:r w:rsidRPr="00A264E6">
              <w:rPr>
                <w:snapToGrid w:val="0"/>
              </w:rPr>
              <w:t>5 dBm</w:t>
            </w:r>
          </w:p>
        </w:tc>
        <w:tc>
          <w:tcPr>
            <w:tcW w:w="840" w:type="pct"/>
          </w:tcPr>
          <w:p w14:paraId="2BE6A59A" w14:textId="77777777" w:rsidR="00504F55" w:rsidRPr="00A264E6" w:rsidRDefault="00504F55" w:rsidP="00063913">
            <w:pPr>
              <w:pStyle w:val="TableText"/>
              <w:rPr>
                <w:snapToGrid w:val="0"/>
              </w:rPr>
            </w:pPr>
            <w:r w:rsidRPr="00A264E6">
              <w:rPr>
                <w:snapToGrid w:val="0"/>
              </w:rPr>
              <w:sym w:font="Symbol" w:char="F0B1"/>
            </w:r>
            <w:r w:rsidRPr="00A264E6">
              <w:rPr>
                <w:snapToGrid w:val="0"/>
              </w:rPr>
              <w:t>0.5 dB</w:t>
            </w:r>
          </w:p>
        </w:tc>
        <w:tc>
          <w:tcPr>
            <w:tcW w:w="756" w:type="pct"/>
          </w:tcPr>
          <w:p w14:paraId="4A6BDB1D" w14:textId="77777777" w:rsidR="00504F55" w:rsidRPr="00A264E6" w:rsidRDefault="00504F55" w:rsidP="00063913">
            <w:pPr>
              <w:pStyle w:val="TableText"/>
              <w:rPr>
                <w:snapToGrid w:val="0"/>
              </w:rPr>
            </w:pPr>
          </w:p>
        </w:tc>
        <w:tc>
          <w:tcPr>
            <w:tcW w:w="598" w:type="pct"/>
          </w:tcPr>
          <w:p w14:paraId="26C1BD08" w14:textId="77777777" w:rsidR="00504F55" w:rsidRPr="00A264E6" w:rsidRDefault="00504F55" w:rsidP="00063913">
            <w:pPr>
              <w:pStyle w:val="TableText"/>
              <w:rPr>
                <w:snapToGrid w:val="0"/>
              </w:rPr>
            </w:pPr>
          </w:p>
        </w:tc>
        <w:tc>
          <w:tcPr>
            <w:tcW w:w="577" w:type="pct"/>
          </w:tcPr>
          <w:p w14:paraId="717D990C" w14:textId="77777777" w:rsidR="00504F55" w:rsidRPr="00A264E6" w:rsidRDefault="00504F55" w:rsidP="00063913">
            <w:pPr>
              <w:pStyle w:val="TableText"/>
              <w:rPr>
                <w:snapToGrid w:val="0"/>
              </w:rPr>
            </w:pPr>
          </w:p>
        </w:tc>
      </w:tr>
      <w:tr w:rsidR="00504F55" w:rsidRPr="00A264E6" w14:paraId="022EDDE2" w14:textId="77777777" w:rsidTr="00063913">
        <w:trPr>
          <w:cantSplit/>
          <w:jc w:val="center"/>
        </w:trPr>
        <w:tc>
          <w:tcPr>
            <w:tcW w:w="672" w:type="pct"/>
          </w:tcPr>
          <w:p w14:paraId="19DED6CB" w14:textId="77777777" w:rsidR="00504F55" w:rsidRDefault="00504F55" w:rsidP="00063913">
            <w:pPr>
              <w:pStyle w:val="TableText"/>
              <w:rPr>
                <w:snapToGrid w:val="0"/>
              </w:rPr>
            </w:pPr>
            <w:r>
              <w:rPr>
                <w:snapToGrid w:val="0"/>
              </w:rPr>
              <w:t>10</w:t>
            </w:r>
          </w:p>
        </w:tc>
        <w:tc>
          <w:tcPr>
            <w:tcW w:w="807" w:type="pct"/>
          </w:tcPr>
          <w:p w14:paraId="14E2E29F" w14:textId="77777777" w:rsidR="00504F55" w:rsidRDefault="00504F55" w:rsidP="00063913">
            <w:pPr>
              <w:pStyle w:val="TableText"/>
              <w:rPr>
                <w:snapToGrid w:val="0"/>
              </w:rPr>
            </w:pPr>
            <w:r>
              <w:rPr>
                <w:snapToGrid w:val="0"/>
              </w:rPr>
              <w:t>1</w:t>
            </w:r>
            <w:r w:rsidRPr="00A264E6">
              <w:rPr>
                <w:snapToGrid w:val="0"/>
              </w:rPr>
              <w:t xml:space="preserve"> </w:t>
            </w:r>
            <w:r>
              <w:rPr>
                <w:snapToGrid w:val="0"/>
              </w:rPr>
              <w:t>G</w:t>
            </w:r>
            <w:r w:rsidRPr="00A264E6">
              <w:rPr>
                <w:snapToGrid w:val="0"/>
              </w:rPr>
              <w:t>Hz</w:t>
            </w:r>
          </w:p>
        </w:tc>
        <w:tc>
          <w:tcPr>
            <w:tcW w:w="750" w:type="pct"/>
          </w:tcPr>
          <w:p w14:paraId="5F1C9C11" w14:textId="77777777" w:rsidR="00504F55" w:rsidRDefault="00504F55" w:rsidP="00063913">
            <w:pPr>
              <w:pStyle w:val="TableText"/>
              <w:rPr>
                <w:snapToGrid w:val="0"/>
              </w:rPr>
            </w:pPr>
            <w:r>
              <w:rPr>
                <w:snapToGrid w:val="0"/>
              </w:rPr>
              <w:t>0</w:t>
            </w:r>
            <w:r w:rsidRPr="00A264E6">
              <w:rPr>
                <w:snapToGrid w:val="0"/>
              </w:rPr>
              <w:t xml:space="preserve"> dBm</w:t>
            </w:r>
          </w:p>
        </w:tc>
        <w:tc>
          <w:tcPr>
            <w:tcW w:w="840" w:type="pct"/>
          </w:tcPr>
          <w:p w14:paraId="679C1BC1" w14:textId="77777777" w:rsidR="00504F55" w:rsidRPr="00A264E6" w:rsidRDefault="00504F55" w:rsidP="00063913">
            <w:pPr>
              <w:pStyle w:val="TableText"/>
              <w:rPr>
                <w:snapToGrid w:val="0"/>
              </w:rPr>
            </w:pPr>
            <w:r w:rsidRPr="00A264E6">
              <w:rPr>
                <w:snapToGrid w:val="0"/>
              </w:rPr>
              <w:sym w:font="Symbol" w:char="F0B1"/>
            </w:r>
            <w:r w:rsidRPr="00A264E6">
              <w:rPr>
                <w:snapToGrid w:val="0"/>
              </w:rPr>
              <w:t>0.5 dB</w:t>
            </w:r>
          </w:p>
        </w:tc>
        <w:tc>
          <w:tcPr>
            <w:tcW w:w="756" w:type="pct"/>
          </w:tcPr>
          <w:p w14:paraId="6AE1A44F" w14:textId="77777777" w:rsidR="00504F55" w:rsidRPr="00A264E6" w:rsidRDefault="00504F55" w:rsidP="00063913">
            <w:pPr>
              <w:pStyle w:val="TableText"/>
              <w:rPr>
                <w:snapToGrid w:val="0"/>
              </w:rPr>
            </w:pPr>
          </w:p>
        </w:tc>
        <w:tc>
          <w:tcPr>
            <w:tcW w:w="598" w:type="pct"/>
          </w:tcPr>
          <w:p w14:paraId="6D696BCC" w14:textId="77777777" w:rsidR="00504F55" w:rsidRPr="00A264E6" w:rsidRDefault="00504F55" w:rsidP="00063913">
            <w:pPr>
              <w:pStyle w:val="TableText"/>
              <w:rPr>
                <w:snapToGrid w:val="0"/>
              </w:rPr>
            </w:pPr>
          </w:p>
        </w:tc>
        <w:tc>
          <w:tcPr>
            <w:tcW w:w="577" w:type="pct"/>
          </w:tcPr>
          <w:p w14:paraId="0059701E" w14:textId="77777777" w:rsidR="00504F55" w:rsidRPr="00A264E6" w:rsidRDefault="00504F55" w:rsidP="00063913">
            <w:pPr>
              <w:pStyle w:val="TableText"/>
              <w:rPr>
                <w:snapToGrid w:val="0"/>
              </w:rPr>
            </w:pPr>
          </w:p>
        </w:tc>
      </w:tr>
      <w:tr w:rsidR="00504F55" w:rsidRPr="00A264E6" w14:paraId="2C873746" w14:textId="77777777" w:rsidTr="00063913">
        <w:trPr>
          <w:cantSplit/>
          <w:jc w:val="center"/>
        </w:trPr>
        <w:tc>
          <w:tcPr>
            <w:tcW w:w="672" w:type="pct"/>
          </w:tcPr>
          <w:p w14:paraId="5B02D64E" w14:textId="77777777" w:rsidR="00504F55" w:rsidRDefault="00504F55" w:rsidP="00063913">
            <w:pPr>
              <w:pStyle w:val="TableText"/>
              <w:rPr>
                <w:snapToGrid w:val="0"/>
              </w:rPr>
            </w:pPr>
            <w:r>
              <w:rPr>
                <w:snapToGrid w:val="0"/>
              </w:rPr>
              <w:t>11</w:t>
            </w:r>
          </w:p>
        </w:tc>
        <w:tc>
          <w:tcPr>
            <w:tcW w:w="807" w:type="pct"/>
          </w:tcPr>
          <w:p w14:paraId="16E46730" w14:textId="77777777" w:rsidR="00504F55" w:rsidRDefault="00504F55" w:rsidP="00063913">
            <w:pPr>
              <w:pStyle w:val="TableText"/>
              <w:rPr>
                <w:snapToGrid w:val="0"/>
              </w:rPr>
            </w:pPr>
            <w:r>
              <w:rPr>
                <w:snapToGrid w:val="0"/>
              </w:rPr>
              <w:t>1</w:t>
            </w:r>
            <w:r w:rsidRPr="00A264E6">
              <w:rPr>
                <w:snapToGrid w:val="0"/>
              </w:rPr>
              <w:t xml:space="preserve"> </w:t>
            </w:r>
            <w:r>
              <w:rPr>
                <w:snapToGrid w:val="0"/>
              </w:rPr>
              <w:t>G</w:t>
            </w:r>
            <w:r w:rsidRPr="00A264E6">
              <w:rPr>
                <w:snapToGrid w:val="0"/>
              </w:rPr>
              <w:t>Hz</w:t>
            </w:r>
          </w:p>
        </w:tc>
        <w:tc>
          <w:tcPr>
            <w:tcW w:w="750" w:type="pct"/>
          </w:tcPr>
          <w:p w14:paraId="53574F76" w14:textId="77777777" w:rsidR="00504F55" w:rsidRDefault="00504F55" w:rsidP="00063913">
            <w:pPr>
              <w:pStyle w:val="TableText"/>
              <w:rPr>
                <w:snapToGrid w:val="0"/>
              </w:rPr>
            </w:pPr>
            <w:r>
              <w:rPr>
                <w:snapToGrid w:val="0"/>
              </w:rPr>
              <w:t>-70</w:t>
            </w:r>
            <w:r w:rsidRPr="00A264E6">
              <w:rPr>
                <w:snapToGrid w:val="0"/>
              </w:rPr>
              <w:t xml:space="preserve"> dBm</w:t>
            </w:r>
          </w:p>
        </w:tc>
        <w:tc>
          <w:tcPr>
            <w:tcW w:w="840" w:type="pct"/>
          </w:tcPr>
          <w:p w14:paraId="57905674" w14:textId="77777777" w:rsidR="00504F55" w:rsidRPr="00A264E6" w:rsidRDefault="00504F55" w:rsidP="00063913">
            <w:pPr>
              <w:pStyle w:val="TableText"/>
              <w:rPr>
                <w:snapToGrid w:val="0"/>
              </w:rPr>
            </w:pPr>
            <w:r w:rsidRPr="00A264E6">
              <w:rPr>
                <w:snapToGrid w:val="0"/>
              </w:rPr>
              <w:sym w:font="Symbol" w:char="F0B1"/>
            </w:r>
            <w:r w:rsidRPr="00A264E6">
              <w:rPr>
                <w:snapToGrid w:val="0"/>
              </w:rPr>
              <w:t>0.</w:t>
            </w:r>
            <w:r>
              <w:rPr>
                <w:snapToGrid w:val="0"/>
              </w:rPr>
              <w:t>6</w:t>
            </w:r>
            <w:r w:rsidRPr="00A264E6">
              <w:rPr>
                <w:snapToGrid w:val="0"/>
              </w:rPr>
              <w:t xml:space="preserve"> dB</w:t>
            </w:r>
          </w:p>
        </w:tc>
        <w:tc>
          <w:tcPr>
            <w:tcW w:w="756" w:type="pct"/>
          </w:tcPr>
          <w:p w14:paraId="57519241" w14:textId="77777777" w:rsidR="00504F55" w:rsidRPr="00A264E6" w:rsidRDefault="00504F55" w:rsidP="00063913">
            <w:pPr>
              <w:pStyle w:val="TableText"/>
              <w:rPr>
                <w:snapToGrid w:val="0"/>
              </w:rPr>
            </w:pPr>
          </w:p>
        </w:tc>
        <w:tc>
          <w:tcPr>
            <w:tcW w:w="598" w:type="pct"/>
          </w:tcPr>
          <w:p w14:paraId="6F64B9F4" w14:textId="77777777" w:rsidR="00504F55" w:rsidRPr="00A264E6" w:rsidRDefault="00504F55" w:rsidP="00063913">
            <w:pPr>
              <w:pStyle w:val="TableText"/>
              <w:rPr>
                <w:snapToGrid w:val="0"/>
              </w:rPr>
            </w:pPr>
          </w:p>
        </w:tc>
        <w:tc>
          <w:tcPr>
            <w:tcW w:w="577" w:type="pct"/>
          </w:tcPr>
          <w:p w14:paraId="063EA687" w14:textId="77777777" w:rsidR="00504F55" w:rsidRPr="00A264E6" w:rsidRDefault="00504F55" w:rsidP="00063913">
            <w:pPr>
              <w:pStyle w:val="TableText"/>
              <w:rPr>
                <w:snapToGrid w:val="0"/>
              </w:rPr>
            </w:pPr>
          </w:p>
        </w:tc>
      </w:tr>
      <w:tr w:rsidR="00504F55" w:rsidRPr="00A264E6" w14:paraId="05FE4D3A" w14:textId="77777777" w:rsidTr="00063913">
        <w:trPr>
          <w:cantSplit/>
          <w:jc w:val="center"/>
        </w:trPr>
        <w:tc>
          <w:tcPr>
            <w:tcW w:w="672" w:type="pct"/>
          </w:tcPr>
          <w:p w14:paraId="5A60550A" w14:textId="77777777" w:rsidR="00504F55" w:rsidRPr="00A264E6" w:rsidRDefault="00504F55" w:rsidP="00063913">
            <w:pPr>
              <w:pStyle w:val="TableText"/>
              <w:rPr>
                <w:snapToGrid w:val="0"/>
              </w:rPr>
            </w:pPr>
            <w:r>
              <w:rPr>
                <w:snapToGrid w:val="0"/>
              </w:rPr>
              <w:t>12</w:t>
            </w:r>
          </w:p>
        </w:tc>
        <w:tc>
          <w:tcPr>
            <w:tcW w:w="807" w:type="pct"/>
          </w:tcPr>
          <w:p w14:paraId="3CAB4DF4" w14:textId="77777777" w:rsidR="00504F55" w:rsidRPr="00A264E6" w:rsidRDefault="00504F55" w:rsidP="00063913">
            <w:pPr>
              <w:pStyle w:val="TableText"/>
              <w:rPr>
                <w:snapToGrid w:val="0"/>
              </w:rPr>
            </w:pPr>
            <w:r>
              <w:rPr>
                <w:snapToGrid w:val="0"/>
              </w:rPr>
              <w:t>1</w:t>
            </w:r>
            <w:r w:rsidRPr="00A264E6">
              <w:rPr>
                <w:snapToGrid w:val="0"/>
              </w:rPr>
              <w:t xml:space="preserve"> </w:t>
            </w:r>
            <w:r>
              <w:rPr>
                <w:snapToGrid w:val="0"/>
              </w:rPr>
              <w:t>G</w:t>
            </w:r>
            <w:r w:rsidRPr="00A264E6">
              <w:rPr>
                <w:snapToGrid w:val="0"/>
              </w:rPr>
              <w:t>Hz</w:t>
            </w:r>
          </w:p>
        </w:tc>
        <w:tc>
          <w:tcPr>
            <w:tcW w:w="750" w:type="pct"/>
          </w:tcPr>
          <w:p w14:paraId="12DA6402" w14:textId="77777777" w:rsidR="00504F55" w:rsidRPr="00A264E6" w:rsidRDefault="00504F55" w:rsidP="00063913">
            <w:pPr>
              <w:pStyle w:val="TableText"/>
              <w:rPr>
                <w:snapToGrid w:val="0"/>
              </w:rPr>
            </w:pPr>
            <w:r>
              <w:rPr>
                <w:snapToGrid w:val="0"/>
              </w:rPr>
              <w:t>-120</w:t>
            </w:r>
            <w:r w:rsidRPr="00A264E6">
              <w:rPr>
                <w:snapToGrid w:val="0"/>
              </w:rPr>
              <w:t xml:space="preserve"> dBm</w:t>
            </w:r>
          </w:p>
        </w:tc>
        <w:tc>
          <w:tcPr>
            <w:tcW w:w="840" w:type="pct"/>
          </w:tcPr>
          <w:p w14:paraId="5F3B5673" w14:textId="77777777" w:rsidR="00504F55" w:rsidRPr="00A264E6" w:rsidRDefault="00504F55" w:rsidP="00063913">
            <w:pPr>
              <w:pStyle w:val="TableText"/>
              <w:rPr>
                <w:snapToGrid w:val="0"/>
              </w:rPr>
            </w:pPr>
            <w:r w:rsidRPr="00A264E6">
              <w:rPr>
                <w:snapToGrid w:val="0"/>
              </w:rPr>
              <w:sym w:font="Symbol" w:char="F0B1"/>
            </w:r>
            <w:r w:rsidRPr="00A264E6">
              <w:rPr>
                <w:snapToGrid w:val="0"/>
              </w:rPr>
              <w:t>0.</w:t>
            </w:r>
            <w:r>
              <w:rPr>
                <w:snapToGrid w:val="0"/>
              </w:rPr>
              <w:t>6</w:t>
            </w:r>
            <w:r w:rsidRPr="00A264E6">
              <w:rPr>
                <w:snapToGrid w:val="0"/>
              </w:rPr>
              <w:t xml:space="preserve"> dB</w:t>
            </w:r>
          </w:p>
        </w:tc>
        <w:tc>
          <w:tcPr>
            <w:tcW w:w="756" w:type="pct"/>
          </w:tcPr>
          <w:p w14:paraId="02705CB0" w14:textId="77777777" w:rsidR="00504F55" w:rsidRPr="00A264E6" w:rsidRDefault="00504F55" w:rsidP="00063913">
            <w:pPr>
              <w:pStyle w:val="TableText"/>
              <w:rPr>
                <w:snapToGrid w:val="0"/>
              </w:rPr>
            </w:pPr>
          </w:p>
        </w:tc>
        <w:tc>
          <w:tcPr>
            <w:tcW w:w="598" w:type="pct"/>
          </w:tcPr>
          <w:p w14:paraId="2BA0766C" w14:textId="77777777" w:rsidR="00504F55" w:rsidRPr="00A264E6" w:rsidRDefault="00504F55" w:rsidP="00063913">
            <w:pPr>
              <w:pStyle w:val="TableText"/>
              <w:rPr>
                <w:snapToGrid w:val="0"/>
              </w:rPr>
            </w:pPr>
          </w:p>
        </w:tc>
        <w:tc>
          <w:tcPr>
            <w:tcW w:w="577" w:type="pct"/>
          </w:tcPr>
          <w:p w14:paraId="45EBE6B3" w14:textId="77777777" w:rsidR="00504F55" w:rsidRPr="00A264E6" w:rsidRDefault="00504F55" w:rsidP="00063913">
            <w:pPr>
              <w:pStyle w:val="TableText"/>
              <w:rPr>
                <w:snapToGrid w:val="0"/>
              </w:rPr>
            </w:pPr>
          </w:p>
        </w:tc>
      </w:tr>
      <w:tr w:rsidR="00504F55" w:rsidRPr="00A264E6" w14:paraId="5EAF0682" w14:textId="77777777" w:rsidTr="00063913">
        <w:trPr>
          <w:cantSplit/>
          <w:jc w:val="center"/>
        </w:trPr>
        <w:tc>
          <w:tcPr>
            <w:tcW w:w="672" w:type="pct"/>
          </w:tcPr>
          <w:p w14:paraId="07E568A4" w14:textId="77777777" w:rsidR="00504F55" w:rsidRPr="00A264E6" w:rsidRDefault="00504F55" w:rsidP="00063913">
            <w:pPr>
              <w:pStyle w:val="TableText"/>
              <w:rPr>
                <w:snapToGrid w:val="0"/>
              </w:rPr>
            </w:pPr>
            <w:r>
              <w:rPr>
                <w:snapToGrid w:val="0"/>
              </w:rPr>
              <w:t>13</w:t>
            </w:r>
          </w:p>
        </w:tc>
        <w:tc>
          <w:tcPr>
            <w:tcW w:w="807" w:type="pct"/>
          </w:tcPr>
          <w:p w14:paraId="06EC0265" w14:textId="77777777" w:rsidR="00504F55" w:rsidRPr="00A264E6" w:rsidRDefault="00504F55" w:rsidP="00063913">
            <w:pPr>
              <w:pStyle w:val="TableText"/>
              <w:rPr>
                <w:snapToGrid w:val="0"/>
              </w:rPr>
            </w:pPr>
            <w:r>
              <w:rPr>
                <w:snapToGrid w:val="0"/>
              </w:rPr>
              <w:t>3</w:t>
            </w:r>
            <w:r w:rsidRPr="00A264E6">
              <w:rPr>
                <w:snapToGrid w:val="0"/>
              </w:rPr>
              <w:t xml:space="preserve"> </w:t>
            </w:r>
            <w:r>
              <w:rPr>
                <w:snapToGrid w:val="0"/>
              </w:rPr>
              <w:t>G</w:t>
            </w:r>
            <w:r w:rsidRPr="00A264E6">
              <w:rPr>
                <w:snapToGrid w:val="0"/>
              </w:rPr>
              <w:t>Hz</w:t>
            </w:r>
          </w:p>
        </w:tc>
        <w:tc>
          <w:tcPr>
            <w:tcW w:w="750" w:type="pct"/>
          </w:tcPr>
          <w:p w14:paraId="2724939E" w14:textId="77777777" w:rsidR="00504F55" w:rsidRPr="00A264E6" w:rsidRDefault="00504F55" w:rsidP="00063913">
            <w:pPr>
              <w:pStyle w:val="TableText"/>
              <w:rPr>
                <w:snapToGrid w:val="0"/>
              </w:rPr>
            </w:pPr>
            <w:r>
              <w:rPr>
                <w:snapToGrid w:val="0"/>
              </w:rPr>
              <w:t>2</w:t>
            </w:r>
            <w:r w:rsidRPr="00A264E6">
              <w:rPr>
                <w:snapToGrid w:val="0"/>
              </w:rPr>
              <w:t>5 dBm</w:t>
            </w:r>
          </w:p>
        </w:tc>
        <w:tc>
          <w:tcPr>
            <w:tcW w:w="840" w:type="pct"/>
          </w:tcPr>
          <w:p w14:paraId="413FCD58" w14:textId="77777777" w:rsidR="00504F55" w:rsidRPr="00A264E6" w:rsidRDefault="00504F55" w:rsidP="00063913">
            <w:pPr>
              <w:pStyle w:val="TableText"/>
              <w:rPr>
                <w:snapToGrid w:val="0"/>
              </w:rPr>
            </w:pPr>
            <w:r w:rsidRPr="00A264E6">
              <w:rPr>
                <w:snapToGrid w:val="0"/>
              </w:rPr>
              <w:sym w:font="Symbol" w:char="F0B1"/>
            </w:r>
            <w:r w:rsidRPr="00A264E6">
              <w:rPr>
                <w:snapToGrid w:val="0"/>
              </w:rPr>
              <w:t>0.5 dB</w:t>
            </w:r>
          </w:p>
        </w:tc>
        <w:tc>
          <w:tcPr>
            <w:tcW w:w="756" w:type="pct"/>
          </w:tcPr>
          <w:p w14:paraId="47B5849B" w14:textId="77777777" w:rsidR="00504F55" w:rsidRPr="00A264E6" w:rsidRDefault="00504F55" w:rsidP="00063913">
            <w:pPr>
              <w:pStyle w:val="TableText"/>
              <w:rPr>
                <w:snapToGrid w:val="0"/>
              </w:rPr>
            </w:pPr>
          </w:p>
        </w:tc>
        <w:tc>
          <w:tcPr>
            <w:tcW w:w="598" w:type="pct"/>
          </w:tcPr>
          <w:p w14:paraId="19AD0DC5" w14:textId="77777777" w:rsidR="00504F55" w:rsidRPr="00A264E6" w:rsidRDefault="00504F55" w:rsidP="00063913">
            <w:pPr>
              <w:pStyle w:val="TableText"/>
              <w:rPr>
                <w:snapToGrid w:val="0"/>
              </w:rPr>
            </w:pPr>
          </w:p>
        </w:tc>
        <w:tc>
          <w:tcPr>
            <w:tcW w:w="577" w:type="pct"/>
          </w:tcPr>
          <w:p w14:paraId="1EF601C8" w14:textId="77777777" w:rsidR="00504F55" w:rsidRPr="00A264E6" w:rsidRDefault="00504F55" w:rsidP="00063913">
            <w:pPr>
              <w:pStyle w:val="TableText"/>
              <w:rPr>
                <w:snapToGrid w:val="0"/>
              </w:rPr>
            </w:pPr>
          </w:p>
        </w:tc>
      </w:tr>
      <w:tr w:rsidR="00504F55" w:rsidRPr="00A264E6" w14:paraId="30BF4DB2" w14:textId="77777777" w:rsidTr="00063913">
        <w:trPr>
          <w:cantSplit/>
          <w:jc w:val="center"/>
        </w:trPr>
        <w:tc>
          <w:tcPr>
            <w:tcW w:w="672" w:type="pct"/>
          </w:tcPr>
          <w:p w14:paraId="7B99938C" w14:textId="77777777" w:rsidR="00504F55" w:rsidRDefault="00504F55" w:rsidP="00063913">
            <w:pPr>
              <w:pStyle w:val="TableText"/>
              <w:rPr>
                <w:snapToGrid w:val="0"/>
              </w:rPr>
            </w:pPr>
            <w:r>
              <w:rPr>
                <w:snapToGrid w:val="0"/>
              </w:rPr>
              <w:t>14</w:t>
            </w:r>
          </w:p>
        </w:tc>
        <w:tc>
          <w:tcPr>
            <w:tcW w:w="807" w:type="pct"/>
          </w:tcPr>
          <w:p w14:paraId="4DBE5865" w14:textId="77777777" w:rsidR="00504F55" w:rsidRDefault="00504F55" w:rsidP="00063913">
            <w:pPr>
              <w:pStyle w:val="TableText"/>
              <w:rPr>
                <w:snapToGrid w:val="0"/>
              </w:rPr>
            </w:pPr>
            <w:r w:rsidRPr="00ED2C6B">
              <w:rPr>
                <w:snapToGrid w:val="0"/>
              </w:rPr>
              <w:t>3 GHz</w:t>
            </w:r>
          </w:p>
        </w:tc>
        <w:tc>
          <w:tcPr>
            <w:tcW w:w="750" w:type="pct"/>
          </w:tcPr>
          <w:p w14:paraId="1A520252" w14:textId="77777777" w:rsidR="00504F55" w:rsidRDefault="00504F55" w:rsidP="00063913">
            <w:pPr>
              <w:pStyle w:val="TableText"/>
              <w:rPr>
                <w:snapToGrid w:val="0"/>
              </w:rPr>
            </w:pPr>
            <w:r>
              <w:rPr>
                <w:snapToGrid w:val="0"/>
              </w:rPr>
              <w:t>0</w:t>
            </w:r>
            <w:r w:rsidRPr="00A264E6">
              <w:rPr>
                <w:snapToGrid w:val="0"/>
              </w:rPr>
              <w:t xml:space="preserve"> dBm</w:t>
            </w:r>
          </w:p>
        </w:tc>
        <w:tc>
          <w:tcPr>
            <w:tcW w:w="840" w:type="pct"/>
          </w:tcPr>
          <w:p w14:paraId="572FBF48" w14:textId="77777777" w:rsidR="00504F55" w:rsidRPr="00A264E6" w:rsidRDefault="00504F55" w:rsidP="00063913">
            <w:pPr>
              <w:pStyle w:val="TableText"/>
              <w:rPr>
                <w:snapToGrid w:val="0"/>
              </w:rPr>
            </w:pPr>
            <w:r w:rsidRPr="00A264E6">
              <w:rPr>
                <w:snapToGrid w:val="0"/>
              </w:rPr>
              <w:sym w:font="Symbol" w:char="F0B1"/>
            </w:r>
            <w:r w:rsidRPr="00A264E6">
              <w:rPr>
                <w:snapToGrid w:val="0"/>
              </w:rPr>
              <w:t>0.5 dB</w:t>
            </w:r>
          </w:p>
        </w:tc>
        <w:tc>
          <w:tcPr>
            <w:tcW w:w="756" w:type="pct"/>
          </w:tcPr>
          <w:p w14:paraId="5DCA0F89" w14:textId="77777777" w:rsidR="00504F55" w:rsidRPr="00A264E6" w:rsidRDefault="00504F55" w:rsidP="00063913">
            <w:pPr>
              <w:pStyle w:val="TableText"/>
              <w:rPr>
                <w:snapToGrid w:val="0"/>
              </w:rPr>
            </w:pPr>
          </w:p>
        </w:tc>
        <w:tc>
          <w:tcPr>
            <w:tcW w:w="598" w:type="pct"/>
          </w:tcPr>
          <w:p w14:paraId="2BC2E791" w14:textId="77777777" w:rsidR="00504F55" w:rsidRPr="00A264E6" w:rsidRDefault="00504F55" w:rsidP="00063913">
            <w:pPr>
              <w:pStyle w:val="TableText"/>
              <w:rPr>
                <w:snapToGrid w:val="0"/>
              </w:rPr>
            </w:pPr>
          </w:p>
        </w:tc>
        <w:tc>
          <w:tcPr>
            <w:tcW w:w="577" w:type="pct"/>
          </w:tcPr>
          <w:p w14:paraId="6F3A759F" w14:textId="77777777" w:rsidR="00504F55" w:rsidRPr="00A264E6" w:rsidRDefault="00504F55" w:rsidP="00063913">
            <w:pPr>
              <w:pStyle w:val="TableText"/>
              <w:rPr>
                <w:snapToGrid w:val="0"/>
              </w:rPr>
            </w:pPr>
          </w:p>
        </w:tc>
      </w:tr>
      <w:tr w:rsidR="00504F55" w:rsidRPr="00A264E6" w14:paraId="53DAE338" w14:textId="77777777" w:rsidTr="00063913">
        <w:trPr>
          <w:cantSplit/>
          <w:jc w:val="center"/>
        </w:trPr>
        <w:tc>
          <w:tcPr>
            <w:tcW w:w="672" w:type="pct"/>
          </w:tcPr>
          <w:p w14:paraId="36148619" w14:textId="77777777" w:rsidR="00504F55" w:rsidRDefault="00504F55" w:rsidP="00063913">
            <w:pPr>
              <w:pStyle w:val="TableText"/>
              <w:rPr>
                <w:snapToGrid w:val="0"/>
              </w:rPr>
            </w:pPr>
            <w:r>
              <w:rPr>
                <w:snapToGrid w:val="0"/>
              </w:rPr>
              <w:t>15</w:t>
            </w:r>
          </w:p>
        </w:tc>
        <w:tc>
          <w:tcPr>
            <w:tcW w:w="807" w:type="pct"/>
          </w:tcPr>
          <w:p w14:paraId="4C693E27" w14:textId="77777777" w:rsidR="00504F55" w:rsidRDefault="00504F55" w:rsidP="00063913">
            <w:pPr>
              <w:pStyle w:val="TableText"/>
              <w:rPr>
                <w:snapToGrid w:val="0"/>
              </w:rPr>
            </w:pPr>
            <w:r w:rsidRPr="00ED2C6B">
              <w:rPr>
                <w:snapToGrid w:val="0"/>
              </w:rPr>
              <w:t>3 GHz</w:t>
            </w:r>
          </w:p>
        </w:tc>
        <w:tc>
          <w:tcPr>
            <w:tcW w:w="750" w:type="pct"/>
          </w:tcPr>
          <w:p w14:paraId="7C824C89" w14:textId="77777777" w:rsidR="00504F55" w:rsidRDefault="00504F55" w:rsidP="00063913">
            <w:pPr>
              <w:pStyle w:val="TableText"/>
              <w:rPr>
                <w:snapToGrid w:val="0"/>
              </w:rPr>
            </w:pPr>
            <w:r>
              <w:rPr>
                <w:snapToGrid w:val="0"/>
              </w:rPr>
              <w:t>-70</w:t>
            </w:r>
            <w:r w:rsidRPr="00A264E6">
              <w:rPr>
                <w:snapToGrid w:val="0"/>
              </w:rPr>
              <w:t xml:space="preserve"> dBm</w:t>
            </w:r>
          </w:p>
        </w:tc>
        <w:tc>
          <w:tcPr>
            <w:tcW w:w="840" w:type="pct"/>
          </w:tcPr>
          <w:p w14:paraId="2DBF12F7" w14:textId="77777777" w:rsidR="00504F55" w:rsidRPr="00A264E6" w:rsidRDefault="00504F55" w:rsidP="00063913">
            <w:pPr>
              <w:pStyle w:val="TableText"/>
              <w:rPr>
                <w:snapToGrid w:val="0"/>
              </w:rPr>
            </w:pPr>
            <w:r w:rsidRPr="00A264E6">
              <w:rPr>
                <w:snapToGrid w:val="0"/>
              </w:rPr>
              <w:sym w:font="Symbol" w:char="F0B1"/>
            </w:r>
            <w:r w:rsidRPr="00A264E6">
              <w:rPr>
                <w:snapToGrid w:val="0"/>
              </w:rPr>
              <w:t>0.</w:t>
            </w:r>
            <w:r>
              <w:rPr>
                <w:snapToGrid w:val="0"/>
              </w:rPr>
              <w:t>6</w:t>
            </w:r>
            <w:r w:rsidRPr="00A264E6">
              <w:rPr>
                <w:snapToGrid w:val="0"/>
              </w:rPr>
              <w:t xml:space="preserve"> dB</w:t>
            </w:r>
          </w:p>
        </w:tc>
        <w:tc>
          <w:tcPr>
            <w:tcW w:w="756" w:type="pct"/>
          </w:tcPr>
          <w:p w14:paraId="1647567D" w14:textId="77777777" w:rsidR="00504F55" w:rsidRPr="00A264E6" w:rsidRDefault="00504F55" w:rsidP="00063913">
            <w:pPr>
              <w:pStyle w:val="TableText"/>
              <w:rPr>
                <w:snapToGrid w:val="0"/>
              </w:rPr>
            </w:pPr>
          </w:p>
        </w:tc>
        <w:tc>
          <w:tcPr>
            <w:tcW w:w="598" w:type="pct"/>
          </w:tcPr>
          <w:p w14:paraId="49CDBB32" w14:textId="77777777" w:rsidR="00504F55" w:rsidRPr="00A264E6" w:rsidRDefault="00504F55" w:rsidP="00063913">
            <w:pPr>
              <w:pStyle w:val="TableText"/>
              <w:rPr>
                <w:snapToGrid w:val="0"/>
              </w:rPr>
            </w:pPr>
          </w:p>
        </w:tc>
        <w:tc>
          <w:tcPr>
            <w:tcW w:w="577" w:type="pct"/>
          </w:tcPr>
          <w:p w14:paraId="7493596F" w14:textId="77777777" w:rsidR="00504F55" w:rsidRPr="00A264E6" w:rsidRDefault="00504F55" w:rsidP="00063913">
            <w:pPr>
              <w:pStyle w:val="TableText"/>
              <w:rPr>
                <w:snapToGrid w:val="0"/>
              </w:rPr>
            </w:pPr>
          </w:p>
        </w:tc>
      </w:tr>
      <w:tr w:rsidR="00504F55" w:rsidRPr="00A264E6" w14:paraId="0832151E" w14:textId="77777777" w:rsidTr="00063913">
        <w:trPr>
          <w:cantSplit/>
          <w:jc w:val="center"/>
        </w:trPr>
        <w:tc>
          <w:tcPr>
            <w:tcW w:w="672" w:type="pct"/>
          </w:tcPr>
          <w:p w14:paraId="0F4BCAC4" w14:textId="77777777" w:rsidR="00504F55" w:rsidRDefault="00504F55" w:rsidP="00063913">
            <w:pPr>
              <w:pStyle w:val="TableText"/>
              <w:rPr>
                <w:snapToGrid w:val="0"/>
              </w:rPr>
            </w:pPr>
            <w:r>
              <w:rPr>
                <w:snapToGrid w:val="0"/>
              </w:rPr>
              <w:t>16</w:t>
            </w:r>
          </w:p>
        </w:tc>
        <w:tc>
          <w:tcPr>
            <w:tcW w:w="807" w:type="pct"/>
          </w:tcPr>
          <w:p w14:paraId="69AE787F" w14:textId="77777777" w:rsidR="00504F55" w:rsidRDefault="00504F55" w:rsidP="00063913">
            <w:pPr>
              <w:pStyle w:val="TableText"/>
              <w:rPr>
                <w:snapToGrid w:val="0"/>
              </w:rPr>
            </w:pPr>
            <w:r w:rsidRPr="00ED2C6B">
              <w:rPr>
                <w:snapToGrid w:val="0"/>
              </w:rPr>
              <w:t>3 GHz</w:t>
            </w:r>
          </w:p>
        </w:tc>
        <w:tc>
          <w:tcPr>
            <w:tcW w:w="750" w:type="pct"/>
          </w:tcPr>
          <w:p w14:paraId="6551A249" w14:textId="77777777" w:rsidR="00504F55" w:rsidRDefault="00504F55" w:rsidP="00063913">
            <w:pPr>
              <w:pStyle w:val="TableText"/>
              <w:rPr>
                <w:snapToGrid w:val="0"/>
              </w:rPr>
            </w:pPr>
            <w:r>
              <w:rPr>
                <w:snapToGrid w:val="0"/>
              </w:rPr>
              <w:t>-120</w:t>
            </w:r>
            <w:r w:rsidRPr="00A264E6">
              <w:rPr>
                <w:snapToGrid w:val="0"/>
              </w:rPr>
              <w:t xml:space="preserve"> dBm</w:t>
            </w:r>
          </w:p>
        </w:tc>
        <w:tc>
          <w:tcPr>
            <w:tcW w:w="840" w:type="pct"/>
          </w:tcPr>
          <w:p w14:paraId="07CBB7EB" w14:textId="77777777" w:rsidR="00504F55" w:rsidRPr="00A264E6" w:rsidRDefault="00504F55" w:rsidP="00063913">
            <w:pPr>
              <w:pStyle w:val="TableText"/>
              <w:rPr>
                <w:snapToGrid w:val="0"/>
              </w:rPr>
            </w:pPr>
            <w:r w:rsidRPr="00A264E6">
              <w:rPr>
                <w:snapToGrid w:val="0"/>
              </w:rPr>
              <w:sym w:font="Symbol" w:char="F0B1"/>
            </w:r>
            <w:r w:rsidRPr="00A264E6">
              <w:rPr>
                <w:snapToGrid w:val="0"/>
              </w:rPr>
              <w:t>0.</w:t>
            </w:r>
            <w:r>
              <w:rPr>
                <w:snapToGrid w:val="0"/>
              </w:rPr>
              <w:t>6</w:t>
            </w:r>
            <w:r w:rsidRPr="00A264E6">
              <w:rPr>
                <w:snapToGrid w:val="0"/>
              </w:rPr>
              <w:t xml:space="preserve"> dB</w:t>
            </w:r>
          </w:p>
        </w:tc>
        <w:tc>
          <w:tcPr>
            <w:tcW w:w="756" w:type="pct"/>
          </w:tcPr>
          <w:p w14:paraId="2D5B6D57" w14:textId="77777777" w:rsidR="00504F55" w:rsidRPr="00A264E6" w:rsidRDefault="00504F55" w:rsidP="00063913">
            <w:pPr>
              <w:pStyle w:val="TableText"/>
              <w:rPr>
                <w:snapToGrid w:val="0"/>
              </w:rPr>
            </w:pPr>
          </w:p>
        </w:tc>
        <w:tc>
          <w:tcPr>
            <w:tcW w:w="598" w:type="pct"/>
          </w:tcPr>
          <w:p w14:paraId="277E7A93" w14:textId="77777777" w:rsidR="00504F55" w:rsidRPr="00A264E6" w:rsidRDefault="00504F55" w:rsidP="00063913">
            <w:pPr>
              <w:pStyle w:val="TableText"/>
              <w:rPr>
                <w:snapToGrid w:val="0"/>
              </w:rPr>
            </w:pPr>
          </w:p>
        </w:tc>
        <w:tc>
          <w:tcPr>
            <w:tcW w:w="577" w:type="pct"/>
          </w:tcPr>
          <w:p w14:paraId="3A311652" w14:textId="77777777" w:rsidR="00504F55" w:rsidRPr="00A264E6" w:rsidRDefault="00504F55" w:rsidP="00063913">
            <w:pPr>
              <w:pStyle w:val="TableText"/>
              <w:rPr>
                <w:snapToGrid w:val="0"/>
              </w:rPr>
            </w:pPr>
          </w:p>
        </w:tc>
      </w:tr>
      <w:tr w:rsidR="00504F55" w:rsidRPr="00A264E6" w14:paraId="2D50DA71" w14:textId="77777777" w:rsidTr="00063913">
        <w:trPr>
          <w:cantSplit/>
          <w:jc w:val="center"/>
        </w:trPr>
        <w:tc>
          <w:tcPr>
            <w:tcW w:w="672" w:type="pct"/>
          </w:tcPr>
          <w:p w14:paraId="0460E4C3" w14:textId="77777777" w:rsidR="00504F55" w:rsidRDefault="00504F55" w:rsidP="00063913">
            <w:pPr>
              <w:pStyle w:val="TableText"/>
              <w:rPr>
                <w:snapToGrid w:val="0"/>
              </w:rPr>
            </w:pPr>
            <w:r>
              <w:rPr>
                <w:snapToGrid w:val="0"/>
              </w:rPr>
              <w:t>17</w:t>
            </w:r>
          </w:p>
        </w:tc>
        <w:tc>
          <w:tcPr>
            <w:tcW w:w="807" w:type="pct"/>
          </w:tcPr>
          <w:p w14:paraId="1434BD8C" w14:textId="77777777" w:rsidR="00504F55" w:rsidRDefault="00504F55" w:rsidP="00063913">
            <w:pPr>
              <w:pStyle w:val="TableText"/>
              <w:rPr>
                <w:snapToGrid w:val="0"/>
              </w:rPr>
            </w:pPr>
            <w:r>
              <w:rPr>
                <w:snapToGrid w:val="0"/>
              </w:rPr>
              <w:t>6</w:t>
            </w:r>
            <w:r w:rsidRPr="00A264E6">
              <w:rPr>
                <w:snapToGrid w:val="0"/>
              </w:rPr>
              <w:t xml:space="preserve"> </w:t>
            </w:r>
            <w:r>
              <w:rPr>
                <w:snapToGrid w:val="0"/>
              </w:rPr>
              <w:t>G</w:t>
            </w:r>
            <w:r w:rsidRPr="00A264E6">
              <w:rPr>
                <w:snapToGrid w:val="0"/>
              </w:rPr>
              <w:t>Hz</w:t>
            </w:r>
          </w:p>
        </w:tc>
        <w:tc>
          <w:tcPr>
            <w:tcW w:w="750" w:type="pct"/>
          </w:tcPr>
          <w:p w14:paraId="465859E2" w14:textId="77777777" w:rsidR="00504F55" w:rsidRDefault="00504F55" w:rsidP="00063913">
            <w:pPr>
              <w:pStyle w:val="TableText"/>
              <w:rPr>
                <w:snapToGrid w:val="0"/>
              </w:rPr>
            </w:pPr>
            <w:r>
              <w:rPr>
                <w:snapToGrid w:val="0"/>
              </w:rPr>
              <w:t>2</w:t>
            </w:r>
            <w:r w:rsidRPr="00A264E6">
              <w:rPr>
                <w:snapToGrid w:val="0"/>
              </w:rPr>
              <w:t>5 dBm</w:t>
            </w:r>
          </w:p>
        </w:tc>
        <w:tc>
          <w:tcPr>
            <w:tcW w:w="840" w:type="pct"/>
          </w:tcPr>
          <w:p w14:paraId="467D0B84" w14:textId="77777777" w:rsidR="00504F55" w:rsidRPr="00A264E6" w:rsidRDefault="00504F55" w:rsidP="00063913">
            <w:pPr>
              <w:pStyle w:val="TableText"/>
              <w:rPr>
                <w:snapToGrid w:val="0"/>
              </w:rPr>
            </w:pPr>
            <w:r w:rsidRPr="00A264E6">
              <w:rPr>
                <w:snapToGrid w:val="0"/>
              </w:rPr>
              <w:sym w:font="Symbol" w:char="F0B1"/>
            </w:r>
            <w:r w:rsidRPr="00A264E6">
              <w:rPr>
                <w:snapToGrid w:val="0"/>
              </w:rPr>
              <w:t>0.</w:t>
            </w:r>
            <w:r>
              <w:rPr>
                <w:snapToGrid w:val="0"/>
              </w:rPr>
              <w:t>7</w:t>
            </w:r>
            <w:r w:rsidRPr="00A264E6">
              <w:rPr>
                <w:snapToGrid w:val="0"/>
              </w:rPr>
              <w:t xml:space="preserve"> dB</w:t>
            </w:r>
          </w:p>
        </w:tc>
        <w:tc>
          <w:tcPr>
            <w:tcW w:w="756" w:type="pct"/>
          </w:tcPr>
          <w:p w14:paraId="462FADAE" w14:textId="77777777" w:rsidR="00504F55" w:rsidRPr="00A264E6" w:rsidRDefault="00504F55" w:rsidP="00063913">
            <w:pPr>
              <w:pStyle w:val="TableText"/>
              <w:rPr>
                <w:snapToGrid w:val="0"/>
              </w:rPr>
            </w:pPr>
          </w:p>
        </w:tc>
        <w:tc>
          <w:tcPr>
            <w:tcW w:w="598" w:type="pct"/>
          </w:tcPr>
          <w:p w14:paraId="2E26C72D" w14:textId="77777777" w:rsidR="00504F55" w:rsidRPr="00A264E6" w:rsidRDefault="00504F55" w:rsidP="00063913">
            <w:pPr>
              <w:pStyle w:val="TableText"/>
              <w:rPr>
                <w:snapToGrid w:val="0"/>
              </w:rPr>
            </w:pPr>
          </w:p>
        </w:tc>
        <w:tc>
          <w:tcPr>
            <w:tcW w:w="577" w:type="pct"/>
          </w:tcPr>
          <w:p w14:paraId="20B3D075" w14:textId="77777777" w:rsidR="00504F55" w:rsidRPr="00A264E6" w:rsidRDefault="00504F55" w:rsidP="00063913">
            <w:pPr>
              <w:pStyle w:val="TableText"/>
              <w:rPr>
                <w:snapToGrid w:val="0"/>
              </w:rPr>
            </w:pPr>
          </w:p>
        </w:tc>
      </w:tr>
      <w:tr w:rsidR="00504F55" w:rsidRPr="00A264E6" w14:paraId="47431443" w14:textId="77777777" w:rsidTr="00063913">
        <w:trPr>
          <w:cantSplit/>
          <w:jc w:val="center"/>
        </w:trPr>
        <w:tc>
          <w:tcPr>
            <w:tcW w:w="672" w:type="pct"/>
          </w:tcPr>
          <w:p w14:paraId="11D8F4E6" w14:textId="77777777" w:rsidR="00504F55" w:rsidRDefault="00504F55" w:rsidP="00063913">
            <w:pPr>
              <w:pStyle w:val="TableText"/>
              <w:rPr>
                <w:snapToGrid w:val="0"/>
              </w:rPr>
            </w:pPr>
            <w:r>
              <w:rPr>
                <w:snapToGrid w:val="0"/>
              </w:rPr>
              <w:t>18</w:t>
            </w:r>
          </w:p>
        </w:tc>
        <w:tc>
          <w:tcPr>
            <w:tcW w:w="807" w:type="pct"/>
          </w:tcPr>
          <w:p w14:paraId="4B37D8D8" w14:textId="77777777" w:rsidR="00504F55" w:rsidRDefault="00504F55" w:rsidP="00063913">
            <w:pPr>
              <w:pStyle w:val="TableText"/>
              <w:rPr>
                <w:snapToGrid w:val="0"/>
              </w:rPr>
            </w:pPr>
            <w:r>
              <w:rPr>
                <w:snapToGrid w:val="0"/>
              </w:rPr>
              <w:t>6</w:t>
            </w:r>
            <w:r w:rsidRPr="00A264E6">
              <w:rPr>
                <w:snapToGrid w:val="0"/>
              </w:rPr>
              <w:t xml:space="preserve"> </w:t>
            </w:r>
            <w:r>
              <w:rPr>
                <w:snapToGrid w:val="0"/>
              </w:rPr>
              <w:t>G</w:t>
            </w:r>
            <w:r w:rsidRPr="00A264E6">
              <w:rPr>
                <w:snapToGrid w:val="0"/>
              </w:rPr>
              <w:t>Hz</w:t>
            </w:r>
          </w:p>
        </w:tc>
        <w:tc>
          <w:tcPr>
            <w:tcW w:w="750" w:type="pct"/>
          </w:tcPr>
          <w:p w14:paraId="3886C6A3" w14:textId="77777777" w:rsidR="00504F55" w:rsidRDefault="00504F55" w:rsidP="00063913">
            <w:pPr>
              <w:pStyle w:val="TableText"/>
              <w:rPr>
                <w:snapToGrid w:val="0"/>
              </w:rPr>
            </w:pPr>
            <w:r>
              <w:rPr>
                <w:snapToGrid w:val="0"/>
              </w:rPr>
              <w:t>0</w:t>
            </w:r>
            <w:r w:rsidRPr="00A264E6">
              <w:rPr>
                <w:snapToGrid w:val="0"/>
              </w:rPr>
              <w:t xml:space="preserve"> dBm</w:t>
            </w:r>
          </w:p>
        </w:tc>
        <w:tc>
          <w:tcPr>
            <w:tcW w:w="840" w:type="pct"/>
          </w:tcPr>
          <w:p w14:paraId="257F31D5" w14:textId="77777777" w:rsidR="00504F55" w:rsidRPr="00A264E6" w:rsidRDefault="00504F55" w:rsidP="00063913">
            <w:pPr>
              <w:pStyle w:val="TableText"/>
              <w:rPr>
                <w:snapToGrid w:val="0"/>
              </w:rPr>
            </w:pPr>
            <w:r w:rsidRPr="00A264E6">
              <w:rPr>
                <w:snapToGrid w:val="0"/>
              </w:rPr>
              <w:sym w:font="Symbol" w:char="F0B1"/>
            </w:r>
            <w:r w:rsidRPr="00A264E6">
              <w:rPr>
                <w:snapToGrid w:val="0"/>
              </w:rPr>
              <w:t>0.</w:t>
            </w:r>
            <w:r>
              <w:rPr>
                <w:snapToGrid w:val="0"/>
              </w:rPr>
              <w:t>7</w:t>
            </w:r>
            <w:r w:rsidRPr="00A264E6">
              <w:rPr>
                <w:snapToGrid w:val="0"/>
              </w:rPr>
              <w:t xml:space="preserve"> dB</w:t>
            </w:r>
          </w:p>
        </w:tc>
        <w:tc>
          <w:tcPr>
            <w:tcW w:w="756" w:type="pct"/>
          </w:tcPr>
          <w:p w14:paraId="1BA79152" w14:textId="77777777" w:rsidR="00504F55" w:rsidRPr="00A264E6" w:rsidRDefault="00504F55" w:rsidP="00063913">
            <w:pPr>
              <w:pStyle w:val="TableText"/>
              <w:rPr>
                <w:snapToGrid w:val="0"/>
              </w:rPr>
            </w:pPr>
          </w:p>
        </w:tc>
        <w:tc>
          <w:tcPr>
            <w:tcW w:w="598" w:type="pct"/>
          </w:tcPr>
          <w:p w14:paraId="067EC192" w14:textId="77777777" w:rsidR="00504F55" w:rsidRPr="00A264E6" w:rsidRDefault="00504F55" w:rsidP="00063913">
            <w:pPr>
              <w:pStyle w:val="TableText"/>
              <w:rPr>
                <w:snapToGrid w:val="0"/>
              </w:rPr>
            </w:pPr>
          </w:p>
        </w:tc>
        <w:tc>
          <w:tcPr>
            <w:tcW w:w="577" w:type="pct"/>
          </w:tcPr>
          <w:p w14:paraId="47D4BC28" w14:textId="77777777" w:rsidR="00504F55" w:rsidRPr="00A264E6" w:rsidRDefault="00504F55" w:rsidP="00063913">
            <w:pPr>
              <w:pStyle w:val="TableText"/>
              <w:rPr>
                <w:snapToGrid w:val="0"/>
              </w:rPr>
            </w:pPr>
          </w:p>
        </w:tc>
      </w:tr>
      <w:tr w:rsidR="00504F55" w:rsidRPr="00A264E6" w14:paraId="26C35387" w14:textId="77777777" w:rsidTr="00063913">
        <w:trPr>
          <w:cantSplit/>
          <w:jc w:val="center"/>
        </w:trPr>
        <w:tc>
          <w:tcPr>
            <w:tcW w:w="672" w:type="pct"/>
          </w:tcPr>
          <w:p w14:paraId="736D1DFC" w14:textId="77777777" w:rsidR="00504F55" w:rsidRDefault="00504F55" w:rsidP="00063913">
            <w:pPr>
              <w:pStyle w:val="TableText"/>
              <w:rPr>
                <w:snapToGrid w:val="0"/>
              </w:rPr>
            </w:pPr>
            <w:r>
              <w:rPr>
                <w:snapToGrid w:val="0"/>
              </w:rPr>
              <w:t>19</w:t>
            </w:r>
          </w:p>
        </w:tc>
        <w:tc>
          <w:tcPr>
            <w:tcW w:w="807" w:type="pct"/>
          </w:tcPr>
          <w:p w14:paraId="3C244FF9" w14:textId="77777777" w:rsidR="00504F55" w:rsidRDefault="00504F55" w:rsidP="00063913">
            <w:pPr>
              <w:pStyle w:val="TableText"/>
              <w:rPr>
                <w:snapToGrid w:val="0"/>
              </w:rPr>
            </w:pPr>
            <w:r>
              <w:rPr>
                <w:snapToGrid w:val="0"/>
              </w:rPr>
              <w:t>6</w:t>
            </w:r>
            <w:r w:rsidRPr="00A264E6">
              <w:rPr>
                <w:snapToGrid w:val="0"/>
              </w:rPr>
              <w:t xml:space="preserve"> </w:t>
            </w:r>
            <w:r>
              <w:rPr>
                <w:snapToGrid w:val="0"/>
              </w:rPr>
              <w:t>G</w:t>
            </w:r>
            <w:r w:rsidRPr="00A264E6">
              <w:rPr>
                <w:snapToGrid w:val="0"/>
              </w:rPr>
              <w:t>Hz</w:t>
            </w:r>
          </w:p>
        </w:tc>
        <w:tc>
          <w:tcPr>
            <w:tcW w:w="750" w:type="pct"/>
          </w:tcPr>
          <w:p w14:paraId="581CCE02" w14:textId="77777777" w:rsidR="00504F55" w:rsidRDefault="00504F55" w:rsidP="00063913">
            <w:pPr>
              <w:pStyle w:val="TableText"/>
              <w:rPr>
                <w:snapToGrid w:val="0"/>
              </w:rPr>
            </w:pPr>
            <w:r>
              <w:rPr>
                <w:snapToGrid w:val="0"/>
              </w:rPr>
              <w:t>-70</w:t>
            </w:r>
            <w:r w:rsidRPr="00A264E6">
              <w:rPr>
                <w:snapToGrid w:val="0"/>
              </w:rPr>
              <w:t xml:space="preserve"> dBm</w:t>
            </w:r>
          </w:p>
        </w:tc>
        <w:tc>
          <w:tcPr>
            <w:tcW w:w="840" w:type="pct"/>
          </w:tcPr>
          <w:p w14:paraId="641818A9" w14:textId="77777777" w:rsidR="00504F55" w:rsidRPr="00A264E6" w:rsidRDefault="00504F55" w:rsidP="00063913">
            <w:pPr>
              <w:pStyle w:val="TableText"/>
              <w:rPr>
                <w:snapToGrid w:val="0"/>
              </w:rPr>
            </w:pPr>
            <w:r w:rsidRPr="00A264E6">
              <w:rPr>
                <w:snapToGrid w:val="0"/>
              </w:rPr>
              <w:sym w:font="Symbol" w:char="F0B1"/>
            </w:r>
            <w:r>
              <w:rPr>
                <w:snapToGrid w:val="0"/>
              </w:rPr>
              <w:t>1</w:t>
            </w:r>
            <w:r w:rsidRPr="00A264E6">
              <w:rPr>
                <w:snapToGrid w:val="0"/>
              </w:rPr>
              <w:t>.</w:t>
            </w:r>
            <w:r>
              <w:rPr>
                <w:snapToGrid w:val="0"/>
              </w:rPr>
              <w:t>0</w:t>
            </w:r>
            <w:r w:rsidRPr="00A264E6">
              <w:rPr>
                <w:snapToGrid w:val="0"/>
              </w:rPr>
              <w:t xml:space="preserve"> dB</w:t>
            </w:r>
          </w:p>
        </w:tc>
        <w:tc>
          <w:tcPr>
            <w:tcW w:w="756" w:type="pct"/>
          </w:tcPr>
          <w:p w14:paraId="0B7707DB" w14:textId="77777777" w:rsidR="00504F55" w:rsidRPr="00A264E6" w:rsidRDefault="00504F55" w:rsidP="00063913">
            <w:pPr>
              <w:pStyle w:val="TableText"/>
              <w:rPr>
                <w:snapToGrid w:val="0"/>
              </w:rPr>
            </w:pPr>
          </w:p>
        </w:tc>
        <w:tc>
          <w:tcPr>
            <w:tcW w:w="598" w:type="pct"/>
          </w:tcPr>
          <w:p w14:paraId="707504B8" w14:textId="77777777" w:rsidR="00504F55" w:rsidRPr="00A264E6" w:rsidRDefault="00504F55" w:rsidP="00063913">
            <w:pPr>
              <w:pStyle w:val="TableText"/>
              <w:rPr>
                <w:snapToGrid w:val="0"/>
              </w:rPr>
            </w:pPr>
          </w:p>
        </w:tc>
        <w:tc>
          <w:tcPr>
            <w:tcW w:w="577" w:type="pct"/>
          </w:tcPr>
          <w:p w14:paraId="5442EE78" w14:textId="77777777" w:rsidR="00504F55" w:rsidRPr="00A264E6" w:rsidRDefault="00504F55" w:rsidP="00063913">
            <w:pPr>
              <w:pStyle w:val="TableText"/>
              <w:rPr>
                <w:snapToGrid w:val="0"/>
              </w:rPr>
            </w:pPr>
          </w:p>
        </w:tc>
      </w:tr>
      <w:tr w:rsidR="00504F55" w:rsidRPr="00A264E6" w14:paraId="0B971F9B" w14:textId="77777777" w:rsidTr="00063913">
        <w:trPr>
          <w:cantSplit/>
          <w:jc w:val="center"/>
        </w:trPr>
        <w:tc>
          <w:tcPr>
            <w:tcW w:w="672" w:type="pct"/>
          </w:tcPr>
          <w:p w14:paraId="2E682508" w14:textId="77777777" w:rsidR="00504F55" w:rsidRDefault="00504F55" w:rsidP="00063913">
            <w:pPr>
              <w:pStyle w:val="TableText"/>
              <w:rPr>
                <w:snapToGrid w:val="0"/>
              </w:rPr>
            </w:pPr>
            <w:r>
              <w:rPr>
                <w:snapToGrid w:val="0"/>
              </w:rPr>
              <w:t>20</w:t>
            </w:r>
          </w:p>
        </w:tc>
        <w:tc>
          <w:tcPr>
            <w:tcW w:w="807" w:type="pct"/>
          </w:tcPr>
          <w:p w14:paraId="6C616637" w14:textId="77777777" w:rsidR="00504F55" w:rsidRDefault="00504F55" w:rsidP="00063913">
            <w:pPr>
              <w:pStyle w:val="TableText"/>
              <w:rPr>
                <w:snapToGrid w:val="0"/>
              </w:rPr>
            </w:pPr>
            <w:r>
              <w:rPr>
                <w:snapToGrid w:val="0"/>
              </w:rPr>
              <w:t>6</w:t>
            </w:r>
            <w:r w:rsidRPr="00A264E6">
              <w:rPr>
                <w:snapToGrid w:val="0"/>
              </w:rPr>
              <w:t xml:space="preserve"> </w:t>
            </w:r>
            <w:r>
              <w:rPr>
                <w:snapToGrid w:val="0"/>
              </w:rPr>
              <w:t>G</w:t>
            </w:r>
            <w:r w:rsidRPr="00A264E6">
              <w:rPr>
                <w:snapToGrid w:val="0"/>
              </w:rPr>
              <w:t>Hz</w:t>
            </w:r>
          </w:p>
        </w:tc>
        <w:tc>
          <w:tcPr>
            <w:tcW w:w="750" w:type="pct"/>
          </w:tcPr>
          <w:p w14:paraId="6F9B42AA" w14:textId="77777777" w:rsidR="00504F55" w:rsidRDefault="00504F55" w:rsidP="00063913">
            <w:pPr>
              <w:pStyle w:val="TableText"/>
              <w:rPr>
                <w:snapToGrid w:val="0"/>
              </w:rPr>
            </w:pPr>
            <w:r>
              <w:rPr>
                <w:snapToGrid w:val="0"/>
              </w:rPr>
              <w:t>-120</w:t>
            </w:r>
            <w:r w:rsidRPr="00A264E6">
              <w:rPr>
                <w:snapToGrid w:val="0"/>
              </w:rPr>
              <w:t xml:space="preserve"> dBm</w:t>
            </w:r>
          </w:p>
        </w:tc>
        <w:tc>
          <w:tcPr>
            <w:tcW w:w="840" w:type="pct"/>
          </w:tcPr>
          <w:p w14:paraId="3259692C" w14:textId="77777777" w:rsidR="00504F55" w:rsidRPr="00A264E6" w:rsidRDefault="00504F55" w:rsidP="00063913">
            <w:pPr>
              <w:pStyle w:val="TableText"/>
              <w:rPr>
                <w:snapToGrid w:val="0"/>
              </w:rPr>
            </w:pPr>
            <w:r w:rsidRPr="00A264E6">
              <w:rPr>
                <w:snapToGrid w:val="0"/>
              </w:rPr>
              <w:sym w:font="Symbol" w:char="F0B1"/>
            </w:r>
            <w:r>
              <w:rPr>
                <w:snapToGrid w:val="0"/>
              </w:rPr>
              <w:t>1</w:t>
            </w:r>
            <w:r w:rsidRPr="00A264E6">
              <w:rPr>
                <w:snapToGrid w:val="0"/>
              </w:rPr>
              <w:t>.</w:t>
            </w:r>
            <w:r>
              <w:rPr>
                <w:snapToGrid w:val="0"/>
              </w:rPr>
              <w:t>0</w:t>
            </w:r>
            <w:r w:rsidRPr="00A264E6">
              <w:rPr>
                <w:snapToGrid w:val="0"/>
              </w:rPr>
              <w:t xml:space="preserve"> dB</w:t>
            </w:r>
          </w:p>
        </w:tc>
        <w:tc>
          <w:tcPr>
            <w:tcW w:w="756" w:type="pct"/>
          </w:tcPr>
          <w:p w14:paraId="2B2488BD" w14:textId="77777777" w:rsidR="00504F55" w:rsidRPr="00A264E6" w:rsidRDefault="00504F55" w:rsidP="00063913">
            <w:pPr>
              <w:pStyle w:val="TableText"/>
              <w:rPr>
                <w:snapToGrid w:val="0"/>
              </w:rPr>
            </w:pPr>
          </w:p>
        </w:tc>
        <w:tc>
          <w:tcPr>
            <w:tcW w:w="598" w:type="pct"/>
          </w:tcPr>
          <w:p w14:paraId="339E86A3" w14:textId="77777777" w:rsidR="00504F55" w:rsidRPr="00A264E6" w:rsidRDefault="00504F55" w:rsidP="00063913">
            <w:pPr>
              <w:pStyle w:val="TableText"/>
              <w:rPr>
                <w:snapToGrid w:val="0"/>
              </w:rPr>
            </w:pPr>
          </w:p>
        </w:tc>
        <w:tc>
          <w:tcPr>
            <w:tcW w:w="577" w:type="pct"/>
          </w:tcPr>
          <w:p w14:paraId="639FFC18" w14:textId="77777777" w:rsidR="00504F55" w:rsidRPr="00A264E6" w:rsidRDefault="00504F55" w:rsidP="00063913">
            <w:pPr>
              <w:pStyle w:val="TableText"/>
              <w:rPr>
                <w:snapToGrid w:val="0"/>
              </w:rPr>
            </w:pPr>
          </w:p>
        </w:tc>
      </w:tr>
      <w:tr w:rsidR="00504F55" w:rsidRPr="00A264E6" w14:paraId="67886133" w14:textId="77777777" w:rsidTr="00063913">
        <w:trPr>
          <w:cantSplit/>
          <w:jc w:val="center"/>
        </w:trPr>
        <w:tc>
          <w:tcPr>
            <w:tcW w:w="672" w:type="pct"/>
          </w:tcPr>
          <w:p w14:paraId="3FA42C97" w14:textId="77777777" w:rsidR="00504F55" w:rsidRDefault="00504F55" w:rsidP="00063913">
            <w:pPr>
              <w:pStyle w:val="TableText"/>
              <w:rPr>
                <w:snapToGrid w:val="0"/>
              </w:rPr>
            </w:pPr>
            <w:r>
              <w:rPr>
                <w:snapToGrid w:val="0"/>
              </w:rPr>
              <w:t>21</w:t>
            </w:r>
          </w:p>
        </w:tc>
        <w:tc>
          <w:tcPr>
            <w:tcW w:w="807" w:type="pct"/>
          </w:tcPr>
          <w:p w14:paraId="184F67F0" w14:textId="77777777" w:rsidR="00504F55" w:rsidRDefault="00504F55" w:rsidP="00063913">
            <w:pPr>
              <w:pStyle w:val="TableText"/>
              <w:rPr>
                <w:snapToGrid w:val="0"/>
              </w:rPr>
            </w:pPr>
            <w:r>
              <w:rPr>
                <w:snapToGrid w:val="0"/>
              </w:rPr>
              <w:t>12</w:t>
            </w:r>
            <w:r w:rsidRPr="00A264E6">
              <w:rPr>
                <w:snapToGrid w:val="0"/>
              </w:rPr>
              <w:t xml:space="preserve"> </w:t>
            </w:r>
            <w:r>
              <w:rPr>
                <w:snapToGrid w:val="0"/>
              </w:rPr>
              <w:t>G</w:t>
            </w:r>
            <w:r w:rsidRPr="00A264E6">
              <w:rPr>
                <w:snapToGrid w:val="0"/>
              </w:rPr>
              <w:t>Hz</w:t>
            </w:r>
          </w:p>
        </w:tc>
        <w:tc>
          <w:tcPr>
            <w:tcW w:w="750" w:type="pct"/>
          </w:tcPr>
          <w:p w14:paraId="395315D0" w14:textId="77777777" w:rsidR="00504F55" w:rsidRDefault="00504F55" w:rsidP="00063913">
            <w:pPr>
              <w:pStyle w:val="TableText"/>
              <w:rPr>
                <w:snapToGrid w:val="0"/>
              </w:rPr>
            </w:pPr>
            <w:r>
              <w:rPr>
                <w:snapToGrid w:val="0"/>
              </w:rPr>
              <w:t>2</w:t>
            </w:r>
            <w:r w:rsidRPr="00A264E6">
              <w:rPr>
                <w:snapToGrid w:val="0"/>
              </w:rPr>
              <w:t>5 dBm</w:t>
            </w:r>
          </w:p>
        </w:tc>
        <w:tc>
          <w:tcPr>
            <w:tcW w:w="840" w:type="pct"/>
          </w:tcPr>
          <w:p w14:paraId="4378AC2C" w14:textId="77777777" w:rsidR="00504F55" w:rsidRPr="00A264E6" w:rsidRDefault="00504F55" w:rsidP="00063913">
            <w:pPr>
              <w:pStyle w:val="TableText"/>
              <w:rPr>
                <w:snapToGrid w:val="0"/>
              </w:rPr>
            </w:pPr>
            <w:r w:rsidRPr="00A264E6">
              <w:rPr>
                <w:snapToGrid w:val="0"/>
              </w:rPr>
              <w:sym w:font="Symbol" w:char="F0B1"/>
            </w:r>
            <w:r>
              <w:rPr>
                <w:snapToGrid w:val="0"/>
              </w:rPr>
              <w:t>1</w:t>
            </w:r>
            <w:r w:rsidRPr="00A264E6">
              <w:rPr>
                <w:snapToGrid w:val="0"/>
              </w:rPr>
              <w:t>.</w:t>
            </w:r>
            <w:r>
              <w:rPr>
                <w:snapToGrid w:val="0"/>
              </w:rPr>
              <w:t>0</w:t>
            </w:r>
            <w:r w:rsidRPr="00A264E6">
              <w:rPr>
                <w:snapToGrid w:val="0"/>
              </w:rPr>
              <w:t xml:space="preserve"> dB</w:t>
            </w:r>
          </w:p>
        </w:tc>
        <w:tc>
          <w:tcPr>
            <w:tcW w:w="756" w:type="pct"/>
          </w:tcPr>
          <w:p w14:paraId="0771E523" w14:textId="77777777" w:rsidR="00504F55" w:rsidRPr="00A264E6" w:rsidRDefault="00504F55" w:rsidP="00063913">
            <w:pPr>
              <w:pStyle w:val="TableText"/>
              <w:rPr>
                <w:snapToGrid w:val="0"/>
              </w:rPr>
            </w:pPr>
          </w:p>
        </w:tc>
        <w:tc>
          <w:tcPr>
            <w:tcW w:w="598" w:type="pct"/>
          </w:tcPr>
          <w:p w14:paraId="37701854" w14:textId="77777777" w:rsidR="00504F55" w:rsidRPr="00A264E6" w:rsidRDefault="00504F55" w:rsidP="00063913">
            <w:pPr>
              <w:pStyle w:val="TableText"/>
              <w:rPr>
                <w:snapToGrid w:val="0"/>
              </w:rPr>
            </w:pPr>
          </w:p>
        </w:tc>
        <w:tc>
          <w:tcPr>
            <w:tcW w:w="577" w:type="pct"/>
          </w:tcPr>
          <w:p w14:paraId="62621339" w14:textId="77777777" w:rsidR="00504F55" w:rsidRPr="00A264E6" w:rsidRDefault="00504F55" w:rsidP="00063913">
            <w:pPr>
              <w:pStyle w:val="TableText"/>
              <w:rPr>
                <w:snapToGrid w:val="0"/>
              </w:rPr>
            </w:pPr>
          </w:p>
        </w:tc>
      </w:tr>
      <w:tr w:rsidR="00504F55" w:rsidRPr="00A264E6" w14:paraId="53D858DB" w14:textId="77777777" w:rsidTr="00063913">
        <w:trPr>
          <w:cantSplit/>
          <w:jc w:val="center"/>
        </w:trPr>
        <w:tc>
          <w:tcPr>
            <w:tcW w:w="672" w:type="pct"/>
          </w:tcPr>
          <w:p w14:paraId="7605C627" w14:textId="77777777" w:rsidR="00504F55" w:rsidRDefault="00504F55" w:rsidP="00063913">
            <w:pPr>
              <w:pStyle w:val="TableText"/>
              <w:rPr>
                <w:snapToGrid w:val="0"/>
              </w:rPr>
            </w:pPr>
            <w:r>
              <w:rPr>
                <w:snapToGrid w:val="0"/>
              </w:rPr>
              <w:t>22</w:t>
            </w:r>
          </w:p>
        </w:tc>
        <w:tc>
          <w:tcPr>
            <w:tcW w:w="807" w:type="pct"/>
          </w:tcPr>
          <w:p w14:paraId="568FC432" w14:textId="77777777" w:rsidR="00504F55" w:rsidRDefault="00504F55" w:rsidP="00063913">
            <w:pPr>
              <w:pStyle w:val="TableText"/>
              <w:rPr>
                <w:snapToGrid w:val="0"/>
              </w:rPr>
            </w:pPr>
            <w:r>
              <w:rPr>
                <w:snapToGrid w:val="0"/>
              </w:rPr>
              <w:t>12</w:t>
            </w:r>
            <w:r w:rsidRPr="00A264E6">
              <w:rPr>
                <w:snapToGrid w:val="0"/>
              </w:rPr>
              <w:t xml:space="preserve"> </w:t>
            </w:r>
            <w:r>
              <w:rPr>
                <w:snapToGrid w:val="0"/>
              </w:rPr>
              <w:t>G</w:t>
            </w:r>
            <w:r w:rsidRPr="00A264E6">
              <w:rPr>
                <w:snapToGrid w:val="0"/>
              </w:rPr>
              <w:t>Hz</w:t>
            </w:r>
          </w:p>
        </w:tc>
        <w:tc>
          <w:tcPr>
            <w:tcW w:w="750" w:type="pct"/>
          </w:tcPr>
          <w:p w14:paraId="6466A015" w14:textId="77777777" w:rsidR="00504F55" w:rsidRDefault="00504F55" w:rsidP="00063913">
            <w:pPr>
              <w:pStyle w:val="TableText"/>
              <w:rPr>
                <w:snapToGrid w:val="0"/>
              </w:rPr>
            </w:pPr>
            <w:r>
              <w:rPr>
                <w:snapToGrid w:val="0"/>
              </w:rPr>
              <w:t>0</w:t>
            </w:r>
            <w:r w:rsidRPr="00A264E6">
              <w:rPr>
                <w:snapToGrid w:val="0"/>
              </w:rPr>
              <w:t xml:space="preserve"> dBm</w:t>
            </w:r>
          </w:p>
        </w:tc>
        <w:tc>
          <w:tcPr>
            <w:tcW w:w="840" w:type="pct"/>
          </w:tcPr>
          <w:p w14:paraId="50183160" w14:textId="77777777" w:rsidR="00504F55" w:rsidRPr="00A264E6" w:rsidRDefault="00504F55" w:rsidP="00063913">
            <w:pPr>
              <w:pStyle w:val="TableText"/>
              <w:rPr>
                <w:snapToGrid w:val="0"/>
              </w:rPr>
            </w:pPr>
            <w:r w:rsidRPr="00A264E6">
              <w:rPr>
                <w:snapToGrid w:val="0"/>
              </w:rPr>
              <w:sym w:font="Symbol" w:char="F0B1"/>
            </w:r>
            <w:r>
              <w:rPr>
                <w:snapToGrid w:val="0"/>
              </w:rPr>
              <w:t>1</w:t>
            </w:r>
            <w:r w:rsidRPr="00A264E6">
              <w:rPr>
                <w:snapToGrid w:val="0"/>
              </w:rPr>
              <w:t>.</w:t>
            </w:r>
            <w:r>
              <w:rPr>
                <w:snapToGrid w:val="0"/>
              </w:rPr>
              <w:t>0</w:t>
            </w:r>
            <w:r w:rsidRPr="00A264E6">
              <w:rPr>
                <w:snapToGrid w:val="0"/>
              </w:rPr>
              <w:t xml:space="preserve"> dB</w:t>
            </w:r>
          </w:p>
        </w:tc>
        <w:tc>
          <w:tcPr>
            <w:tcW w:w="756" w:type="pct"/>
          </w:tcPr>
          <w:p w14:paraId="4B2B115B" w14:textId="77777777" w:rsidR="00504F55" w:rsidRPr="00A264E6" w:rsidRDefault="00504F55" w:rsidP="00063913">
            <w:pPr>
              <w:pStyle w:val="TableText"/>
              <w:rPr>
                <w:snapToGrid w:val="0"/>
              </w:rPr>
            </w:pPr>
          </w:p>
        </w:tc>
        <w:tc>
          <w:tcPr>
            <w:tcW w:w="598" w:type="pct"/>
          </w:tcPr>
          <w:p w14:paraId="4E45B5F6" w14:textId="77777777" w:rsidR="00504F55" w:rsidRPr="00A264E6" w:rsidRDefault="00504F55" w:rsidP="00063913">
            <w:pPr>
              <w:pStyle w:val="TableText"/>
              <w:rPr>
                <w:snapToGrid w:val="0"/>
              </w:rPr>
            </w:pPr>
          </w:p>
        </w:tc>
        <w:tc>
          <w:tcPr>
            <w:tcW w:w="577" w:type="pct"/>
          </w:tcPr>
          <w:p w14:paraId="63627967" w14:textId="77777777" w:rsidR="00504F55" w:rsidRPr="00A264E6" w:rsidRDefault="00504F55" w:rsidP="00063913">
            <w:pPr>
              <w:pStyle w:val="TableText"/>
              <w:rPr>
                <w:snapToGrid w:val="0"/>
              </w:rPr>
            </w:pPr>
          </w:p>
        </w:tc>
      </w:tr>
      <w:tr w:rsidR="00504F55" w:rsidRPr="00A264E6" w14:paraId="0FF71D89" w14:textId="77777777" w:rsidTr="00063913">
        <w:trPr>
          <w:cantSplit/>
          <w:jc w:val="center"/>
        </w:trPr>
        <w:tc>
          <w:tcPr>
            <w:tcW w:w="672" w:type="pct"/>
          </w:tcPr>
          <w:p w14:paraId="2DD5ADBD" w14:textId="77777777" w:rsidR="00504F55" w:rsidRDefault="00504F55" w:rsidP="00063913">
            <w:pPr>
              <w:pStyle w:val="TableText"/>
              <w:rPr>
                <w:snapToGrid w:val="0"/>
              </w:rPr>
            </w:pPr>
            <w:r>
              <w:rPr>
                <w:snapToGrid w:val="0"/>
              </w:rPr>
              <w:t>23</w:t>
            </w:r>
          </w:p>
        </w:tc>
        <w:tc>
          <w:tcPr>
            <w:tcW w:w="807" w:type="pct"/>
          </w:tcPr>
          <w:p w14:paraId="7976FFE0" w14:textId="77777777" w:rsidR="00504F55" w:rsidRDefault="00504F55" w:rsidP="00063913">
            <w:pPr>
              <w:pStyle w:val="TableText"/>
              <w:rPr>
                <w:snapToGrid w:val="0"/>
              </w:rPr>
            </w:pPr>
            <w:r>
              <w:rPr>
                <w:snapToGrid w:val="0"/>
              </w:rPr>
              <w:t>12</w:t>
            </w:r>
            <w:r w:rsidRPr="00A264E6">
              <w:rPr>
                <w:snapToGrid w:val="0"/>
              </w:rPr>
              <w:t xml:space="preserve"> </w:t>
            </w:r>
            <w:r>
              <w:rPr>
                <w:snapToGrid w:val="0"/>
              </w:rPr>
              <w:t>G</w:t>
            </w:r>
            <w:r w:rsidRPr="00A264E6">
              <w:rPr>
                <w:snapToGrid w:val="0"/>
              </w:rPr>
              <w:t>Hz</w:t>
            </w:r>
          </w:p>
        </w:tc>
        <w:tc>
          <w:tcPr>
            <w:tcW w:w="750" w:type="pct"/>
          </w:tcPr>
          <w:p w14:paraId="65433ADF" w14:textId="77777777" w:rsidR="00504F55" w:rsidRDefault="00504F55" w:rsidP="00063913">
            <w:pPr>
              <w:pStyle w:val="TableText"/>
              <w:rPr>
                <w:snapToGrid w:val="0"/>
              </w:rPr>
            </w:pPr>
            <w:r>
              <w:rPr>
                <w:snapToGrid w:val="0"/>
              </w:rPr>
              <w:t>-70</w:t>
            </w:r>
            <w:r w:rsidRPr="00A264E6">
              <w:rPr>
                <w:snapToGrid w:val="0"/>
              </w:rPr>
              <w:t xml:space="preserve"> dBm</w:t>
            </w:r>
          </w:p>
        </w:tc>
        <w:tc>
          <w:tcPr>
            <w:tcW w:w="840" w:type="pct"/>
          </w:tcPr>
          <w:p w14:paraId="5F3658A6" w14:textId="77777777" w:rsidR="00504F55" w:rsidRPr="00A264E6" w:rsidRDefault="00504F55" w:rsidP="00063913">
            <w:pPr>
              <w:pStyle w:val="TableText"/>
              <w:rPr>
                <w:snapToGrid w:val="0"/>
              </w:rPr>
            </w:pPr>
            <w:r w:rsidRPr="00A264E6">
              <w:rPr>
                <w:snapToGrid w:val="0"/>
              </w:rPr>
              <w:sym w:font="Symbol" w:char="F0B1"/>
            </w:r>
            <w:r>
              <w:rPr>
                <w:snapToGrid w:val="0"/>
              </w:rPr>
              <w:t>1</w:t>
            </w:r>
            <w:r w:rsidRPr="00A264E6">
              <w:rPr>
                <w:snapToGrid w:val="0"/>
              </w:rPr>
              <w:t>.</w:t>
            </w:r>
            <w:r>
              <w:rPr>
                <w:snapToGrid w:val="0"/>
              </w:rPr>
              <w:t>5</w:t>
            </w:r>
            <w:r w:rsidRPr="00A264E6">
              <w:rPr>
                <w:snapToGrid w:val="0"/>
              </w:rPr>
              <w:t xml:space="preserve"> dB</w:t>
            </w:r>
          </w:p>
        </w:tc>
        <w:tc>
          <w:tcPr>
            <w:tcW w:w="756" w:type="pct"/>
          </w:tcPr>
          <w:p w14:paraId="42F3B7C3" w14:textId="77777777" w:rsidR="00504F55" w:rsidRPr="00A264E6" w:rsidRDefault="00504F55" w:rsidP="00063913">
            <w:pPr>
              <w:pStyle w:val="TableText"/>
              <w:rPr>
                <w:snapToGrid w:val="0"/>
              </w:rPr>
            </w:pPr>
          </w:p>
        </w:tc>
        <w:tc>
          <w:tcPr>
            <w:tcW w:w="598" w:type="pct"/>
          </w:tcPr>
          <w:p w14:paraId="1ADD9D6B" w14:textId="77777777" w:rsidR="00504F55" w:rsidRPr="00A264E6" w:rsidRDefault="00504F55" w:rsidP="00063913">
            <w:pPr>
              <w:pStyle w:val="TableText"/>
              <w:rPr>
                <w:snapToGrid w:val="0"/>
              </w:rPr>
            </w:pPr>
          </w:p>
        </w:tc>
        <w:tc>
          <w:tcPr>
            <w:tcW w:w="577" w:type="pct"/>
          </w:tcPr>
          <w:p w14:paraId="42ECC2B9" w14:textId="77777777" w:rsidR="00504F55" w:rsidRPr="00A264E6" w:rsidRDefault="00504F55" w:rsidP="00063913">
            <w:pPr>
              <w:pStyle w:val="TableText"/>
              <w:rPr>
                <w:snapToGrid w:val="0"/>
              </w:rPr>
            </w:pPr>
          </w:p>
        </w:tc>
      </w:tr>
      <w:tr w:rsidR="00504F55" w:rsidRPr="00A264E6" w14:paraId="586D947E" w14:textId="77777777" w:rsidTr="00063913">
        <w:trPr>
          <w:cantSplit/>
          <w:jc w:val="center"/>
        </w:trPr>
        <w:tc>
          <w:tcPr>
            <w:tcW w:w="672" w:type="pct"/>
          </w:tcPr>
          <w:p w14:paraId="1634BA95" w14:textId="77777777" w:rsidR="00504F55" w:rsidRDefault="00504F55" w:rsidP="00063913">
            <w:pPr>
              <w:pStyle w:val="TableText"/>
              <w:rPr>
                <w:snapToGrid w:val="0"/>
              </w:rPr>
            </w:pPr>
            <w:r>
              <w:rPr>
                <w:snapToGrid w:val="0"/>
              </w:rPr>
              <w:t>24</w:t>
            </w:r>
          </w:p>
        </w:tc>
        <w:tc>
          <w:tcPr>
            <w:tcW w:w="807" w:type="pct"/>
          </w:tcPr>
          <w:p w14:paraId="7FE6A73D" w14:textId="77777777" w:rsidR="00504F55" w:rsidRDefault="00504F55" w:rsidP="00063913">
            <w:pPr>
              <w:pStyle w:val="TableText"/>
              <w:rPr>
                <w:snapToGrid w:val="0"/>
              </w:rPr>
            </w:pPr>
            <w:r>
              <w:rPr>
                <w:snapToGrid w:val="0"/>
              </w:rPr>
              <w:t>12</w:t>
            </w:r>
            <w:r w:rsidRPr="00A264E6">
              <w:rPr>
                <w:snapToGrid w:val="0"/>
              </w:rPr>
              <w:t xml:space="preserve"> </w:t>
            </w:r>
            <w:r>
              <w:rPr>
                <w:snapToGrid w:val="0"/>
              </w:rPr>
              <w:t>G</w:t>
            </w:r>
            <w:r w:rsidRPr="00A264E6">
              <w:rPr>
                <w:snapToGrid w:val="0"/>
              </w:rPr>
              <w:t>Hz</w:t>
            </w:r>
          </w:p>
        </w:tc>
        <w:tc>
          <w:tcPr>
            <w:tcW w:w="750" w:type="pct"/>
          </w:tcPr>
          <w:p w14:paraId="4EAAC971" w14:textId="77777777" w:rsidR="00504F55" w:rsidRDefault="00504F55" w:rsidP="00063913">
            <w:pPr>
              <w:pStyle w:val="TableText"/>
              <w:rPr>
                <w:snapToGrid w:val="0"/>
              </w:rPr>
            </w:pPr>
            <w:r>
              <w:rPr>
                <w:snapToGrid w:val="0"/>
              </w:rPr>
              <w:t>-120</w:t>
            </w:r>
            <w:r w:rsidRPr="00A264E6">
              <w:rPr>
                <w:snapToGrid w:val="0"/>
              </w:rPr>
              <w:t xml:space="preserve"> dBm</w:t>
            </w:r>
          </w:p>
        </w:tc>
        <w:tc>
          <w:tcPr>
            <w:tcW w:w="840" w:type="pct"/>
          </w:tcPr>
          <w:p w14:paraId="08FEDEAD" w14:textId="77777777" w:rsidR="00504F55" w:rsidRPr="00A264E6" w:rsidRDefault="00504F55" w:rsidP="00063913">
            <w:pPr>
              <w:pStyle w:val="TableText"/>
              <w:rPr>
                <w:snapToGrid w:val="0"/>
              </w:rPr>
            </w:pPr>
            <w:r w:rsidRPr="00A264E6">
              <w:rPr>
                <w:snapToGrid w:val="0"/>
              </w:rPr>
              <w:sym w:font="Symbol" w:char="F0B1"/>
            </w:r>
            <w:r>
              <w:rPr>
                <w:snapToGrid w:val="0"/>
              </w:rPr>
              <w:t>1</w:t>
            </w:r>
            <w:r w:rsidRPr="00A264E6">
              <w:rPr>
                <w:snapToGrid w:val="0"/>
              </w:rPr>
              <w:t>.</w:t>
            </w:r>
            <w:r>
              <w:rPr>
                <w:snapToGrid w:val="0"/>
              </w:rPr>
              <w:t>5</w:t>
            </w:r>
            <w:r w:rsidRPr="00A264E6">
              <w:rPr>
                <w:snapToGrid w:val="0"/>
              </w:rPr>
              <w:t xml:space="preserve"> dB</w:t>
            </w:r>
          </w:p>
        </w:tc>
        <w:tc>
          <w:tcPr>
            <w:tcW w:w="756" w:type="pct"/>
          </w:tcPr>
          <w:p w14:paraId="34B15888" w14:textId="77777777" w:rsidR="00504F55" w:rsidRPr="00A264E6" w:rsidRDefault="00504F55" w:rsidP="00063913">
            <w:pPr>
              <w:pStyle w:val="TableText"/>
              <w:rPr>
                <w:snapToGrid w:val="0"/>
              </w:rPr>
            </w:pPr>
          </w:p>
        </w:tc>
        <w:tc>
          <w:tcPr>
            <w:tcW w:w="598" w:type="pct"/>
          </w:tcPr>
          <w:p w14:paraId="129E3067" w14:textId="77777777" w:rsidR="00504F55" w:rsidRPr="00A264E6" w:rsidRDefault="00504F55" w:rsidP="00063913">
            <w:pPr>
              <w:pStyle w:val="TableText"/>
              <w:rPr>
                <w:snapToGrid w:val="0"/>
              </w:rPr>
            </w:pPr>
          </w:p>
        </w:tc>
        <w:tc>
          <w:tcPr>
            <w:tcW w:w="577" w:type="pct"/>
          </w:tcPr>
          <w:p w14:paraId="59B38E79" w14:textId="77777777" w:rsidR="00504F55" w:rsidRPr="00A264E6" w:rsidRDefault="00504F55" w:rsidP="00063913">
            <w:pPr>
              <w:pStyle w:val="TableText"/>
              <w:rPr>
                <w:snapToGrid w:val="0"/>
              </w:rPr>
            </w:pPr>
          </w:p>
        </w:tc>
      </w:tr>
      <w:bookmarkEnd w:id="62"/>
      <w:bookmarkEnd w:id="63"/>
      <w:bookmarkEnd w:id="64"/>
    </w:tbl>
    <w:p w14:paraId="197516F0" w14:textId="77777777" w:rsidR="00504F55" w:rsidRPr="00504F55" w:rsidRDefault="00504F55" w:rsidP="00504F55">
      <w:pPr>
        <w:pStyle w:val="BodyText"/>
        <w:rPr>
          <w:lang w:eastAsia="de-DE"/>
        </w:rPr>
      </w:pPr>
    </w:p>
    <w:sectPr w:rsidR="00504F55" w:rsidRPr="00504F55" w:rsidSect="001D7AAB">
      <w:headerReference w:type="even" r:id="rId15"/>
      <w:headerReference w:type="default" r:id="rId16"/>
      <w:footerReference w:type="default" r:id="rId17"/>
      <w:headerReference w:type="first" r:id="rId18"/>
      <w:footerReference w:type="first" r:id="rId19"/>
      <w:type w:val="oddPage"/>
      <w:pgSz w:w="12240" w:h="15840" w:code="1"/>
      <w:pgMar w:top="1440" w:right="1440" w:bottom="1440" w:left="1440" w:header="709" w:footer="708" w:gutter="0"/>
      <w:pgNumType w:start="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46B597" w14:textId="77777777" w:rsidR="003252F1" w:rsidRDefault="003252F1" w:rsidP="00C839A9">
      <w:r>
        <w:separator/>
      </w:r>
    </w:p>
    <w:p w14:paraId="1DB157CC" w14:textId="77777777" w:rsidR="003252F1" w:rsidRDefault="003252F1" w:rsidP="00C839A9"/>
    <w:p w14:paraId="3781DCFD" w14:textId="77777777" w:rsidR="003252F1" w:rsidRDefault="003252F1" w:rsidP="00C839A9"/>
    <w:p w14:paraId="0C07B260" w14:textId="77777777" w:rsidR="003252F1" w:rsidRDefault="003252F1" w:rsidP="00C839A9"/>
    <w:p w14:paraId="1E52C5E6" w14:textId="77777777" w:rsidR="003252F1" w:rsidRDefault="003252F1" w:rsidP="00C839A9"/>
    <w:p w14:paraId="687EC4CB" w14:textId="77777777" w:rsidR="003252F1" w:rsidRDefault="003252F1" w:rsidP="00C839A9"/>
  </w:endnote>
  <w:endnote w:type="continuationSeparator" w:id="0">
    <w:p w14:paraId="4A4E7C5D" w14:textId="77777777" w:rsidR="003252F1" w:rsidRDefault="003252F1" w:rsidP="00C839A9">
      <w:r>
        <w:continuationSeparator/>
      </w:r>
    </w:p>
    <w:p w14:paraId="4005CF7B" w14:textId="77777777" w:rsidR="003252F1" w:rsidRDefault="003252F1" w:rsidP="00C839A9"/>
    <w:p w14:paraId="39F57767" w14:textId="77777777" w:rsidR="003252F1" w:rsidRDefault="003252F1" w:rsidP="00C839A9"/>
    <w:p w14:paraId="18F27C78" w14:textId="77777777" w:rsidR="003252F1" w:rsidRDefault="003252F1" w:rsidP="00C839A9"/>
    <w:p w14:paraId="299DB71A" w14:textId="77777777" w:rsidR="003252F1" w:rsidRDefault="003252F1" w:rsidP="00C839A9"/>
    <w:p w14:paraId="22861A11" w14:textId="77777777" w:rsidR="003252F1" w:rsidRDefault="003252F1" w:rsidP="00C839A9"/>
  </w:endnote>
  <w:endnote w:type="continuationNotice" w:id="1">
    <w:p w14:paraId="39715835" w14:textId="77777777" w:rsidR="003252F1" w:rsidRDefault="003252F1" w:rsidP="00C839A9"/>
    <w:p w14:paraId="4C51AFD6" w14:textId="77777777" w:rsidR="003252F1" w:rsidRDefault="003252F1" w:rsidP="00C839A9"/>
    <w:p w14:paraId="74D382A0" w14:textId="77777777" w:rsidR="003252F1" w:rsidRDefault="003252F1" w:rsidP="00C839A9"/>
    <w:p w14:paraId="714724D1" w14:textId="77777777" w:rsidR="003252F1" w:rsidRDefault="003252F1" w:rsidP="00C839A9"/>
    <w:p w14:paraId="515C46F5" w14:textId="77777777" w:rsidR="003252F1" w:rsidRDefault="003252F1" w:rsidP="00C839A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tserrat">
    <w:altName w:val="Montserrat"/>
    <w:charset w:val="00"/>
    <w:family w:val="auto"/>
    <w:pitch w:val="variable"/>
    <w:sig w:usb0="2000020F" w:usb1="00000003" w:usb2="00000000" w:usb3="00000000" w:csb0="00000197"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Open Sans">
    <w:charset w:val="00"/>
    <w:family w:val="swiss"/>
    <w:pitch w:val="variable"/>
    <w:sig w:usb0="E00002EF" w:usb1="4000205B" w:usb2="00000028" w:usb3="00000000" w:csb0="0000019F" w:csb1="00000000"/>
  </w:font>
  <w:font w:name="Trebuchet MS">
    <w:panose1 w:val="020B0603020202020204"/>
    <w:charset w:val="00"/>
    <w:family w:val="swiss"/>
    <w:pitch w:val="variable"/>
    <w:sig w:usb0="00000687" w:usb1="00000000" w:usb2="00000000" w:usb3="00000000" w:csb0="0000009F" w:csb1="00000000"/>
  </w:font>
  <w:font w:name="WinSoftPro-Medium">
    <w:altName w:val="Arial"/>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Miriam">
    <w:charset w:val="B1"/>
    <w:family w:val="swiss"/>
    <w:pitch w:val="variable"/>
    <w:sig w:usb0="00000803" w:usb1="00000000" w:usb2="00000000" w:usb3="00000000" w:csb0="00000021" w:csb1="00000000"/>
  </w:font>
  <w:font w:name="MS Mincho">
    <w:altName w:val="ＭＳ 明朝"/>
    <w:panose1 w:val="02020609040205080304"/>
    <w:charset w:val="80"/>
    <w:family w:val="modern"/>
    <w:pitch w:val="fixed"/>
    <w:sig w:usb0="E00002FF" w:usb1="6AC7FDFB" w:usb2="08000012" w:usb3="00000000" w:csb0="0002009F" w:csb1="00000000"/>
  </w:font>
  <w:font w:name="Solo Sans">
    <w:altName w:val="Solo Sans"/>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ACEF20" w14:textId="77777777" w:rsidR="00BB56C6" w:rsidRPr="00D12301" w:rsidRDefault="00000000" w:rsidP="00D12301">
    <w:pPr>
      <w:pStyle w:val="FooterPageNumber"/>
    </w:pPr>
    <w:sdt>
      <w:sdtPr>
        <w:id w:val="249175929"/>
        <w:docPartObj>
          <w:docPartGallery w:val="Page Numbers (Bottom of Page)"/>
          <w:docPartUnique/>
        </w:docPartObj>
      </w:sdtPr>
      <w:sdtContent>
        <w:r w:rsidR="00E27259" w:rsidRPr="00D12301">
          <w:t xml:space="preserve">Confidential | </w:t>
        </w:r>
        <w:r w:rsidR="00E27259" w:rsidRPr="00D12301">
          <w:fldChar w:fldCharType="begin"/>
        </w:r>
        <w:r w:rsidR="00E27259" w:rsidRPr="00D12301">
          <w:instrText xml:space="preserve"> PAGE   \* MERGEFORMAT </w:instrText>
        </w:r>
        <w:r w:rsidR="00E27259" w:rsidRPr="00D12301">
          <w:fldChar w:fldCharType="separate"/>
        </w:r>
        <w:r w:rsidR="00E27259" w:rsidRPr="00D12301">
          <w:t>2</w:t>
        </w:r>
        <w:r w:rsidR="00E27259" w:rsidRPr="00D12301">
          <w:fldChar w:fldCharType="end"/>
        </w:r>
        <w:r w:rsidR="00E27259" w:rsidRPr="00D12301">
          <w:t xml:space="preserve"> </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1A8E9D" w14:textId="1BDE0317" w:rsidR="00AD2B91" w:rsidRDefault="00AD2B91" w:rsidP="00C839A9">
    <w:pPr>
      <w:pStyle w:val="Footer"/>
    </w:pPr>
    <w:r>
      <w:rPr>
        <w:noProof/>
      </w:rPr>
      <w:drawing>
        <wp:inline distT="0" distB="0" distL="0" distR="0" wp14:anchorId="2F294BF8" wp14:editId="5E542EED">
          <wp:extent cx="3724910" cy="67056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24910" cy="670560"/>
                  </a:xfrm>
                  <a:prstGeom prst="rect">
                    <a:avLst/>
                  </a:prstGeom>
                  <a:noFill/>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E8BCAF" w14:textId="77777777" w:rsidR="003252F1" w:rsidRDefault="003252F1" w:rsidP="00C839A9">
      <w:r>
        <w:separator/>
      </w:r>
    </w:p>
    <w:p w14:paraId="329B4138" w14:textId="77777777" w:rsidR="003252F1" w:rsidRDefault="003252F1" w:rsidP="00C839A9"/>
    <w:p w14:paraId="0921CB4D" w14:textId="77777777" w:rsidR="003252F1" w:rsidRDefault="003252F1" w:rsidP="00C839A9"/>
    <w:p w14:paraId="70810729" w14:textId="77777777" w:rsidR="003252F1" w:rsidRDefault="003252F1" w:rsidP="00C839A9"/>
    <w:p w14:paraId="20FCA6F5" w14:textId="77777777" w:rsidR="003252F1" w:rsidRDefault="003252F1" w:rsidP="00C839A9"/>
    <w:p w14:paraId="179DD09C" w14:textId="77777777" w:rsidR="003252F1" w:rsidRDefault="003252F1" w:rsidP="00C839A9"/>
  </w:footnote>
  <w:footnote w:type="continuationSeparator" w:id="0">
    <w:p w14:paraId="1133653F" w14:textId="77777777" w:rsidR="003252F1" w:rsidRDefault="003252F1" w:rsidP="00C839A9">
      <w:r>
        <w:continuationSeparator/>
      </w:r>
    </w:p>
    <w:p w14:paraId="7BBFCF4A" w14:textId="77777777" w:rsidR="003252F1" w:rsidRDefault="003252F1" w:rsidP="00C839A9"/>
    <w:p w14:paraId="08804CF0" w14:textId="77777777" w:rsidR="003252F1" w:rsidRDefault="003252F1" w:rsidP="00C839A9"/>
    <w:p w14:paraId="3D143AD3" w14:textId="77777777" w:rsidR="003252F1" w:rsidRDefault="003252F1" w:rsidP="00C839A9"/>
    <w:p w14:paraId="4C218DDD" w14:textId="77777777" w:rsidR="003252F1" w:rsidRDefault="003252F1" w:rsidP="00C839A9"/>
    <w:p w14:paraId="3E4C2FA0" w14:textId="77777777" w:rsidR="003252F1" w:rsidRDefault="003252F1" w:rsidP="00C839A9"/>
  </w:footnote>
  <w:footnote w:type="continuationNotice" w:id="1">
    <w:p w14:paraId="294B7930" w14:textId="77777777" w:rsidR="003252F1" w:rsidRDefault="003252F1" w:rsidP="00C839A9"/>
    <w:p w14:paraId="4F74ED2B" w14:textId="77777777" w:rsidR="003252F1" w:rsidRDefault="003252F1" w:rsidP="00C839A9"/>
    <w:p w14:paraId="53BB7671" w14:textId="77777777" w:rsidR="003252F1" w:rsidRDefault="003252F1" w:rsidP="00C839A9"/>
    <w:p w14:paraId="59BBB580" w14:textId="77777777" w:rsidR="003252F1" w:rsidRDefault="003252F1" w:rsidP="00C839A9"/>
    <w:p w14:paraId="112ED149" w14:textId="77777777" w:rsidR="003252F1" w:rsidRDefault="003252F1" w:rsidP="00C839A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DC1966" w14:textId="77777777" w:rsidR="00921576" w:rsidRDefault="00921576" w:rsidP="00C839A9">
    <w:r>
      <w:rPr>
        <w:noProof/>
        <w:lang w:bidi="he-IL"/>
      </w:rPr>
      <mc:AlternateContent>
        <mc:Choice Requires="wps">
          <w:drawing>
            <wp:anchor distT="0" distB="0" distL="114300" distR="114300" simplePos="0" relativeHeight="251656704" behindDoc="0" locked="0" layoutInCell="1" allowOverlap="1" wp14:anchorId="4B2DD099" wp14:editId="37A84956">
              <wp:simplePos x="0" y="0"/>
              <wp:positionH relativeFrom="page">
                <wp:posOffset>4187190</wp:posOffset>
              </wp:positionH>
              <wp:positionV relativeFrom="page">
                <wp:posOffset>1018540</wp:posOffset>
              </wp:positionV>
              <wp:extent cx="2438400" cy="378069"/>
              <wp:effectExtent l="0" t="0" r="0" b="0"/>
              <wp:wrapNone/>
              <wp:docPr id="36"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8400" cy="3780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96A54F" w14:textId="77777777" w:rsidR="00921576" w:rsidRPr="00A31ADC" w:rsidRDefault="00921576" w:rsidP="00C839A9">
                          <w:r>
                            <w:t>VS2000 Family Datasheet</w:t>
                          </w:r>
                        </w:p>
                        <w:p w14:paraId="5F50B16C" w14:textId="77777777" w:rsidR="00921576" w:rsidRPr="007D426B" w:rsidRDefault="00921576" w:rsidP="00C839A9"/>
                      </w:txbxContent>
                    </wps:txbx>
                    <wps:bodyPr rot="0" vert="horz" wrap="square" lIns="91440" tIns="1800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2DD099" id="_x0000_t202" coordsize="21600,21600" o:spt="202" path="m,l,21600r21600,l21600,xe">
              <v:stroke joinstyle="miter"/>
              <v:path gradientshapeok="t" o:connecttype="rect"/>
            </v:shapetype>
            <v:shape id="Text Box 24" o:spid="_x0000_s1026" type="#_x0000_t202" style="position:absolute;margin-left:329.7pt;margin-top:80.2pt;width:192pt;height:29.75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" filled="f" stroked="f">
              <v:textbox inset=",.5mm,,7.2pt">
                <w:txbxContent>
                  <w:p w14:paraId="6596A54F" w14:textId="77777777" w:rsidR="00921576" w:rsidRPr="00A31ADC" w:rsidRDefault="00921576" w:rsidP="00C839A9">
                    <w:r>
                      <w:t>VS2000 Family Datasheet</w:t>
                    </w:r>
                  </w:p>
                  <w:p w14:paraId="5F50B16C" w14:textId="77777777" w:rsidR="00921576" w:rsidRPr="007D426B" w:rsidRDefault="00921576" w:rsidP="00C839A9"/>
                </w:txbxContent>
              </v:textbox>
              <w10:wrap anchorx="page" anchory="page"/>
            </v:shape>
          </w:pict>
        </mc:Fallback>
      </mc:AlternateContent>
    </w:r>
    <w:r>
      <w:rPr>
        <w:noProof/>
        <w:lang w:bidi="he-IL"/>
      </w:rPr>
      <w:drawing>
        <wp:inline distT="0" distB="0" distL="0" distR="0" wp14:anchorId="4E123438" wp14:editId="2B6A293A">
          <wp:extent cx="5724525" cy="9906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24525" cy="990600"/>
                  </a:xfrm>
                  <a:prstGeom prst="rect">
                    <a:avLst/>
                  </a:prstGeom>
                  <a:noFill/>
                  <a:ln>
                    <a:noFill/>
                  </a:ln>
                </pic:spPr>
              </pic:pic>
            </a:graphicData>
          </a:graphic>
        </wp:inline>
      </w:drawing>
    </w:r>
    <w:r>
      <w:rPr>
        <w:noProof/>
        <w:lang w:bidi="he-IL"/>
      </w:rPr>
      <mc:AlternateContent>
        <mc:Choice Requires="wps">
          <w:drawing>
            <wp:anchor distT="0" distB="0" distL="114300" distR="114300" simplePos="0" relativeHeight="251655680" behindDoc="1" locked="0" layoutInCell="0" allowOverlap="1" wp14:anchorId="22BC6A97" wp14:editId="3151F880">
              <wp:simplePos x="0" y="0"/>
              <wp:positionH relativeFrom="margin">
                <wp:align>center</wp:align>
              </wp:positionH>
              <wp:positionV relativeFrom="margin">
                <wp:align>center</wp:align>
              </wp:positionV>
              <wp:extent cx="7658100" cy="1351280"/>
              <wp:effectExtent l="0" t="2409825" r="0" b="2201545"/>
              <wp:wrapNone/>
              <wp:docPr id="10" name="WordArt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7658100" cy="135128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3DABF50C" w14:textId="77777777" w:rsidR="00921576" w:rsidRDefault="00921576" w:rsidP="00C839A9">
                          <w:pPr>
                            <w:rPr>
                              <w:sz w:val="24"/>
                              <w:szCs w:val="24"/>
                            </w:rPr>
                          </w:pPr>
                          <w:r>
                            <w:t>PRELIMINARY DRAFT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22BC6A97" id="WordArt 20" o:spid="_x0000_s1027" type="#_x0000_t202" style="position:absolute;margin-left:0;margin-top:0;width:603pt;height:106.4pt;rotation:-45;z-index:-251660800;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" o:allowincell="f" filled="f" stroked="f">
              <v:stroke joinstyle="round"/>
              <o:lock v:ext="edit" shapetype="t"/>
              <v:textbox style="mso-fit-shape-to-text:t">
                <w:txbxContent>
                  <w:p w14:paraId="3DABF50C" w14:textId="77777777" w:rsidR="00921576" w:rsidRDefault="00921576" w:rsidP="00C839A9">
                    <w:pPr>
                      <w:rPr>
                        <w:sz w:val="24"/>
                        <w:szCs w:val="24"/>
                      </w:rPr>
                    </w:pPr>
                    <w:r>
                      <w:t>PRELIMINARY DRAFT</w:t>
                    </w:r>
                  </w:p>
                </w:txbxContent>
              </v:textbox>
              <w10:wrap anchorx="margin" anchory="margin"/>
            </v:shape>
          </w:pict>
        </mc:Fallback>
      </mc:AlternateContent>
    </w:r>
    <w:r>
      <w:rPr>
        <w:noProof/>
        <w:lang w:bidi="he-IL"/>
      </w:rPr>
      <mc:AlternateContent>
        <mc:Choice Requires="wps">
          <w:drawing>
            <wp:anchor distT="0" distB="0" distL="114300" distR="114300" simplePos="0" relativeHeight="251654656" behindDoc="1" locked="0" layoutInCell="0" allowOverlap="1" wp14:anchorId="30B71194" wp14:editId="7A2A34C0">
              <wp:simplePos x="0" y="0"/>
              <wp:positionH relativeFrom="margin">
                <wp:align>center</wp:align>
              </wp:positionH>
              <wp:positionV relativeFrom="margin">
                <wp:align>center</wp:align>
              </wp:positionV>
              <wp:extent cx="7658100" cy="1351280"/>
              <wp:effectExtent l="0" t="2409825" r="0" b="2201545"/>
              <wp:wrapNone/>
              <wp:docPr id="5" name="WordArt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7658100" cy="135128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45991097" w14:textId="77777777" w:rsidR="00921576" w:rsidRDefault="00921576" w:rsidP="00C839A9">
                          <w:pPr>
                            <w:rPr>
                              <w:sz w:val="24"/>
                              <w:szCs w:val="24"/>
                            </w:rPr>
                          </w:pPr>
                          <w:r>
                            <w:t>PRELIMINARY DRAFT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30B71194" id="WordArt 19" o:spid="_x0000_s1028" type="#_x0000_t202" style="position:absolute;margin-left:0;margin-top:0;width:603pt;height:106.4pt;rotation:-45;z-index:-251661824;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" o:allowincell="f" filled="f" stroked="f">
              <v:stroke joinstyle="round"/>
              <o:lock v:ext="edit" shapetype="t"/>
              <v:textbox style="mso-fit-shape-to-text:t">
                <w:txbxContent>
                  <w:p w14:paraId="45991097" w14:textId="77777777" w:rsidR="00921576" w:rsidRDefault="00921576" w:rsidP="00C839A9">
                    <w:pPr>
                      <w:rPr>
                        <w:sz w:val="24"/>
                        <w:szCs w:val="24"/>
                      </w:rPr>
                    </w:pPr>
                    <w:r>
                      <w:t>PRELIMINARY DRAFT</w:t>
                    </w:r>
                  </w:p>
                </w:txbxContent>
              </v:textbox>
              <w10:wrap anchorx="margin" anchory="margin"/>
            </v:shape>
          </w:pict>
        </mc:Fallback>
      </mc:AlternateContent>
    </w:r>
  </w:p>
  <w:p w14:paraId="78C74261" w14:textId="77777777" w:rsidR="00921576" w:rsidRDefault="00921576" w:rsidP="00C839A9"/>
  <w:p w14:paraId="0F4A8BC3" w14:textId="77777777" w:rsidR="00BB56C6" w:rsidRDefault="00BB56C6" w:rsidP="00C839A9"/>
  <w:p w14:paraId="39E06985" w14:textId="77777777" w:rsidR="00BB56C6" w:rsidRDefault="00BB56C6" w:rsidP="00C839A9"/>
  <w:p w14:paraId="713CD733" w14:textId="77777777" w:rsidR="00BB56C6" w:rsidRDefault="00BB56C6" w:rsidP="00C839A9"/>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73"/>
      <w:gridCol w:w="5103"/>
      <w:gridCol w:w="1649"/>
    </w:tblGrid>
    <w:tr w:rsidR="003D11B5" w:rsidRPr="00C54F98" w14:paraId="08615D5E" w14:textId="77777777" w:rsidTr="003D6699">
      <w:tc>
        <w:tcPr>
          <w:tcW w:w="2273" w:type="dxa"/>
        </w:tcPr>
        <w:p w14:paraId="1CE16E10" w14:textId="77777777" w:rsidR="003D11B5" w:rsidRPr="00684B78" w:rsidRDefault="003D11B5" w:rsidP="0092670A">
          <w:pPr>
            <w:pStyle w:val="Header"/>
            <w:ind w:left="-227"/>
            <w:jc w:val="left"/>
          </w:pPr>
          <w:r w:rsidRPr="00684B78">
            <w:drawing>
              <wp:inline distT="0" distB="0" distL="0" distR="0" wp14:anchorId="1A47A1C3" wp14:editId="49157BAC">
                <wp:extent cx="1302565" cy="360000"/>
                <wp:effectExtent l="0" t="0" r="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
                          <a:extLst>
                            <a:ext uri="{28A0092B-C50C-407E-A947-70E740481C1C}">
                              <a14:useLocalDpi xmlns:a14="http://schemas.microsoft.com/office/drawing/2010/main" val="0"/>
                            </a:ext>
                          </a:extLst>
                        </a:blip>
                        <a:srcRect t="11074" b="14660"/>
                        <a:stretch/>
                      </pic:blipFill>
                      <pic:spPr bwMode="auto">
                        <a:xfrm>
                          <a:off x="0" y="0"/>
                          <a:ext cx="1302565" cy="360000"/>
                        </a:xfrm>
                        <a:prstGeom prst="rect">
                          <a:avLst/>
                        </a:prstGeom>
                        <a:noFill/>
                        <a:ln>
                          <a:noFill/>
                        </a:ln>
                        <a:extLst>
                          <a:ext uri="{53640926-AAD7-44D8-BBD7-CCE9431645EC}">
                            <a14:shadowObscured xmlns:a14="http://schemas.microsoft.com/office/drawing/2010/main"/>
                          </a:ext>
                        </a:extLst>
                      </pic:spPr>
                    </pic:pic>
                  </a:graphicData>
                </a:graphic>
              </wp:inline>
            </w:drawing>
          </w:r>
        </w:p>
      </w:tc>
      <w:sdt>
        <w:sdtPr>
          <w:alias w:val="Title"/>
          <w:tag w:val=""/>
          <w:id w:val="1883516362"/>
          <w:placeholder>
            <w:docPart w:val="04D9489D973449E1843018D03B68EE1E"/>
          </w:placeholder>
          <w:dataBinding w:prefixMappings="xmlns:ns0='http://purl.org/dc/elements/1.1/' xmlns:ns1='http://schemas.openxmlformats.org/package/2006/metadata/core-properties' " w:xpath="/ns1:coreProperties[1]/ns0:title[1]" w:storeItemID="{6C3C8BC8-F283-45AE-878A-BAB7291924A1}"/>
          <w:text/>
        </w:sdtPr>
        <w:sdtContent>
          <w:tc>
            <w:tcPr>
              <w:tcW w:w="5103" w:type="dxa"/>
              <w:vAlign w:val="center"/>
            </w:tcPr>
            <w:p w14:paraId="0F480CF8" w14:textId="5296623C" w:rsidR="003D11B5" w:rsidRPr="00684B78" w:rsidRDefault="001559FA" w:rsidP="003D11B5">
              <w:pPr>
                <w:pStyle w:val="Header"/>
                <w:jc w:val="center"/>
              </w:pPr>
              <w:r>
                <w:t>Lucid Series Performance Verification Manual</w:t>
              </w:r>
            </w:p>
          </w:tc>
        </w:sdtContent>
      </w:sdt>
      <w:tc>
        <w:tcPr>
          <w:tcW w:w="1649" w:type="dxa"/>
          <w:vAlign w:val="center"/>
        </w:tcPr>
        <w:sdt>
          <w:sdtPr>
            <w:alias w:val="Category"/>
            <w:tag w:val=""/>
            <w:id w:val="983046891"/>
            <w:placeholder>
              <w:docPart w:val="D4172F378CD84EC4972811C70F09E0DD"/>
            </w:placeholder>
            <w:dataBinding w:prefixMappings="xmlns:ns0='http://purl.org/dc/elements/1.1/' xmlns:ns1='http://schemas.openxmlformats.org/package/2006/metadata/core-properties' " w:xpath="/ns1:coreProperties[1]/ns1:category[1]" w:storeItemID="{6C3C8BC8-F283-45AE-878A-BAB7291924A1}"/>
            <w:text/>
          </w:sdtPr>
          <w:sdtContent>
            <w:p w14:paraId="5A263F90" w14:textId="21F21C36" w:rsidR="003D11B5" w:rsidRPr="00C54F98" w:rsidRDefault="00AD4DB2" w:rsidP="003D11B5">
              <w:pPr>
                <w:pStyle w:val="Header"/>
              </w:pPr>
              <w:r>
                <w:t>Rev. 1.3</w:t>
              </w:r>
            </w:p>
          </w:sdtContent>
        </w:sdt>
      </w:tc>
    </w:tr>
  </w:tbl>
  <w:p w14:paraId="3C021764" w14:textId="6F4EBCF8" w:rsidR="00BB56C6" w:rsidRPr="003D11B5" w:rsidRDefault="00BB56C6" w:rsidP="003D11B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1F9B43" w14:textId="23A7463A" w:rsidR="00687F86" w:rsidRPr="00C60BF3" w:rsidRDefault="0092670A" w:rsidP="00C839A9">
    <w:r>
      <w:rPr>
        <w:noProof/>
      </w:rPr>
      <w:drawing>
        <wp:anchor distT="0" distB="0" distL="114300" distR="114300" simplePos="0" relativeHeight="251671040" behindDoc="0" locked="0" layoutInCell="1" allowOverlap="1" wp14:anchorId="396ADB91" wp14:editId="379BD218">
          <wp:simplePos x="0" y="0"/>
          <wp:positionH relativeFrom="column">
            <wp:posOffset>-202153</wp:posOffset>
          </wp:positionH>
          <wp:positionV relativeFrom="paragraph">
            <wp:posOffset>-635</wp:posOffset>
          </wp:positionV>
          <wp:extent cx="1862455" cy="483235"/>
          <wp:effectExtent l="0" t="0" r="4445"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final_tabor-02.jpg"/>
                  <pic:cNvPicPr/>
                </pic:nvPicPr>
                <pic:blipFill rotWithShape="1">
                  <a:blip r:embed="rId1">
                    <a:extLst>
                      <a:ext uri="{28A0092B-C50C-407E-A947-70E740481C1C}">
                        <a14:useLocalDpi xmlns:a14="http://schemas.microsoft.com/office/drawing/2010/main" val="0"/>
                      </a:ext>
                    </a:extLst>
                  </a:blip>
                  <a:srcRect t="33519" b="40500"/>
                  <a:stretch/>
                </pic:blipFill>
                <pic:spPr bwMode="auto">
                  <a:xfrm>
                    <a:off x="0" y="0"/>
                    <a:ext cx="1862455" cy="483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9315E" w:rsidRPr="00C53A99">
      <w:rPr>
        <w:noProof/>
      </w:rPr>
      <w:drawing>
        <wp:anchor distT="0" distB="0" distL="114300" distR="114300" simplePos="0" relativeHeight="251673088" behindDoc="0" locked="0" layoutInCell="1" allowOverlap="1" wp14:anchorId="58F8DA51" wp14:editId="633DD6E4">
          <wp:simplePos x="0" y="0"/>
          <wp:positionH relativeFrom="margin">
            <wp:posOffset>5735256</wp:posOffset>
          </wp:positionH>
          <wp:positionV relativeFrom="topMargin">
            <wp:posOffset>334010</wp:posOffset>
          </wp:positionV>
          <wp:extent cx="636905" cy="64770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 cstate="print">
                    <a:extLst>
                      <a:ext uri="{28A0092B-C50C-407E-A947-70E740481C1C}">
                        <a14:useLocalDpi xmlns:a14="http://schemas.microsoft.com/office/drawing/2010/main" val="0"/>
                      </a:ext>
                    </a:extLst>
                  </a:blip>
                  <a:srcRect l="11063" r="12191"/>
                  <a:stretch/>
                </pic:blipFill>
                <pic:spPr bwMode="auto">
                  <a:xfrm>
                    <a:off x="0" y="0"/>
                    <a:ext cx="636905" cy="647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8"/>
    <w:multiLevelType w:val="singleLevel"/>
    <w:tmpl w:val="5F861B00"/>
    <w:lvl w:ilvl="0">
      <w:start w:val="1"/>
      <w:numFmt w:val="decimal"/>
      <w:lvlText w:val="%1."/>
      <w:lvlJc w:val="left"/>
      <w:pPr>
        <w:tabs>
          <w:tab w:val="num" w:pos="360"/>
        </w:tabs>
        <w:ind w:left="360" w:hanging="360"/>
      </w:pPr>
    </w:lvl>
  </w:abstractNum>
  <w:abstractNum w:abstractNumId="1" w15:restartNumberingAfterBreak="0">
    <w:nsid w:val="059B40DB"/>
    <w:multiLevelType w:val="hybridMultilevel"/>
    <w:tmpl w:val="F1DE7722"/>
    <w:lvl w:ilvl="0" w:tplc="CF907BB0">
      <w:start w:val="1"/>
      <w:numFmt w:val="bullet"/>
      <w:pStyle w:val="Bullet1"/>
      <w:lvlText w:val=""/>
      <w:lvlJc w:val="left"/>
      <w:pPr>
        <w:tabs>
          <w:tab w:val="num" w:pos="1880"/>
        </w:tabs>
        <w:ind w:left="1880" w:hanging="363"/>
      </w:pPr>
      <w:rPr>
        <w:rFonts w:ascii="Symbol" w:hAnsi="Symbol" w:hint="default"/>
      </w:rPr>
    </w:lvl>
    <w:lvl w:ilvl="1" w:tplc="04090003">
      <w:start w:val="1"/>
      <w:numFmt w:val="bullet"/>
      <w:lvlText w:val="o"/>
      <w:lvlJc w:val="left"/>
      <w:pPr>
        <w:tabs>
          <w:tab w:val="num" w:pos="2957"/>
        </w:tabs>
        <w:ind w:left="2957" w:hanging="360"/>
      </w:pPr>
      <w:rPr>
        <w:rFonts w:ascii="Courier New" w:hAnsi="Courier New" w:cs="Courier New" w:hint="default"/>
      </w:rPr>
    </w:lvl>
    <w:lvl w:ilvl="2" w:tplc="04090005" w:tentative="1">
      <w:start w:val="1"/>
      <w:numFmt w:val="bullet"/>
      <w:lvlText w:val=""/>
      <w:lvlJc w:val="left"/>
      <w:pPr>
        <w:tabs>
          <w:tab w:val="num" w:pos="3677"/>
        </w:tabs>
        <w:ind w:left="3677" w:hanging="360"/>
      </w:pPr>
      <w:rPr>
        <w:rFonts w:ascii="Wingdings" w:hAnsi="Wingdings" w:hint="default"/>
      </w:rPr>
    </w:lvl>
    <w:lvl w:ilvl="3" w:tplc="04090001" w:tentative="1">
      <w:start w:val="1"/>
      <w:numFmt w:val="bullet"/>
      <w:lvlText w:val=""/>
      <w:lvlJc w:val="left"/>
      <w:pPr>
        <w:tabs>
          <w:tab w:val="num" w:pos="4397"/>
        </w:tabs>
        <w:ind w:left="4397" w:hanging="360"/>
      </w:pPr>
      <w:rPr>
        <w:rFonts w:ascii="Symbol" w:hAnsi="Symbol" w:hint="default"/>
      </w:rPr>
    </w:lvl>
    <w:lvl w:ilvl="4" w:tplc="04090003" w:tentative="1">
      <w:start w:val="1"/>
      <w:numFmt w:val="bullet"/>
      <w:lvlText w:val="o"/>
      <w:lvlJc w:val="left"/>
      <w:pPr>
        <w:tabs>
          <w:tab w:val="num" w:pos="5117"/>
        </w:tabs>
        <w:ind w:left="5117" w:hanging="360"/>
      </w:pPr>
      <w:rPr>
        <w:rFonts w:ascii="Courier New" w:hAnsi="Courier New" w:cs="Courier New" w:hint="default"/>
      </w:rPr>
    </w:lvl>
    <w:lvl w:ilvl="5" w:tplc="04090005">
      <w:start w:val="1"/>
      <w:numFmt w:val="bullet"/>
      <w:lvlText w:val=""/>
      <w:lvlJc w:val="left"/>
      <w:pPr>
        <w:tabs>
          <w:tab w:val="num" w:pos="5837"/>
        </w:tabs>
        <w:ind w:left="5837" w:hanging="360"/>
      </w:pPr>
      <w:rPr>
        <w:rFonts w:ascii="Wingdings" w:hAnsi="Wingdings" w:hint="default"/>
      </w:rPr>
    </w:lvl>
    <w:lvl w:ilvl="6" w:tplc="04090001" w:tentative="1">
      <w:start w:val="1"/>
      <w:numFmt w:val="bullet"/>
      <w:lvlText w:val=""/>
      <w:lvlJc w:val="left"/>
      <w:pPr>
        <w:tabs>
          <w:tab w:val="num" w:pos="6557"/>
        </w:tabs>
        <w:ind w:left="6557" w:hanging="360"/>
      </w:pPr>
      <w:rPr>
        <w:rFonts w:ascii="Symbol" w:hAnsi="Symbol" w:hint="default"/>
      </w:rPr>
    </w:lvl>
    <w:lvl w:ilvl="7" w:tplc="04090003" w:tentative="1">
      <w:start w:val="1"/>
      <w:numFmt w:val="bullet"/>
      <w:lvlText w:val="o"/>
      <w:lvlJc w:val="left"/>
      <w:pPr>
        <w:tabs>
          <w:tab w:val="num" w:pos="7277"/>
        </w:tabs>
        <w:ind w:left="7277" w:hanging="360"/>
      </w:pPr>
      <w:rPr>
        <w:rFonts w:ascii="Courier New" w:hAnsi="Courier New" w:cs="Courier New" w:hint="default"/>
      </w:rPr>
    </w:lvl>
    <w:lvl w:ilvl="8" w:tplc="04090005" w:tentative="1">
      <w:start w:val="1"/>
      <w:numFmt w:val="bullet"/>
      <w:lvlText w:val=""/>
      <w:lvlJc w:val="left"/>
      <w:pPr>
        <w:tabs>
          <w:tab w:val="num" w:pos="7997"/>
        </w:tabs>
        <w:ind w:left="7997" w:hanging="360"/>
      </w:pPr>
      <w:rPr>
        <w:rFonts w:ascii="Wingdings" w:hAnsi="Wingdings" w:hint="default"/>
      </w:rPr>
    </w:lvl>
  </w:abstractNum>
  <w:abstractNum w:abstractNumId="2" w15:restartNumberingAfterBreak="0">
    <w:nsid w:val="39CC7A0E"/>
    <w:multiLevelType w:val="hybridMultilevel"/>
    <w:tmpl w:val="BC2A3BF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A0D36BC"/>
    <w:multiLevelType w:val="hybridMultilevel"/>
    <w:tmpl w:val="27D0B40E"/>
    <w:lvl w:ilvl="0" w:tplc="060079B2">
      <w:start w:val="1"/>
      <w:numFmt w:val="bullet"/>
      <w:pStyle w:val="TableBullet"/>
      <w:lvlText w:val=""/>
      <w:lvlJc w:val="left"/>
      <w:pPr>
        <w:ind w:left="360" w:hanging="360"/>
      </w:pPr>
      <w:rPr>
        <w:rFonts w:ascii="Symbol" w:hAnsi="Symbol" w:hint="default"/>
        <w:sz w:val="22"/>
        <w:szCs w:val="22"/>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3A807740"/>
    <w:multiLevelType w:val="multilevel"/>
    <w:tmpl w:val="3D9CEA36"/>
    <w:lvl w:ilvl="0">
      <w:start w:val="1"/>
      <w:numFmt w:val="bullet"/>
      <w:pStyle w:val="Bullet10"/>
      <w:lvlText w:val=""/>
      <w:lvlJc w:val="left"/>
      <w:pPr>
        <w:ind w:left="786" w:hanging="360"/>
      </w:pPr>
      <w:rPr>
        <w:rFonts w:ascii="Symbol" w:hAnsi="Symbol" w:cs="Symbol" w:hint="default"/>
        <w:color w:val="1F497D" w:themeColor="text2"/>
      </w:r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57757EF3"/>
    <w:multiLevelType w:val="multilevel"/>
    <w:tmpl w:val="3DE617A4"/>
    <w:lvl w:ilvl="0">
      <w:start w:val="1"/>
      <w:numFmt w:val="decimal"/>
      <w:pStyle w:val="Heading1"/>
      <w:lvlText w:val="%1"/>
      <w:lvlJc w:val="left"/>
      <w:pPr>
        <w:ind w:left="432" w:hanging="432"/>
      </w:pPr>
      <w:rPr>
        <w:rFonts w:ascii="Montserrat" w:hAnsi="Montserrat" w:hint="default"/>
        <w:b/>
        <w:i w:val="0"/>
        <w:sz w:val="44"/>
        <w:szCs w:val="44"/>
      </w:rPr>
    </w:lvl>
    <w:lvl w:ilvl="1">
      <w:start w:val="1"/>
      <w:numFmt w:val="decimal"/>
      <w:pStyle w:val="Heading2"/>
      <w:lvlText w:val="%1.%2"/>
      <w:lvlJc w:val="left"/>
      <w:pPr>
        <w:ind w:left="576" w:hanging="576"/>
      </w:pPr>
      <w:rPr>
        <w:rFonts w:hint="default"/>
        <w:b/>
        <w:i w:val="0"/>
        <w:sz w:val="32"/>
      </w:rPr>
    </w:lvl>
    <w:lvl w:ilvl="2">
      <w:start w:val="1"/>
      <w:numFmt w:val="decimal"/>
      <w:pStyle w:val="Heading3"/>
      <w:lvlText w:val="%1.%2.%3"/>
      <w:lvlJc w:val="left"/>
      <w:pPr>
        <w:ind w:left="720" w:hanging="720"/>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627A1E48"/>
    <w:multiLevelType w:val="hybridMultilevel"/>
    <w:tmpl w:val="CCA42B12"/>
    <w:lvl w:ilvl="0" w:tplc="0B32EC40">
      <w:start w:val="1"/>
      <w:numFmt w:val="decimal"/>
      <w:pStyle w:val="ListNumber"/>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658F6C2E"/>
    <w:multiLevelType w:val="hybridMultilevel"/>
    <w:tmpl w:val="0BEA549E"/>
    <w:lvl w:ilvl="0" w:tplc="A41AE556">
      <w:start w:val="1"/>
      <w:numFmt w:val="bullet"/>
      <w:pStyle w:val="Bullet2"/>
      <w:lvlText w:val=""/>
      <w:lvlJc w:val="left"/>
      <w:pPr>
        <w:ind w:left="1311" w:hanging="360"/>
      </w:pPr>
      <w:rPr>
        <w:rFonts w:ascii="Symbol" w:hAnsi="Symbol" w:cs="Symbol" w:hint="default"/>
        <w:color w:val="1F497D" w:themeColor="text2"/>
        <w:sz w:val="20"/>
      </w:rPr>
    </w:lvl>
    <w:lvl w:ilvl="1" w:tplc="04090003" w:tentative="1">
      <w:start w:val="1"/>
      <w:numFmt w:val="bullet"/>
      <w:lvlText w:val="o"/>
      <w:lvlJc w:val="left"/>
      <w:pPr>
        <w:ind w:left="2031" w:hanging="360"/>
      </w:pPr>
      <w:rPr>
        <w:rFonts w:ascii="Courier New" w:hAnsi="Courier New" w:cs="Courier New" w:hint="default"/>
      </w:rPr>
    </w:lvl>
    <w:lvl w:ilvl="2" w:tplc="04090005" w:tentative="1">
      <w:start w:val="1"/>
      <w:numFmt w:val="bullet"/>
      <w:lvlText w:val=""/>
      <w:lvlJc w:val="left"/>
      <w:pPr>
        <w:ind w:left="2751" w:hanging="360"/>
      </w:pPr>
      <w:rPr>
        <w:rFonts w:ascii="Wingdings" w:hAnsi="Wingdings" w:hint="default"/>
      </w:rPr>
    </w:lvl>
    <w:lvl w:ilvl="3" w:tplc="04090001" w:tentative="1">
      <w:start w:val="1"/>
      <w:numFmt w:val="bullet"/>
      <w:lvlText w:val=""/>
      <w:lvlJc w:val="left"/>
      <w:pPr>
        <w:ind w:left="3471" w:hanging="360"/>
      </w:pPr>
      <w:rPr>
        <w:rFonts w:ascii="Symbol" w:hAnsi="Symbol" w:hint="default"/>
      </w:rPr>
    </w:lvl>
    <w:lvl w:ilvl="4" w:tplc="04090003" w:tentative="1">
      <w:start w:val="1"/>
      <w:numFmt w:val="bullet"/>
      <w:lvlText w:val="o"/>
      <w:lvlJc w:val="left"/>
      <w:pPr>
        <w:ind w:left="4191" w:hanging="360"/>
      </w:pPr>
      <w:rPr>
        <w:rFonts w:ascii="Courier New" w:hAnsi="Courier New" w:cs="Courier New" w:hint="default"/>
      </w:rPr>
    </w:lvl>
    <w:lvl w:ilvl="5" w:tplc="04090005" w:tentative="1">
      <w:start w:val="1"/>
      <w:numFmt w:val="bullet"/>
      <w:lvlText w:val=""/>
      <w:lvlJc w:val="left"/>
      <w:pPr>
        <w:ind w:left="4911" w:hanging="360"/>
      </w:pPr>
      <w:rPr>
        <w:rFonts w:ascii="Wingdings" w:hAnsi="Wingdings" w:hint="default"/>
      </w:rPr>
    </w:lvl>
    <w:lvl w:ilvl="6" w:tplc="04090001" w:tentative="1">
      <w:start w:val="1"/>
      <w:numFmt w:val="bullet"/>
      <w:lvlText w:val=""/>
      <w:lvlJc w:val="left"/>
      <w:pPr>
        <w:ind w:left="5631" w:hanging="360"/>
      </w:pPr>
      <w:rPr>
        <w:rFonts w:ascii="Symbol" w:hAnsi="Symbol" w:hint="default"/>
      </w:rPr>
    </w:lvl>
    <w:lvl w:ilvl="7" w:tplc="04090003" w:tentative="1">
      <w:start w:val="1"/>
      <w:numFmt w:val="bullet"/>
      <w:lvlText w:val="o"/>
      <w:lvlJc w:val="left"/>
      <w:pPr>
        <w:ind w:left="6351" w:hanging="360"/>
      </w:pPr>
      <w:rPr>
        <w:rFonts w:ascii="Courier New" w:hAnsi="Courier New" w:cs="Courier New" w:hint="default"/>
      </w:rPr>
    </w:lvl>
    <w:lvl w:ilvl="8" w:tplc="04090005" w:tentative="1">
      <w:start w:val="1"/>
      <w:numFmt w:val="bullet"/>
      <w:lvlText w:val=""/>
      <w:lvlJc w:val="left"/>
      <w:pPr>
        <w:ind w:left="7071" w:hanging="360"/>
      </w:pPr>
      <w:rPr>
        <w:rFonts w:ascii="Wingdings" w:hAnsi="Wingdings" w:hint="default"/>
      </w:rPr>
    </w:lvl>
  </w:abstractNum>
  <w:abstractNum w:abstractNumId="8" w15:restartNumberingAfterBreak="0">
    <w:nsid w:val="78DE2352"/>
    <w:multiLevelType w:val="hybridMultilevel"/>
    <w:tmpl w:val="0BD085FC"/>
    <w:lvl w:ilvl="0" w:tplc="7E5028CE">
      <w:start w:val="1"/>
      <w:numFmt w:val="bullet"/>
      <w:pStyle w:val="Bullet3"/>
      <w:lvlText w:val=""/>
      <w:lvlJc w:val="left"/>
      <w:pPr>
        <w:ind w:left="1996" w:hanging="360"/>
      </w:pPr>
      <w:rPr>
        <w:rFonts w:ascii="Symbol" w:hAnsi="Symbol" w:cs="Symbol" w:hint="default"/>
        <w:b w:val="0"/>
        <w:i w:val="0"/>
        <w:color w:val="1F497D" w:themeColor="text2"/>
        <w:sz w:val="18"/>
      </w:rPr>
    </w:lvl>
    <w:lvl w:ilvl="1" w:tplc="04090003">
      <w:start w:val="1"/>
      <w:numFmt w:val="bullet"/>
      <w:lvlText w:val="o"/>
      <w:lvlJc w:val="left"/>
      <w:pPr>
        <w:ind w:left="2716" w:hanging="360"/>
      </w:pPr>
      <w:rPr>
        <w:rFonts w:ascii="Courier New" w:hAnsi="Courier New" w:cs="Courier New" w:hint="default"/>
      </w:rPr>
    </w:lvl>
    <w:lvl w:ilvl="2" w:tplc="04090005">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num w:numId="1" w16cid:durableId="2067218098">
    <w:abstractNumId w:val="5"/>
  </w:num>
  <w:num w:numId="2" w16cid:durableId="1029724377">
    <w:abstractNumId w:val="3"/>
  </w:num>
  <w:num w:numId="3" w16cid:durableId="167451413">
    <w:abstractNumId w:val="4"/>
  </w:num>
  <w:num w:numId="4" w16cid:durableId="1547567722">
    <w:abstractNumId w:val="7"/>
  </w:num>
  <w:num w:numId="5" w16cid:durableId="1421491157">
    <w:abstractNumId w:val="8"/>
  </w:num>
  <w:num w:numId="6" w16cid:durableId="1701929509">
    <w:abstractNumId w:val="6"/>
  </w:num>
  <w:num w:numId="7" w16cid:durableId="946812062">
    <w:abstractNumId w:val="1"/>
  </w:num>
  <w:num w:numId="8" w16cid:durableId="1526402700">
    <w:abstractNumId w:val="6"/>
    <w:lvlOverride w:ilvl="0">
      <w:startOverride w:val="1"/>
    </w:lvlOverride>
  </w:num>
  <w:num w:numId="9" w16cid:durableId="56973388">
    <w:abstractNumId w:val="6"/>
    <w:lvlOverride w:ilvl="0">
      <w:startOverride w:val="1"/>
    </w:lvlOverride>
  </w:num>
  <w:num w:numId="10" w16cid:durableId="297498358">
    <w:abstractNumId w:val="6"/>
    <w:lvlOverride w:ilvl="0">
      <w:startOverride w:val="1"/>
    </w:lvlOverride>
  </w:num>
  <w:num w:numId="11" w16cid:durableId="967197920">
    <w:abstractNumId w:val="6"/>
    <w:lvlOverride w:ilvl="0">
      <w:startOverride w:val="1"/>
    </w:lvlOverride>
  </w:num>
  <w:num w:numId="12" w16cid:durableId="659384542">
    <w:abstractNumId w:val="6"/>
    <w:lvlOverride w:ilvl="0">
      <w:startOverride w:val="1"/>
    </w:lvlOverride>
  </w:num>
  <w:num w:numId="13" w16cid:durableId="1497842083">
    <w:abstractNumId w:val="6"/>
    <w:lvlOverride w:ilvl="0">
      <w:startOverride w:val="1"/>
    </w:lvlOverride>
  </w:num>
  <w:num w:numId="14" w16cid:durableId="2067413381">
    <w:abstractNumId w:val="6"/>
    <w:lvlOverride w:ilvl="0">
      <w:startOverride w:val="1"/>
    </w:lvlOverride>
  </w:num>
  <w:num w:numId="15" w16cid:durableId="530262890">
    <w:abstractNumId w:val="6"/>
    <w:lvlOverride w:ilvl="0">
      <w:startOverride w:val="1"/>
    </w:lvlOverride>
  </w:num>
  <w:num w:numId="16" w16cid:durableId="555971414">
    <w:abstractNumId w:val="6"/>
    <w:lvlOverride w:ilvl="0">
      <w:startOverride w:val="1"/>
    </w:lvlOverride>
  </w:num>
  <w:num w:numId="17" w16cid:durableId="1794324853">
    <w:abstractNumId w:val="6"/>
    <w:lvlOverride w:ilvl="0">
      <w:startOverride w:val="1"/>
    </w:lvlOverride>
  </w:num>
  <w:num w:numId="18" w16cid:durableId="367607118">
    <w:abstractNumId w:val="6"/>
    <w:lvlOverride w:ilvl="0">
      <w:startOverride w:val="1"/>
    </w:lvlOverride>
  </w:num>
  <w:num w:numId="19" w16cid:durableId="1118797619">
    <w:abstractNumId w:val="6"/>
    <w:lvlOverride w:ilvl="0">
      <w:startOverride w:val="1"/>
    </w:lvlOverride>
  </w:num>
  <w:num w:numId="20" w16cid:durableId="977492347">
    <w:abstractNumId w:val="6"/>
    <w:lvlOverride w:ilvl="0">
      <w:startOverride w:val="1"/>
    </w:lvlOverride>
  </w:num>
  <w:num w:numId="21" w16cid:durableId="719086894">
    <w:abstractNumId w:val="6"/>
    <w:lvlOverride w:ilvl="0">
      <w:startOverride w:val="1"/>
    </w:lvlOverride>
  </w:num>
  <w:num w:numId="22" w16cid:durableId="1767457045">
    <w:abstractNumId w:val="6"/>
    <w:lvlOverride w:ilvl="0">
      <w:startOverride w:val="1"/>
    </w:lvlOverride>
  </w:num>
  <w:num w:numId="23" w16cid:durableId="1341547319">
    <w:abstractNumId w:val="6"/>
    <w:lvlOverride w:ilvl="0">
      <w:startOverride w:val="1"/>
    </w:lvlOverride>
  </w:num>
  <w:num w:numId="24" w16cid:durableId="1457455666">
    <w:abstractNumId w:val="6"/>
    <w:lvlOverride w:ilvl="0">
      <w:startOverride w:val="1"/>
    </w:lvlOverride>
  </w:num>
  <w:num w:numId="25" w16cid:durableId="1859343610">
    <w:abstractNumId w:val="6"/>
    <w:lvlOverride w:ilvl="0">
      <w:startOverride w:val="1"/>
    </w:lvlOverride>
  </w:num>
  <w:num w:numId="26" w16cid:durableId="423457206">
    <w:abstractNumId w:val="6"/>
    <w:lvlOverride w:ilvl="0">
      <w:startOverride w:val="1"/>
    </w:lvlOverride>
  </w:num>
  <w:num w:numId="27" w16cid:durableId="1204295414">
    <w:abstractNumId w:val="6"/>
    <w:lvlOverride w:ilvl="0">
      <w:startOverride w:val="1"/>
    </w:lvlOverride>
  </w:num>
  <w:num w:numId="28" w16cid:durableId="1155803111">
    <w:abstractNumId w:val="6"/>
    <w:lvlOverride w:ilvl="0">
      <w:startOverride w:val="1"/>
    </w:lvlOverride>
  </w:num>
  <w:num w:numId="29" w16cid:durableId="786701492">
    <w:abstractNumId w:val="6"/>
    <w:lvlOverride w:ilvl="0">
      <w:startOverride w:val="1"/>
    </w:lvlOverride>
  </w:num>
  <w:num w:numId="30" w16cid:durableId="1126779927">
    <w:abstractNumId w:val="6"/>
    <w:lvlOverride w:ilvl="0">
      <w:startOverride w:val="1"/>
    </w:lvlOverride>
  </w:num>
  <w:num w:numId="31" w16cid:durableId="259922089">
    <w:abstractNumId w:val="6"/>
    <w:lvlOverride w:ilvl="0">
      <w:startOverride w:val="1"/>
    </w:lvlOverride>
  </w:num>
  <w:num w:numId="32" w16cid:durableId="1411348674">
    <w:abstractNumId w:val="6"/>
    <w:lvlOverride w:ilvl="0">
      <w:startOverride w:val="1"/>
    </w:lvlOverride>
  </w:num>
  <w:num w:numId="33" w16cid:durableId="1338389472">
    <w:abstractNumId w:val="6"/>
    <w:lvlOverride w:ilvl="0">
      <w:startOverride w:val="1"/>
    </w:lvlOverride>
  </w:num>
  <w:num w:numId="34" w16cid:durableId="99568535">
    <w:abstractNumId w:val="6"/>
    <w:lvlOverride w:ilvl="0">
      <w:startOverride w:val="1"/>
    </w:lvlOverride>
  </w:num>
  <w:num w:numId="35" w16cid:durableId="736782367">
    <w:abstractNumId w:val="6"/>
    <w:lvlOverride w:ilvl="0">
      <w:startOverride w:val="1"/>
    </w:lvlOverride>
  </w:num>
  <w:num w:numId="36" w16cid:durableId="428816409">
    <w:abstractNumId w:val="6"/>
    <w:lvlOverride w:ilvl="0">
      <w:startOverride w:val="1"/>
    </w:lvlOverride>
  </w:num>
  <w:num w:numId="37" w16cid:durableId="392974506">
    <w:abstractNumId w:val="6"/>
    <w:lvlOverride w:ilvl="0">
      <w:startOverride w:val="1"/>
    </w:lvlOverride>
  </w:num>
  <w:num w:numId="38" w16cid:durableId="1445541383">
    <w:abstractNumId w:val="6"/>
    <w:lvlOverride w:ilvl="0">
      <w:startOverride w:val="1"/>
    </w:lvlOverride>
  </w:num>
  <w:num w:numId="39" w16cid:durableId="849569480">
    <w:abstractNumId w:val="6"/>
    <w:lvlOverride w:ilvl="0">
      <w:startOverride w:val="1"/>
    </w:lvlOverride>
  </w:num>
  <w:num w:numId="40" w16cid:durableId="996305291">
    <w:abstractNumId w:val="6"/>
    <w:lvlOverride w:ilvl="0">
      <w:startOverride w:val="1"/>
    </w:lvlOverride>
  </w:num>
  <w:num w:numId="41" w16cid:durableId="1570576250">
    <w:abstractNumId w:val="6"/>
    <w:lvlOverride w:ilvl="0">
      <w:startOverride w:val="1"/>
    </w:lvlOverride>
  </w:num>
  <w:num w:numId="42" w16cid:durableId="1545365990">
    <w:abstractNumId w:val="6"/>
    <w:lvlOverride w:ilvl="0">
      <w:startOverride w:val="1"/>
    </w:lvlOverride>
  </w:num>
  <w:num w:numId="43" w16cid:durableId="1687948041">
    <w:abstractNumId w:val="0"/>
  </w:num>
  <w:num w:numId="44" w16cid:durableId="944389028">
    <w:abstractNumId w:val="0"/>
  </w:num>
  <w:num w:numId="45" w16cid:durableId="1656102699">
    <w:abstractNumId w:val="2"/>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SystemFonts/>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ocumentProtection w:formatting="1" w:enforcement="0"/>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PubVPasteboard_" w:val="1"/>
  </w:docVars>
  <w:rsids>
    <w:rsidRoot w:val="009919E9"/>
    <w:rsid w:val="000000BB"/>
    <w:rsid w:val="0000023F"/>
    <w:rsid w:val="0000038F"/>
    <w:rsid w:val="000007BB"/>
    <w:rsid w:val="00000E37"/>
    <w:rsid w:val="00000FE8"/>
    <w:rsid w:val="0000113A"/>
    <w:rsid w:val="00001306"/>
    <w:rsid w:val="00001974"/>
    <w:rsid w:val="00001AC3"/>
    <w:rsid w:val="00001DA6"/>
    <w:rsid w:val="0000290C"/>
    <w:rsid w:val="00003464"/>
    <w:rsid w:val="000043A4"/>
    <w:rsid w:val="000048CB"/>
    <w:rsid w:val="000054A1"/>
    <w:rsid w:val="00006111"/>
    <w:rsid w:val="00006701"/>
    <w:rsid w:val="0000687B"/>
    <w:rsid w:val="00006952"/>
    <w:rsid w:val="00007426"/>
    <w:rsid w:val="000078B1"/>
    <w:rsid w:val="00010293"/>
    <w:rsid w:val="0001045F"/>
    <w:rsid w:val="00010541"/>
    <w:rsid w:val="000107FB"/>
    <w:rsid w:val="0001083D"/>
    <w:rsid w:val="00011747"/>
    <w:rsid w:val="00012750"/>
    <w:rsid w:val="000129D6"/>
    <w:rsid w:val="00012EE7"/>
    <w:rsid w:val="00013107"/>
    <w:rsid w:val="000133B6"/>
    <w:rsid w:val="00013BE7"/>
    <w:rsid w:val="000142E5"/>
    <w:rsid w:val="00014AED"/>
    <w:rsid w:val="00014D23"/>
    <w:rsid w:val="00015326"/>
    <w:rsid w:val="00015476"/>
    <w:rsid w:val="000159B2"/>
    <w:rsid w:val="0001609B"/>
    <w:rsid w:val="0001634E"/>
    <w:rsid w:val="000171EE"/>
    <w:rsid w:val="00017B09"/>
    <w:rsid w:val="00020323"/>
    <w:rsid w:val="000206CC"/>
    <w:rsid w:val="0002085A"/>
    <w:rsid w:val="00020B7C"/>
    <w:rsid w:val="00020E28"/>
    <w:rsid w:val="00020F16"/>
    <w:rsid w:val="00021762"/>
    <w:rsid w:val="000219F4"/>
    <w:rsid w:val="00021FC3"/>
    <w:rsid w:val="00023A2E"/>
    <w:rsid w:val="00024772"/>
    <w:rsid w:val="000259E2"/>
    <w:rsid w:val="00027066"/>
    <w:rsid w:val="00027EF2"/>
    <w:rsid w:val="000301CF"/>
    <w:rsid w:val="000307AD"/>
    <w:rsid w:val="0003108E"/>
    <w:rsid w:val="00031A54"/>
    <w:rsid w:val="00032A45"/>
    <w:rsid w:val="00032C9A"/>
    <w:rsid w:val="00032F3D"/>
    <w:rsid w:val="00032F51"/>
    <w:rsid w:val="00033389"/>
    <w:rsid w:val="00033691"/>
    <w:rsid w:val="00033DF8"/>
    <w:rsid w:val="000340C1"/>
    <w:rsid w:val="00034CEF"/>
    <w:rsid w:val="00034D7D"/>
    <w:rsid w:val="00035535"/>
    <w:rsid w:val="0003627A"/>
    <w:rsid w:val="0003650F"/>
    <w:rsid w:val="00036F50"/>
    <w:rsid w:val="000378DC"/>
    <w:rsid w:val="00037D25"/>
    <w:rsid w:val="0004011E"/>
    <w:rsid w:val="00040B20"/>
    <w:rsid w:val="00040CD3"/>
    <w:rsid w:val="00041041"/>
    <w:rsid w:val="000411B2"/>
    <w:rsid w:val="000414B8"/>
    <w:rsid w:val="00041ACF"/>
    <w:rsid w:val="0004227D"/>
    <w:rsid w:val="00043340"/>
    <w:rsid w:val="00043750"/>
    <w:rsid w:val="00043841"/>
    <w:rsid w:val="00044076"/>
    <w:rsid w:val="00044281"/>
    <w:rsid w:val="000442F5"/>
    <w:rsid w:val="000448B7"/>
    <w:rsid w:val="00044C7F"/>
    <w:rsid w:val="00045306"/>
    <w:rsid w:val="00046513"/>
    <w:rsid w:val="000468C1"/>
    <w:rsid w:val="0004699C"/>
    <w:rsid w:val="00046E40"/>
    <w:rsid w:val="00046EA1"/>
    <w:rsid w:val="00047079"/>
    <w:rsid w:val="000474A8"/>
    <w:rsid w:val="00047AE3"/>
    <w:rsid w:val="00047EEB"/>
    <w:rsid w:val="00050255"/>
    <w:rsid w:val="000507FE"/>
    <w:rsid w:val="00050EA6"/>
    <w:rsid w:val="00050FC5"/>
    <w:rsid w:val="00051611"/>
    <w:rsid w:val="00051C41"/>
    <w:rsid w:val="00051CB7"/>
    <w:rsid w:val="0005215F"/>
    <w:rsid w:val="000523BB"/>
    <w:rsid w:val="00052453"/>
    <w:rsid w:val="00052FC4"/>
    <w:rsid w:val="00053A84"/>
    <w:rsid w:val="00053B2B"/>
    <w:rsid w:val="00054522"/>
    <w:rsid w:val="00054F87"/>
    <w:rsid w:val="00055111"/>
    <w:rsid w:val="00055EF9"/>
    <w:rsid w:val="00056983"/>
    <w:rsid w:val="000571AB"/>
    <w:rsid w:val="00057BC5"/>
    <w:rsid w:val="00057D2E"/>
    <w:rsid w:val="00060293"/>
    <w:rsid w:val="0006058C"/>
    <w:rsid w:val="00060852"/>
    <w:rsid w:val="000616B5"/>
    <w:rsid w:val="000618BA"/>
    <w:rsid w:val="00061FD5"/>
    <w:rsid w:val="00062BC5"/>
    <w:rsid w:val="00062EDD"/>
    <w:rsid w:val="0006383B"/>
    <w:rsid w:val="00063913"/>
    <w:rsid w:val="00064774"/>
    <w:rsid w:val="00064A47"/>
    <w:rsid w:val="00064BF3"/>
    <w:rsid w:val="00064D51"/>
    <w:rsid w:val="00065247"/>
    <w:rsid w:val="00065C9B"/>
    <w:rsid w:val="00066179"/>
    <w:rsid w:val="000667F7"/>
    <w:rsid w:val="000671AD"/>
    <w:rsid w:val="0006739D"/>
    <w:rsid w:val="00067484"/>
    <w:rsid w:val="0006758E"/>
    <w:rsid w:val="0007016D"/>
    <w:rsid w:val="0007089B"/>
    <w:rsid w:val="000709F7"/>
    <w:rsid w:val="00071929"/>
    <w:rsid w:val="00071A54"/>
    <w:rsid w:val="00071B3F"/>
    <w:rsid w:val="0007216D"/>
    <w:rsid w:val="00072BB9"/>
    <w:rsid w:val="00072BC5"/>
    <w:rsid w:val="0007331F"/>
    <w:rsid w:val="00073828"/>
    <w:rsid w:val="00073C8F"/>
    <w:rsid w:val="00074125"/>
    <w:rsid w:val="000741E9"/>
    <w:rsid w:val="0007499C"/>
    <w:rsid w:val="00074DBD"/>
    <w:rsid w:val="00076DA2"/>
    <w:rsid w:val="00077048"/>
    <w:rsid w:val="000771DD"/>
    <w:rsid w:val="0007777D"/>
    <w:rsid w:val="00080889"/>
    <w:rsid w:val="000808E4"/>
    <w:rsid w:val="000809CE"/>
    <w:rsid w:val="00080D48"/>
    <w:rsid w:val="0008197E"/>
    <w:rsid w:val="000819E0"/>
    <w:rsid w:val="00081E94"/>
    <w:rsid w:val="000827AC"/>
    <w:rsid w:val="00082802"/>
    <w:rsid w:val="00082B2B"/>
    <w:rsid w:val="00082D46"/>
    <w:rsid w:val="00083538"/>
    <w:rsid w:val="00083B5D"/>
    <w:rsid w:val="00084DDB"/>
    <w:rsid w:val="000855DD"/>
    <w:rsid w:val="000858A1"/>
    <w:rsid w:val="000858D3"/>
    <w:rsid w:val="00086756"/>
    <w:rsid w:val="00087372"/>
    <w:rsid w:val="00087626"/>
    <w:rsid w:val="00087C39"/>
    <w:rsid w:val="00087CA3"/>
    <w:rsid w:val="000904A5"/>
    <w:rsid w:val="00090528"/>
    <w:rsid w:val="00090618"/>
    <w:rsid w:val="00090B88"/>
    <w:rsid w:val="00090F39"/>
    <w:rsid w:val="000918DA"/>
    <w:rsid w:val="00091BD6"/>
    <w:rsid w:val="000926BB"/>
    <w:rsid w:val="00092811"/>
    <w:rsid w:val="00092E6B"/>
    <w:rsid w:val="00092FC8"/>
    <w:rsid w:val="0009440E"/>
    <w:rsid w:val="00094BCB"/>
    <w:rsid w:val="00094CF6"/>
    <w:rsid w:val="0009551D"/>
    <w:rsid w:val="000957CC"/>
    <w:rsid w:val="00095847"/>
    <w:rsid w:val="00095AE3"/>
    <w:rsid w:val="00095C0B"/>
    <w:rsid w:val="00096610"/>
    <w:rsid w:val="000972F5"/>
    <w:rsid w:val="000975F7"/>
    <w:rsid w:val="000976BB"/>
    <w:rsid w:val="00097794"/>
    <w:rsid w:val="00097C2C"/>
    <w:rsid w:val="00097F23"/>
    <w:rsid w:val="000A04B9"/>
    <w:rsid w:val="000A05F0"/>
    <w:rsid w:val="000A17C1"/>
    <w:rsid w:val="000A1802"/>
    <w:rsid w:val="000A21ED"/>
    <w:rsid w:val="000A28CE"/>
    <w:rsid w:val="000A2CDF"/>
    <w:rsid w:val="000A2CF8"/>
    <w:rsid w:val="000A2E71"/>
    <w:rsid w:val="000A310B"/>
    <w:rsid w:val="000A3430"/>
    <w:rsid w:val="000A4122"/>
    <w:rsid w:val="000A4180"/>
    <w:rsid w:val="000A420C"/>
    <w:rsid w:val="000A4BF6"/>
    <w:rsid w:val="000A5998"/>
    <w:rsid w:val="000A73DB"/>
    <w:rsid w:val="000A76E9"/>
    <w:rsid w:val="000A782F"/>
    <w:rsid w:val="000A7C26"/>
    <w:rsid w:val="000A7FC5"/>
    <w:rsid w:val="000B0BEC"/>
    <w:rsid w:val="000B0FEE"/>
    <w:rsid w:val="000B110B"/>
    <w:rsid w:val="000B1236"/>
    <w:rsid w:val="000B1745"/>
    <w:rsid w:val="000B23E7"/>
    <w:rsid w:val="000B2506"/>
    <w:rsid w:val="000B310B"/>
    <w:rsid w:val="000B350A"/>
    <w:rsid w:val="000B38D1"/>
    <w:rsid w:val="000B4710"/>
    <w:rsid w:val="000B4922"/>
    <w:rsid w:val="000B5731"/>
    <w:rsid w:val="000B5EFC"/>
    <w:rsid w:val="000B5F73"/>
    <w:rsid w:val="000B61FA"/>
    <w:rsid w:val="000B7974"/>
    <w:rsid w:val="000B7E54"/>
    <w:rsid w:val="000C0906"/>
    <w:rsid w:val="000C0C83"/>
    <w:rsid w:val="000C0E5A"/>
    <w:rsid w:val="000C10AD"/>
    <w:rsid w:val="000C186C"/>
    <w:rsid w:val="000C35D4"/>
    <w:rsid w:val="000C3B15"/>
    <w:rsid w:val="000C3DF5"/>
    <w:rsid w:val="000C3E81"/>
    <w:rsid w:val="000C4D29"/>
    <w:rsid w:val="000C5614"/>
    <w:rsid w:val="000C5678"/>
    <w:rsid w:val="000C5BE3"/>
    <w:rsid w:val="000C5EE8"/>
    <w:rsid w:val="000C64AE"/>
    <w:rsid w:val="000C661F"/>
    <w:rsid w:val="000C6A3A"/>
    <w:rsid w:val="000C7082"/>
    <w:rsid w:val="000C752B"/>
    <w:rsid w:val="000C782D"/>
    <w:rsid w:val="000C7965"/>
    <w:rsid w:val="000C7E2D"/>
    <w:rsid w:val="000C7FEA"/>
    <w:rsid w:val="000D049A"/>
    <w:rsid w:val="000D0B9E"/>
    <w:rsid w:val="000D1046"/>
    <w:rsid w:val="000D1129"/>
    <w:rsid w:val="000D188B"/>
    <w:rsid w:val="000D1F1E"/>
    <w:rsid w:val="000D2334"/>
    <w:rsid w:val="000D2830"/>
    <w:rsid w:val="000D2BB2"/>
    <w:rsid w:val="000D2E9A"/>
    <w:rsid w:val="000D2F40"/>
    <w:rsid w:val="000D32C3"/>
    <w:rsid w:val="000D3473"/>
    <w:rsid w:val="000D393F"/>
    <w:rsid w:val="000D3BB5"/>
    <w:rsid w:val="000D3C90"/>
    <w:rsid w:val="000D461E"/>
    <w:rsid w:val="000D47FA"/>
    <w:rsid w:val="000D4B88"/>
    <w:rsid w:val="000D4F1D"/>
    <w:rsid w:val="000D5CDC"/>
    <w:rsid w:val="000D664A"/>
    <w:rsid w:val="000D6B4E"/>
    <w:rsid w:val="000D6EB7"/>
    <w:rsid w:val="000E053B"/>
    <w:rsid w:val="000E055D"/>
    <w:rsid w:val="000E0D32"/>
    <w:rsid w:val="000E11D6"/>
    <w:rsid w:val="000E1974"/>
    <w:rsid w:val="000E1D49"/>
    <w:rsid w:val="000E3610"/>
    <w:rsid w:val="000E37EE"/>
    <w:rsid w:val="000E4242"/>
    <w:rsid w:val="000E4376"/>
    <w:rsid w:val="000E442A"/>
    <w:rsid w:val="000E445E"/>
    <w:rsid w:val="000E4A4A"/>
    <w:rsid w:val="000E4D74"/>
    <w:rsid w:val="000E5D40"/>
    <w:rsid w:val="000E77DB"/>
    <w:rsid w:val="000E7D8E"/>
    <w:rsid w:val="000E7FDD"/>
    <w:rsid w:val="000F1BA5"/>
    <w:rsid w:val="000F1F48"/>
    <w:rsid w:val="000F26E2"/>
    <w:rsid w:val="000F2DD1"/>
    <w:rsid w:val="000F310B"/>
    <w:rsid w:val="000F36F5"/>
    <w:rsid w:val="000F44CC"/>
    <w:rsid w:val="000F492E"/>
    <w:rsid w:val="000F4DA0"/>
    <w:rsid w:val="000F5344"/>
    <w:rsid w:val="000F54B6"/>
    <w:rsid w:val="000F553F"/>
    <w:rsid w:val="000F57B5"/>
    <w:rsid w:val="000F5C5F"/>
    <w:rsid w:val="000F7D8A"/>
    <w:rsid w:val="001002A4"/>
    <w:rsid w:val="001004FD"/>
    <w:rsid w:val="001010CC"/>
    <w:rsid w:val="00101A88"/>
    <w:rsid w:val="00102B77"/>
    <w:rsid w:val="00102FEA"/>
    <w:rsid w:val="00103BC1"/>
    <w:rsid w:val="00105214"/>
    <w:rsid w:val="001054FE"/>
    <w:rsid w:val="00105768"/>
    <w:rsid w:val="00105B64"/>
    <w:rsid w:val="00105FB5"/>
    <w:rsid w:val="00107781"/>
    <w:rsid w:val="001079EA"/>
    <w:rsid w:val="00110619"/>
    <w:rsid w:val="001106DC"/>
    <w:rsid w:val="001110F0"/>
    <w:rsid w:val="001113CE"/>
    <w:rsid w:val="0011153F"/>
    <w:rsid w:val="00111696"/>
    <w:rsid w:val="00112ACB"/>
    <w:rsid w:val="00112C36"/>
    <w:rsid w:val="00112E66"/>
    <w:rsid w:val="001132CC"/>
    <w:rsid w:val="0011355D"/>
    <w:rsid w:val="001136A5"/>
    <w:rsid w:val="0011390B"/>
    <w:rsid w:val="0011407E"/>
    <w:rsid w:val="0011469D"/>
    <w:rsid w:val="00114AA1"/>
    <w:rsid w:val="0011525E"/>
    <w:rsid w:val="00115343"/>
    <w:rsid w:val="001153E1"/>
    <w:rsid w:val="001160AF"/>
    <w:rsid w:val="00116667"/>
    <w:rsid w:val="00116A5C"/>
    <w:rsid w:val="00116F8C"/>
    <w:rsid w:val="0011715E"/>
    <w:rsid w:val="00117636"/>
    <w:rsid w:val="001176B9"/>
    <w:rsid w:val="00117A38"/>
    <w:rsid w:val="00117CAF"/>
    <w:rsid w:val="00117FC9"/>
    <w:rsid w:val="0012093D"/>
    <w:rsid w:val="00120B77"/>
    <w:rsid w:val="001213E4"/>
    <w:rsid w:val="00121893"/>
    <w:rsid w:val="0012195D"/>
    <w:rsid w:val="00122000"/>
    <w:rsid w:val="001224DC"/>
    <w:rsid w:val="00123596"/>
    <w:rsid w:val="00124999"/>
    <w:rsid w:val="0012591F"/>
    <w:rsid w:val="0012638E"/>
    <w:rsid w:val="00126A9D"/>
    <w:rsid w:val="001274D7"/>
    <w:rsid w:val="001274E2"/>
    <w:rsid w:val="00130261"/>
    <w:rsid w:val="00130440"/>
    <w:rsid w:val="001309FA"/>
    <w:rsid w:val="00131014"/>
    <w:rsid w:val="001310B1"/>
    <w:rsid w:val="001310C9"/>
    <w:rsid w:val="00131231"/>
    <w:rsid w:val="001314FE"/>
    <w:rsid w:val="0013185A"/>
    <w:rsid w:val="00131ED6"/>
    <w:rsid w:val="00131FC2"/>
    <w:rsid w:val="00132F31"/>
    <w:rsid w:val="001333B3"/>
    <w:rsid w:val="00133556"/>
    <w:rsid w:val="00133DA5"/>
    <w:rsid w:val="00133EC1"/>
    <w:rsid w:val="0013405D"/>
    <w:rsid w:val="00134214"/>
    <w:rsid w:val="00134F9A"/>
    <w:rsid w:val="0013510A"/>
    <w:rsid w:val="0013528E"/>
    <w:rsid w:val="0013555F"/>
    <w:rsid w:val="00135638"/>
    <w:rsid w:val="00135AAC"/>
    <w:rsid w:val="00135D67"/>
    <w:rsid w:val="0013609F"/>
    <w:rsid w:val="00136653"/>
    <w:rsid w:val="00136CD2"/>
    <w:rsid w:val="0013751C"/>
    <w:rsid w:val="0013760F"/>
    <w:rsid w:val="00140DB8"/>
    <w:rsid w:val="00140EF0"/>
    <w:rsid w:val="00141224"/>
    <w:rsid w:val="00141288"/>
    <w:rsid w:val="00141967"/>
    <w:rsid w:val="00141C4D"/>
    <w:rsid w:val="00141D40"/>
    <w:rsid w:val="001426FB"/>
    <w:rsid w:val="00142AE4"/>
    <w:rsid w:val="00142B02"/>
    <w:rsid w:val="00142BFB"/>
    <w:rsid w:val="001433B0"/>
    <w:rsid w:val="001438E1"/>
    <w:rsid w:val="00143EF2"/>
    <w:rsid w:val="00144C6C"/>
    <w:rsid w:val="00145022"/>
    <w:rsid w:val="001457B0"/>
    <w:rsid w:val="00145C60"/>
    <w:rsid w:val="00145D05"/>
    <w:rsid w:val="00145F9B"/>
    <w:rsid w:val="00146297"/>
    <w:rsid w:val="00146B1B"/>
    <w:rsid w:val="001475FF"/>
    <w:rsid w:val="00147727"/>
    <w:rsid w:val="00147B51"/>
    <w:rsid w:val="001504E9"/>
    <w:rsid w:val="001508CA"/>
    <w:rsid w:val="00150BAB"/>
    <w:rsid w:val="0015156A"/>
    <w:rsid w:val="0015198D"/>
    <w:rsid w:val="00152024"/>
    <w:rsid w:val="001522EF"/>
    <w:rsid w:val="00152992"/>
    <w:rsid w:val="00152ADB"/>
    <w:rsid w:val="00153920"/>
    <w:rsid w:val="00155124"/>
    <w:rsid w:val="001558D6"/>
    <w:rsid w:val="001558E6"/>
    <w:rsid w:val="001559FA"/>
    <w:rsid w:val="00155E17"/>
    <w:rsid w:val="00156BCA"/>
    <w:rsid w:val="00156F88"/>
    <w:rsid w:val="0015740C"/>
    <w:rsid w:val="00157BB7"/>
    <w:rsid w:val="0016002C"/>
    <w:rsid w:val="0016030F"/>
    <w:rsid w:val="00160A35"/>
    <w:rsid w:val="00160C07"/>
    <w:rsid w:val="00160C13"/>
    <w:rsid w:val="00160E16"/>
    <w:rsid w:val="001615B5"/>
    <w:rsid w:val="00162BF5"/>
    <w:rsid w:val="00162DBB"/>
    <w:rsid w:val="00163059"/>
    <w:rsid w:val="001632BF"/>
    <w:rsid w:val="00163336"/>
    <w:rsid w:val="001633B6"/>
    <w:rsid w:val="00163A98"/>
    <w:rsid w:val="001641B6"/>
    <w:rsid w:val="001658A5"/>
    <w:rsid w:val="00165E06"/>
    <w:rsid w:val="00165F75"/>
    <w:rsid w:val="0016606C"/>
    <w:rsid w:val="00166716"/>
    <w:rsid w:val="00167955"/>
    <w:rsid w:val="00167C8E"/>
    <w:rsid w:val="0017070A"/>
    <w:rsid w:val="00170735"/>
    <w:rsid w:val="00170F41"/>
    <w:rsid w:val="0017173C"/>
    <w:rsid w:val="001730E6"/>
    <w:rsid w:val="00173A20"/>
    <w:rsid w:val="00173D56"/>
    <w:rsid w:val="00174857"/>
    <w:rsid w:val="001748E5"/>
    <w:rsid w:val="00174E1E"/>
    <w:rsid w:val="00175C88"/>
    <w:rsid w:val="00175ECF"/>
    <w:rsid w:val="001760C4"/>
    <w:rsid w:val="00176245"/>
    <w:rsid w:val="00176650"/>
    <w:rsid w:val="00176A9D"/>
    <w:rsid w:val="00176EA8"/>
    <w:rsid w:val="00176F1A"/>
    <w:rsid w:val="00177660"/>
    <w:rsid w:val="00177D40"/>
    <w:rsid w:val="00180B30"/>
    <w:rsid w:val="00180CD8"/>
    <w:rsid w:val="00182207"/>
    <w:rsid w:val="00182359"/>
    <w:rsid w:val="00182BF9"/>
    <w:rsid w:val="00183AF2"/>
    <w:rsid w:val="00183C0B"/>
    <w:rsid w:val="00185579"/>
    <w:rsid w:val="001861A3"/>
    <w:rsid w:val="0018649B"/>
    <w:rsid w:val="00186792"/>
    <w:rsid w:val="00186DF6"/>
    <w:rsid w:val="00186F4A"/>
    <w:rsid w:val="00187E98"/>
    <w:rsid w:val="001908F5"/>
    <w:rsid w:val="0019115D"/>
    <w:rsid w:val="001914BD"/>
    <w:rsid w:val="00191706"/>
    <w:rsid w:val="001917A5"/>
    <w:rsid w:val="00192B0D"/>
    <w:rsid w:val="001932F7"/>
    <w:rsid w:val="001933A7"/>
    <w:rsid w:val="001944D5"/>
    <w:rsid w:val="001945CC"/>
    <w:rsid w:val="001946D2"/>
    <w:rsid w:val="00194AAB"/>
    <w:rsid w:val="00194BF1"/>
    <w:rsid w:val="00194CEC"/>
    <w:rsid w:val="0019501C"/>
    <w:rsid w:val="00195785"/>
    <w:rsid w:val="00195E0E"/>
    <w:rsid w:val="00195F74"/>
    <w:rsid w:val="00195F87"/>
    <w:rsid w:val="00196006"/>
    <w:rsid w:val="001965D4"/>
    <w:rsid w:val="001971B2"/>
    <w:rsid w:val="00197726"/>
    <w:rsid w:val="00197DA9"/>
    <w:rsid w:val="00197FC3"/>
    <w:rsid w:val="001A0319"/>
    <w:rsid w:val="001A05D8"/>
    <w:rsid w:val="001A0A4A"/>
    <w:rsid w:val="001A11DA"/>
    <w:rsid w:val="001A12F1"/>
    <w:rsid w:val="001A1C6A"/>
    <w:rsid w:val="001A1CDE"/>
    <w:rsid w:val="001A24B8"/>
    <w:rsid w:val="001A2738"/>
    <w:rsid w:val="001A2854"/>
    <w:rsid w:val="001A2DC6"/>
    <w:rsid w:val="001A2FB4"/>
    <w:rsid w:val="001A3216"/>
    <w:rsid w:val="001A331C"/>
    <w:rsid w:val="001A346C"/>
    <w:rsid w:val="001A3BB6"/>
    <w:rsid w:val="001A416F"/>
    <w:rsid w:val="001A43BC"/>
    <w:rsid w:val="001A47B8"/>
    <w:rsid w:val="001A4A14"/>
    <w:rsid w:val="001A5984"/>
    <w:rsid w:val="001A5AEC"/>
    <w:rsid w:val="001A605F"/>
    <w:rsid w:val="001A6821"/>
    <w:rsid w:val="001A6D2F"/>
    <w:rsid w:val="001A7292"/>
    <w:rsid w:val="001A72D0"/>
    <w:rsid w:val="001A7A4F"/>
    <w:rsid w:val="001B05E7"/>
    <w:rsid w:val="001B1539"/>
    <w:rsid w:val="001B271B"/>
    <w:rsid w:val="001B2957"/>
    <w:rsid w:val="001B30A1"/>
    <w:rsid w:val="001B30BE"/>
    <w:rsid w:val="001B362D"/>
    <w:rsid w:val="001B38B6"/>
    <w:rsid w:val="001B3BA5"/>
    <w:rsid w:val="001B3E78"/>
    <w:rsid w:val="001B3F39"/>
    <w:rsid w:val="001B4C86"/>
    <w:rsid w:val="001B5559"/>
    <w:rsid w:val="001B5B29"/>
    <w:rsid w:val="001B64A3"/>
    <w:rsid w:val="001B7187"/>
    <w:rsid w:val="001B74CB"/>
    <w:rsid w:val="001C0C37"/>
    <w:rsid w:val="001C1237"/>
    <w:rsid w:val="001C15AA"/>
    <w:rsid w:val="001C16FD"/>
    <w:rsid w:val="001C1768"/>
    <w:rsid w:val="001C22E0"/>
    <w:rsid w:val="001C26C9"/>
    <w:rsid w:val="001C2D47"/>
    <w:rsid w:val="001C3A3C"/>
    <w:rsid w:val="001C3A63"/>
    <w:rsid w:val="001C4457"/>
    <w:rsid w:val="001C4757"/>
    <w:rsid w:val="001C4B76"/>
    <w:rsid w:val="001C4F09"/>
    <w:rsid w:val="001C6977"/>
    <w:rsid w:val="001C6BD1"/>
    <w:rsid w:val="001C6F5B"/>
    <w:rsid w:val="001C72F1"/>
    <w:rsid w:val="001C7AC7"/>
    <w:rsid w:val="001C7B27"/>
    <w:rsid w:val="001C7EBD"/>
    <w:rsid w:val="001D01C5"/>
    <w:rsid w:val="001D01E7"/>
    <w:rsid w:val="001D0235"/>
    <w:rsid w:val="001D0890"/>
    <w:rsid w:val="001D0E71"/>
    <w:rsid w:val="001D1229"/>
    <w:rsid w:val="001D13F0"/>
    <w:rsid w:val="001D149A"/>
    <w:rsid w:val="001D1687"/>
    <w:rsid w:val="001D176B"/>
    <w:rsid w:val="001D18CE"/>
    <w:rsid w:val="001D1F82"/>
    <w:rsid w:val="001D2AF9"/>
    <w:rsid w:val="001D3D4C"/>
    <w:rsid w:val="001D4181"/>
    <w:rsid w:val="001D4316"/>
    <w:rsid w:val="001D48D3"/>
    <w:rsid w:val="001D4AA2"/>
    <w:rsid w:val="001D4FBB"/>
    <w:rsid w:val="001D6738"/>
    <w:rsid w:val="001D6801"/>
    <w:rsid w:val="001D6FCC"/>
    <w:rsid w:val="001D72BF"/>
    <w:rsid w:val="001D77C3"/>
    <w:rsid w:val="001D7AAB"/>
    <w:rsid w:val="001D7B43"/>
    <w:rsid w:val="001E0012"/>
    <w:rsid w:val="001E003C"/>
    <w:rsid w:val="001E06D1"/>
    <w:rsid w:val="001E07D6"/>
    <w:rsid w:val="001E1755"/>
    <w:rsid w:val="001E2698"/>
    <w:rsid w:val="001E32E3"/>
    <w:rsid w:val="001E37B4"/>
    <w:rsid w:val="001E39E1"/>
    <w:rsid w:val="001E3C3F"/>
    <w:rsid w:val="001E4517"/>
    <w:rsid w:val="001E4A10"/>
    <w:rsid w:val="001E522F"/>
    <w:rsid w:val="001E56DC"/>
    <w:rsid w:val="001E6540"/>
    <w:rsid w:val="001E66F4"/>
    <w:rsid w:val="001E6B54"/>
    <w:rsid w:val="001E6BF8"/>
    <w:rsid w:val="001E7426"/>
    <w:rsid w:val="001F0725"/>
    <w:rsid w:val="001F0A24"/>
    <w:rsid w:val="001F0AEB"/>
    <w:rsid w:val="001F0E81"/>
    <w:rsid w:val="001F12C9"/>
    <w:rsid w:val="001F183A"/>
    <w:rsid w:val="001F2329"/>
    <w:rsid w:val="001F2432"/>
    <w:rsid w:val="001F2523"/>
    <w:rsid w:val="001F396B"/>
    <w:rsid w:val="001F434A"/>
    <w:rsid w:val="001F4757"/>
    <w:rsid w:val="001F50B6"/>
    <w:rsid w:val="001F5187"/>
    <w:rsid w:val="001F5632"/>
    <w:rsid w:val="001F5C01"/>
    <w:rsid w:val="001F5F3B"/>
    <w:rsid w:val="001F6258"/>
    <w:rsid w:val="001F6726"/>
    <w:rsid w:val="001F745A"/>
    <w:rsid w:val="001F7CC2"/>
    <w:rsid w:val="002003FA"/>
    <w:rsid w:val="00200A5C"/>
    <w:rsid w:val="00200AE4"/>
    <w:rsid w:val="00200EC4"/>
    <w:rsid w:val="002015E7"/>
    <w:rsid w:val="0020193D"/>
    <w:rsid w:val="00201F44"/>
    <w:rsid w:val="00202110"/>
    <w:rsid w:val="00202145"/>
    <w:rsid w:val="002029E7"/>
    <w:rsid w:val="00203172"/>
    <w:rsid w:val="00203190"/>
    <w:rsid w:val="00203A08"/>
    <w:rsid w:val="00204544"/>
    <w:rsid w:val="0020473B"/>
    <w:rsid w:val="00205E8D"/>
    <w:rsid w:val="002062DF"/>
    <w:rsid w:val="00206EF5"/>
    <w:rsid w:val="002070C1"/>
    <w:rsid w:val="00207106"/>
    <w:rsid w:val="0020789B"/>
    <w:rsid w:val="00207B1D"/>
    <w:rsid w:val="0021001E"/>
    <w:rsid w:val="00210080"/>
    <w:rsid w:val="0021088A"/>
    <w:rsid w:val="00210FAD"/>
    <w:rsid w:val="0021156E"/>
    <w:rsid w:val="00211B5F"/>
    <w:rsid w:val="00211E16"/>
    <w:rsid w:val="002120B7"/>
    <w:rsid w:val="002138E3"/>
    <w:rsid w:val="00213E48"/>
    <w:rsid w:val="00213EC2"/>
    <w:rsid w:val="002142A0"/>
    <w:rsid w:val="00214A26"/>
    <w:rsid w:val="00214E50"/>
    <w:rsid w:val="00215F4E"/>
    <w:rsid w:val="00216252"/>
    <w:rsid w:val="00216F06"/>
    <w:rsid w:val="00216F16"/>
    <w:rsid w:val="002170F0"/>
    <w:rsid w:val="0021721E"/>
    <w:rsid w:val="0022000F"/>
    <w:rsid w:val="0022024E"/>
    <w:rsid w:val="00220F0E"/>
    <w:rsid w:val="00221147"/>
    <w:rsid w:val="0022145C"/>
    <w:rsid w:val="002217FE"/>
    <w:rsid w:val="00222056"/>
    <w:rsid w:val="002220A3"/>
    <w:rsid w:val="00222FB4"/>
    <w:rsid w:val="00223940"/>
    <w:rsid w:val="0022473E"/>
    <w:rsid w:val="0022515D"/>
    <w:rsid w:val="002255AF"/>
    <w:rsid w:val="00226C9D"/>
    <w:rsid w:val="002271F1"/>
    <w:rsid w:val="00227482"/>
    <w:rsid w:val="00227A60"/>
    <w:rsid w:val="00231D39"/>
    <w:rsid w:val="00232860"/>
    <w:rsid w:val="00232A1E"/>
    <w:rsid w:val="00232CB8"/>
    <w:rsid w:val="002334D0"/>
    <w:rsid w:val="00233F71"/>
    <w:rsid w:val="00233FBB"/>
    <w:rsid w:val="00234D4D"/>
    <w:rsid w:val="00234F62"/>
    <w:rsid w:val="00234FC8"/>
    <w:rsid w:val="00235ADB"/>
    <w:rsid w:val="00235CED"/>
    <w:rsid w:val="00236445"/>
    <w:rsid w:val="00237053"/>
    <w:rsid w:val="002377F4"/>
    <w:rsid w:val="00237A45"/>
    <w:rsid w:val="0024085D"/>
    <w:rsid w:val="00240C1E"/>
    <w:rsid w:val="00241243"/>
    <w:rsid w:val="002418D2"/>
    <w:rsid w:val="002425EE"/>
    <w:rsid w:val="00242EBE"/>
    <w:rsid w:val="002435CD"/>
    <w:rsid w:val="0024393C"/>
    <w:rsid w:val="00243B4E"/>
    <w:rsid w:val="00243B72"/>
    <w:rsid w:val="00243ED3"/>
    <w:rsid w:val="00244253"/>
    <w:rsid w:val="0024459C"/>
    <w:rsid w:val="002445D2"/>
    <w:rsid w:val="002455F9"/>
    <w:rsid w:val="00245A20"/>
    <w:rsid w:val="00245B45"/>
    <w:rsid w:val="002470CC"/>
    <w:rsid w:val="002475A1"/>
    <w:rsid w:val="002477DD"/>
    <w:rsid w:val="00247AEF"/>
    <w:rsid w:val="00247D28"/>
    <w:rsid w:val="00247F7A"/>
    <w:rsid w:val="0025187C"/>
    <w:rsid w:val="00251B27"/>
    <w:rsid w:val="00251D6B"/>
    <w:rsid w:val="00251EAC"/>
    <w:rsid w:val="00251F80"/>
    <w:rsid w:val="002520BF"/>
    <w:rsid w:val="0025227C"/>
    <w:rsid w:val="002526A1"/>
    <w:rsid w:val="00252BD1"/>
    <w:rsid w:val="00253B7C"/>
    <w:rsid w:val="00253EDE"/>
    <w:rsid w:val="002540F7"/>
    <w:rsid w:val="0025490B"/>
    <w:rsid w:val="00254D3F"/>
    <w:rsid w:val="002558A9"/>
    <w:rsid w:val="0025625D"/>
    <w:rsid w:val="002568A3"/>
    <w:rsid w:val="00256E84"/>
    <w:rsid w:val="00256EB7"/>
    <w:rsid w:val="0025707D"/>
    <w:rsid w:val="00261547"/>
    <w:rsid w:val="002622BA"/>
    <w:rsid w:val="0026260A"/>
    <w:rsid w:val="00262AB7"/>
    <w:rsid w:val="00263CFF"/>
    <w:rsid w:val="00263DE9"/>
    <w:rsid w:val="0026433E"/>
    <w:rsid w:val="0026443E"/>
    <w:rsid w:val="00264684"/>
    <w:rsid w:val="00264923"/>
    <w:rsid w:val="00265018"/>
    <w:rsid w:val="00265DFC"/>
    <w:rsid w:val="00265FF7"/>
    <w:rsid w:val="00267CAA"/>
    <w:rsid w:val="00267F4C"/>
    <w:rsid w:val="0027033D"/>
    <w:rsid w:val="00271C90"/>
    <w:rsid w:val="00271F0E"/>
    <w:rsid w:val="00272308"/>
    <w:rsid w:val="0027239A"/>
    <w:rsid w:val="0027328C"/>
    <w:rsid w:val="0027336F"/>
    <w:rsid w:val="00273A73"/>
    <w:rsid w:val="00274065"/>
    <w:rsid w:val="00274576"/>
    <w:rsid w:val="00274B9E"/>
    <w:rsid w:val="0027579E"/>
    <w:rsid w:val="00275DDC"/>
    <w:rsid w:val="00275E55"/>
    <w:rsid w:val="002760B1"/>
    <w:rsid w:val="00276CBA"/>
    <w:rsid w:val="00276DA3"/>
    <w:rsid w:val="00277145"/>
    <w:rsid w:val="00277795"/>
    <w:rsid w:val="002805F9"/>
    <w:rsid w:val="00280641"/>
    <w:rsid w:val="00280A5C"/>
    <w:rsid w:val="00280BBD"/>
    <w:rsid w:val="0028145B"/>
    <w:rsid w:val="002819D3"/>
    <w:rsid w:val="00281C5F"/>
    <w:rsid w:val="00281E40"/>
    <w:rsid w:val="00282536"/>
    <w:rsid w:val="00282EF9"/>
    <w:rsid w:val="00283A3A"/>
    <w:rsid w:val="00284834"/>
    <w:rsid w:val="002848B2"/>
    <w:rsid w:val="00286581"/>
    <w:rsid w:val="00286871"/>
    <w:rsid w:val="00286E10"/>
    <w:rsid w:val="00287458"/>
    <w:rsid w:val="002876FA"/>
    <w:rsid w:val="00287849"/>
    <w:rsid w:val="00290347"/>
    <w:rsid w:val="00291243"/>
    <w:rsid w:val="002913DC"/>
    <w:rsid w:val="002915AB"/>
    <w:rsid w:val="00291E53"/>
    <w:rsid w:val="00292708"/>
    <w:rsid w:val="002928BE"/>
    <w:rsid w:val="00292CC6"/>
    <w:rsid w:val="00293079"/>
    <w:rsid w:val="002936A8"/>
    <w:rsid w:val="0029395D"/>
    <w:rsid w:val="0029533A"/>
    <w:rsid w:val="002953F1"/>
    <w:rsid w:val="002956AA"/>
    <w:rsid w:val="00296252"/>
    <w:rsid w:val="002962E7"/>
    <w:rsid w:val="00296883"/>
    <w:rsid w:val="00297650"/>
    <w:rsid w:val="002A00AD"/>
    <w:rsid w:val="002A02FD"/>
    <w:rsid w:val="002A0D86"/>
    <w:rsid w:val="002A1476"/>
    <w:rsid w:val="002A1616"/>
    <w:rsid w:val="002A2359"/>
    <w:rsid w:val="002A2EF4"/>
    <w:rsid w:val="002A3E10"/>
    <w:rsid w:val="002A3F82"/>
    <w:rsid w:val="002A4559"/>
    <w:rsid w:val="002A517C"/>
    <w:rsid w:val="002A63D0"/>
    <w:rsid w:val="002A693C"/>
    <w:rsid w:val="002A6A49"/>
    <w:rsid w:val="002A76C6"/>
    <w:rsid w:val="002A7F23"/>
    <w:rsid w:val="002B063B"/>
    <w:rsid w:val="002B23A3"/>
    <w:rsid w:val="002B247F"/>
    <w:rsid w:val="002B2C04"/>
    <w:rsid w:val="002B2D59"/>
    <w:rsid w:val="002B30BA"/>
    <w:rsid w:val="002B320A"/>
    <w:rsid w:val="002B35AA"/>
    <w:rsid w:val="002B3600"/>
    <w:rsid w:val="002B3D4D"/>
    <w:rsid w:val="002B3D6A"/>
    <w:rsid w:val="002B3EEB"/>
    <w:rsid w:val="002B40B9"/>
    <w:rsid w:val="002B42E9"/>
    <w:rsid w:val="002B4831"/>
    <w:rsid w:val="002B4A13"/>
    <w:rsid w:val="002B4D61"/>
    <w:rsid w:val="002B538E"/>
    <w:rsid w:val="002B5C22"/>
    <w:rsid w:val="002B5EAC"/>
    <w:rsid w:val="002B5FC4"/>
    <w:rsid w:val="002B6396"/>
    <w:rsid w:val="002B7333"/>
    <w:rsid w:val="002B7A95"/>
    <w:rsid w:val="002C044E"/>
    <w:rsid w:val="002C133B"/>
    <w:rsid w:val="002C1BDF"/>
    <w:rsid w:val="002C2136"/>
    <w:rsid w:val="002C31CD"/>
    <w:rsid w:val="002C3201"/>
    <w:rsid w:val="002C404E"/>
    <w:rsid w:val="002C42D7"/>
    <w:rsid w:val="002C4A01"/>
    <w:rsid w:val="002C4B39"/>
    <w:rsid w:val="002C510B"/>
    <w:rsid w:val="002C5129"/>
    <w:rsid w:val="002C59B7"/>
    <w:rsid w:val="002C5A1C"/>
    <w:rsid w:val="002C5AA4"/>
    <w:rsid w:val="002C644A"/>
    <w:rsid w:val="002C666C"/>
    <w:rsid w:val="002C6795"/>
    <w:rsid w:val="002C72A8"/>
    <w:rsid w:val="002C7552"/>
    <w:rsid w:val="002D044F"/>
    <w:rsid w:val="002D07D6"/>
    <w:rsid w:val="002D0893"/>
    <w:rsid w:val="002D0C23"/>
    <w:rsid w:val="002D0D05"/>
    <w:rsid w:val="002D12A6"/>
    <w:rsid w:val="002D1501"/>
    <w:rsid w:val="002D1532"/>
    <w:rsid w:val="002D1729"/>
    <w:rsid w:val="002D179B"/>
    <w:rsid w:val="002D1D8F"/>
    <w:rsid w:val="002D2629"/>
    <w:rsid w:val="002D2C45"/>
    <w:rsid w:val="002D343A"/>
    <w:rsid w:val="002D3879"/>
    <w:rsid w:val="002D41C9"/>
    <w:rsid w:val="002D451F"/>
    <w:rsid w:val="002D4D12"/>
    <w:rsid w:val="002D51BE"/>
    <w:rsid w:val="002D51F5"/>
    <w:rsid w:val="002D59A2"/>
    <w:rsid w:val="002D5D79"/>
    <w:rsid w:val="002D6085"/>
    <w:rsid w:val="002D6C1B"/>
    <w:rsid w:val="002D6E9A"/>
    <w:rsid w:val="002E04F5"/>
    <w:rsid w:val="002E054B"/>
    <w:rsid w:val="002E0A40"/>
    <w:rsid w:val="002E0A57"/>
    <w:rsid w:val="002E15CA"/>
    <w:rsid w:val="002E1C68"/>
    <w:rsid w:val="002E1CDB"/>
    <w:rsid w:val="002E1D9B"/>
    <w:rsid w:val="002E1DCA"/>
    <w:rsid w:val="002E2042"/>
    <w:rsid w:val="002E20AB"/>
    <w:rsid w:val="002E2DAC"/>
    <w:rsid w:val="002E32A3"/>
    <w:rsid w:val="002E3593"/>
    <w:rsid w:val="002E4A57"/>
    <w:rsid w:val="002E4C5B"/>
    <w:rsid w:val="002E5043"/>
    <w:rsid w:val="002E555C"/>
    <w:rsid w:val="002E573A"/>
    <w:rsid w:val="002E57C1"/>
    <w:rsid w:val="002E60C4"/>
    <w:rsid w:val="002E6A9F"/>
    <w:rsid w:val="002E6C1A"/>
    <w:rsid w:val="002E7441"/>
    <w:rsid w:val="002E779D"/>
    <w:rsid w:val="002E796B"/>
    <w:rsid w:val="002E7CFF"/>
    <w:rsid w:val="002F0013"/>
    <w:rsid w:val="002F0392"/>
    <w:rsid w:val="002F0796"/>
    <w:rsid w:val="002F0B33"/>
    <w:rsid w:val="002F1ECF"/>
    <w:rsid w:val="002F263A"/>
    <w:rsid w:val="002F326A"/>
    <w:rsid w:val="002F3BE9"/>
    <w:rsid w:val="002F3DF5"/>
    <w:rsid w:val="002F46DD"/>
    <w:rsid w:val="002F4E49"/>
    <w:rsid w:val="002F578F"/>
    <w:rsid w:val="002F5A02"/>
    <w:rsid w:val="002F6755"/>
    <w:rsid w:val="002F6790"/>
    <w:rsid w:val="002F6FAD"/>
    <w:rsid w:val="002F70E4"/>
    <w:rsid w:val="002F74C8"/>
    <w:rsid w:val="003000A4"/>
    <w:rsid w:val="00300649"/>
    <w:rsid w:val="00300B04"/>
    <w:rsid w:val="00300B44"/>
    <w:rsid w:val="00301075"/>
    <w:rsid w:val="003016FE"/>
    <w:rsid w:val="00301864"/>
    <w:rsid w:val="00301D0F"/>
    <w:rsid w:val="00302D7E"/>
    <w:rsid w:val="0030374A"/>
    <w:rsid w:val="00303B56"/>
    <w:rsid w:val="00303CD2"/>
    <w:rsid w:val="003046E5"/>
    <w:rsid w:val="003051F1"/>
    <w:rsid w:val="003053BA"/>
    <w:rsid w:val="00305685"/>
    <w:rsid w:val="00305838"/>
    <w:rsid w:val="003068BD"/>
    <w:rsid w:val="003068F7"/>
    <w:rsid w:val="00306AD9"/>
    <w:rsid w:val="0030786A"/>
    <w:rsid w:val="00310093"/>
    <w:rsid w:val="00311488"/>
    <w:rsid w:val="003114B9"/>
    <w:rsid w:val="00311B30"/>
    <w:rsid w:val="003126E1"/>
    <w:rsid w:val="0031287C"/>
    <w:rsid w:val="00312A87"/>
    <w:rsid w:val="00312FF1"/>
    <w:rsid w:val="0031322C"/>
    <w:rsid w:val="003134EE"/>
    <w:rsid w:val="0031355D"/>
    <w:rsid w:val="00314499"/>
    <w:rsid w:val="00314DF4"/>
    <w:rsid w:val="00315981"/>
    <w:rsid w:val="003160B3"/>
    <w:rsid w:val="00316555"/>
    <w:rsid w:val="00316D67"/>
    <w:rsid w:val="00317408"/>
    <w:rsid w:val="003176FF"/>
    <w:rsid w:val="00320A94"/>
    <w:rsid w:val="003211F0"/>
    <w:rsid w:val="00321B4D"/>
    <w:rsid w:val="00322C4E"/>
    <w:rsid w:val="00322FED"/>
    <w:rsid w:val="0032334A"/>
    <w:rsid w:val="0032357D"/>
    <w:rsid w:val="00323BF1"/>
    <w:rsid w:val="00323F3D"/>
    <w:rsid w:val="00324CF6"/>
    <w:rsid w:val="003251F4"/>
    <w:rsid w:val="003252F1"/>
    <w:rsid w:val="003254A5"/>
    <w:rsid w:val="0032562C"/>
    <w:rsid w:val="00325774"/>
    <w:rsid w:val="00325831"/>
    <w:rsid w:val="003259FE"/>
    <w:rsid w:val="00325C35"/>
    <w:rsid w:val="00326403"/>
    <w:rsid w:val="003267DD"/>
    <w:rsid w:val="00326815"/>
    <w:rsid w:val="00326B2C"/>
    <w:rsid w:val="00326BA7"/>
    <w:rsid w:val="003271DB"/>
    <w:rsid w:val="00327FA8"/>
    <w:rsid w:val="00330458"/>
    <w:rsid w:val="003304A2"/>
    <w:rsid w:val="00330EAF"/>
    <w:rsid w:val="00332430"/>
    <w:rsid w:val="00332E1D"/>
    <w:rsid w:val="0033329D"/>
    <w:rsid w:val="00333576"/>
    <w:rsid w:val="0033386B"/>
    <w:rsid w:val="00333879"/>
    <w:rsid w:val="0033477B"/>
    <w:rsid w:val="00335CBC"/>
    <w:rsid w:val="0033647E"/>
    <w:rsid w:val="00336968"/>
    <w:rsid w:val="00336ADF"/>
    <w:rsid w:val="00336C63"/>
    <w:rsid w:val="00336CF6"/>
    <w:rsid w:val="00336D76"/>
    <w:rsid w:val="0033715F"/>
    <w:rsid w:val="00337664"/>
    <w:rsid w:val="00340F38"/>
    <w:rsid w:val="003415DF"/>
    <w:rsid w:val="003426D2"/>
    <w:rsid w:val="003426DD"/>
    <w:rsid w:val="0034320D"/>
    <w:rsid w:val="003445C2"/>
    <w:rsid w:val="003446CA"/>
    <w:rsid w:val="0034479F"/>
    <w:rsid w:val="00344A40"/>
    <w:rsid w:val="00345353"/>
    <w:rsid w:val="0034551F"/>
    <w:rsid w:val="003455B9"/>
    <w:rsid w:val="0034567B"/>
    <w:rsid w:val="00345834"/>
    <w:rsid w:val="003458BB"/>
    <w:rsid w:val="00345D4C"/>
    <w:rsid w:val="0034613A"/>
    <w:rsid w:val="00346B17"/>
    <w:rsid w:val="00346B40"/>
    <w:rsid w:val="00346B88"/>
    <w:rsid w:val="00346D5F"/>
    <w:rsid w:val="00346DE4"/>
    <w:rsid w:val="00346E95"/>
    <w:rsid w:val="00346F71"/>
    <w:rsid w:val="00347A4B"/>
    <w:rsid w:val="00350189"/>
    <w:rsid w:val="00350AB5"/>
    <w:rsid w:val="003529AD"/>
    <w:rsid w:val="00353294"/>
    <w:rsid w:val="00353D5A"/>
    <w:rsid w:val="00354572"/>
    <w:rsid w:val="00354B7A"/>
    <w:rsid w:val="00354E83"/>
    <w:rsid w:val="003553DE"/>
    <w:rsid w:val="0035565C"/>
    <w:rsid w:val="003559DC"/>
    <w:rsid w:val="00355A11"/>
    <w:rsid w:val="00355E85"/>
    <w:rsid w:val="003569B0"/>
    <w:rsid w:val="003571D5"/>
    <w:rsid w:val="003576A5"/>
    <w:rsid w:val="00357868"/>
    <w:rsid w:val="0035799A"/>
    <w:rsid w:val="003607CD"/>
    <w:rsid w:val="00360B24"/>
    <w:rsid w:val="003611BC"/>
    <w:rsid w:val="0036144C"/>
    <w:rsid w:val="00361F99"/>
    <w:rsid w:val="00362F14"/>
    <w:rsid w:val="00363871"/>
    <w:rsid w:val="00363E4E"/>
    <w:rsid w:val="00363F32"/>
    <w:rsid w:val="00363F50"/>
    <w:rsid w:val="003646D6"/>
    <w:rsid w:val="00364709"/>
    <w:rsid w:val="00364DD4"/>
    <w:rsid w:val="003652E1"/>
    <w:rsid w:val="00365A83"/>
    <w:rsid w:val="00365EDF"/>
    <w:rsid w:val="00366563"/>
    <w:rsid w:val="00366965"/>
    <w:rsid w:val="00366D33"/>
    <w:rsid w:val="00366EE0"/>
    <w:rsid w:val="003671A1"/>
    <w:rsid w:val="00367F30"/>
    <w:rsid w:val="003702D0"/>
    <w:rsid w:val="00370304"/>
    <w:rsid w:val="00370817"/>
    <w:rsid w:val="00370A2F"/>
    <w:rsid w:val="00370C8C"/>
    <w:rsid w:val="00370EC0"/>
    <w:rsid w:val="00371253"/>
    <w:rsid w:val="00371277"/>
    <w:rsid w:val="00371413"/>
    <w:rsid w:val="00371432"/>
    <w:rsid w:val="00371C86"/>
    <w:rsid w:val="00371ED2"/>
    <w:rsid w:val="003728E7"/>
    <w:rsid w:val="00372A77"/>
    <w:rsid w:val="00372C1E"/>
    <w:rsid w:val="00372E54"/>
    <w:rsid w:val="0037313F"/>
    <w:rsid w:val="00374717"/>
    <w:rsid w:val="00374B3C"/>
    <w:rsid w:val="00375135"/>
    <w:rsid w:val="003756BF"/>
    <w:rsid w:val="003757FC"/>
    <w:rsid w:val="00375DEC"/>
    <w:rsid w:val="00375DEF"/>
    <w:rsid w:val="00376A43"/>
    <w:rsid w:val="00376CE3"/>
    <w:rsid w:val="00377184"/>
    <w:rsid w:val="00377A5D"/>
    <w:rsid w:val="00381053"/>
    <w:rsid w:val="00381169"/>
    <w:rsid w:val="00381556"/>
    <w:rsid w:val="00381875"/>
    <w:rsid w:val="003818BF"/>
    <w:rsid w:val="00381D81"/>
    <w:rsid w:val="00381EC9"/>
    <w:rsid w:val="00382035"/>
    <w:rsid w:val="0038211C"/>
    <w:rsid w:val="003821AD"/>
    <w:rsid w:val="00382262"/>
    <w:rsid w:val="00382A77"/>
    <w:rsid w:val="00382AA3"/>
    <w:rsid w:val="00382D2A"/>
    <w:rsid w:val="00382D3A"/>
    <w:rsid w:val="00383289"/>
    <w:rsid w:val="003839E1"/>
    <w:rsid w:val="00383D12"/>
    <w:rsid w:val="003845FB"/>
    <w:rsid w:val="00384935"/>
    <w:rsid w:val="00385279"/>
    <w:rsid w:val="00385C36"/>
    <w:rsid w:val="0038609F"/>
    <w:rsid w:val="00386818"/>
    <w:rsid w:val="0038685C"/>
    <w:rsid w:val="00386871"/>
    <w:rsid w:val="00387562"/>
    <w:rsid w:val="0038773A"/>
    <w:rsid w:val="0038774A"/>
    <w:rsid w:val="0038777C"/>
    <w:rsid w:val="0038798A"/>
    <w:rsid w:val="003879BA"/>
    <w:rsid w:val="00387A38"/>
    <w:rsid w:val="0039014F"/>
    <w:rsid w:val="0039059E"/>
    <w:rsid w:val="003907E8"/>
    <w:rsid w:val="00390B0C"/>
    <w:rsid w:val="00390EC3"/>
    <w:rsid w:val="00391631"/>
    <w:rsid w:val="00391F9B"/>
    <w:rsid w:val="00392500"/>
    <w:rsid w:val="00392F06"/>
    <w:rsid w:val="003932E7"/>
    <w:rsid w:val="0039398E"/>
    <w:rsid w:val="00393B1F"/>
    <w:rsid w:val="00394BA0"/>
    <w:rsid w:val="00395708"/>
    <w:rsid w:val="00395B4D"/>
    <w:rsid w:val="00395BD3"/>
    <w:rsid w:val="00395DD1"/>
    <w:rsid w:val="00396714"/>
    <w:rsid w:val="00396A64"/>
    <w:rsid w:val="00396DC4"/>
    <w:rsid w:val="00397B79"/>
    <w:rsid w:val="003A02AD"/>
    <w:rsid w:val="003A092F"/>
    <w:rsid w:val="003A0EAA"/>
    <w:rsid w:val="003A10A3"/>
    <w:rsid w:val="003A1488"/>
    <w:rsid w:val="003A1C8B"/>
    <w:rsid w:val="003A215E"/>
    <w:rsid w:val="003A25FA"/>
    <w:rsid w:val="003A291B"/>
    <w:rsid w:val="003A2A45"/>
    <w:rsid w:val="003A2C64"/>
    <w:rsid w:val="003A3180"/>
    <w:rsid w:val="003A3357"/>
    <w:rsid w:val="003A3B86"/>
    <w:rsid w:val="003A41C7"/>
    <w:rsid w:val="003A4AF0"/>
    <w:rsid w:val="003A5087"/>
    <w:rsid w:val="003A55D6"/>
    <w:rsid w:val="003A74EB"/>
    <w:rsid w:val="003B0D5F"/>
    <w:rsid w:val="003B0F24"/>
    <w:rsid w:val="003B13A1"/>
    <w:rsid w:val="003B15C9"/>
    <w:rsid w:val="003B1991"/>
    <w:rsid w:val="003B1E5D"/>
    <w:rsid w:val="003B2AF6"/>
    <w:rsid w:val="003B2EA1"/>
    <w:rsid w:val="003B2EFF"/>
    <w:rsid w:val="003B3114"/>
    <w:rsid w:val="003B325A"/>
    <w:rsid w:val="003B34FB"/>
    <w:rsid w:val="003B3807"/>
    <w:rsid w:val="003B3B6C"/>
    <w:rsid w:val="003B4206"/>
    <w:rsid w:val="003B50DE"/>
    <w:rsid w:val="003B59B0"/>
    <w:rsid w:val="003B5DF9"/>
    <w:rsid w:val="003B6407"/>
    <w:rsid w:val="003B6B3C"/>
    <w:rsid w:val="003B7094"/>
    <w:rsid w:val="003B7150"/>
    <w:rsid w:val="003B7244"/>
    <w:rsid w:val="003B732E"/>
    <w:rsid w:val="003B752A"/>
    <w:rsid w:val="003B79C6"/>
    <w:rsid w:val="003C0501"/>
    <w:rsid w:val="003C1D93"/>
    <w:rsid w:val="003C2033"/>
    <w:rsid w:val="003C283E"/>
    <w:rsid w:val="003C28D4"/>
    <w:rsid w:val="003C293E"/>
    <w:rsid w:val="003C2CD0"/>
    <w:rsid w:val="003C3635"/>
    <w:rsid w:val="003C4373"/>
    <w:rsid w:val="003C4651"/>
    <w:rsid w:val="003C4B6F"/>
    <w:rsid w:val="003C5183"/>
    <w:rsid w:val="003C521E"/>
    <w:rsid w:val="003C5703"/>
    <w:rsid w:val="003C59E0"/>
    <w:rsid w:val="003C6375"/>
    <w:rsid w:val="003C647F"/>
    <w:rsid w:val="003C653F"/>
    <w:rsid w:val="003C7BED"/>
    <w:rsid w:val="003C7CC2"/>
    <w:rsid w:val="003D05A4"/>
    <w:rsid w:val="003D0AB1"/>
    <w:rsid w:val="003D0E17"/>
    <w:rsid w:val="003D11B5"/>
    <w:rsid w:val="003D1239"/>
    <w:rsid w:val="003D1975"/>
    <w:rsid w:val="003D1A34"/>
    <w:rsid w:val="003D277E"/>
    <w:rsid w:val="003D2FE8"/>
    <w:rsid w:val="003D36D5"/>
    <w:rsid w:val="003D43D9"/>
    <w:rsid w:val="003D43DC"/>
    <w:rsid w:val="003D499F"/>
    <w:rsid w:val="003D53DF"/>
    <w:rsid w:val="003D5AC1"/>
    <w:rsid w:val="003D61D2"/>
    <w:rsid w:val="003D64E5"/>
    <w:rsid w:val="003D6699"/>
    <w:rsid w:val="003D6876"/>
    <w:rsid w:val="003D68F6"/>
    <w:rsid w:val="003D6DDB"/>
    <w:rsid w:val="003D6F9D"/>
    <w:rsid w:val="003D727C"/>
    <w:rsid w:val="003E09A7"/>
    <w:rsid w:val="003E10F0"/>
    <w:rsid w:val="003E1560"/>
    <w:rsid w:val="003E1728"/>
    <w:rsid w:val="003E18C7"/>
    <w:rsid w:val="003E1D61"/>
    <w:rsid w:val="003E1FBA"/>
    <w:rsid w:val="003E2ABD"/>
    <w:rsid w:val="003E2B2F"/>
    <w:rsid w:val="003E2E0F"/>
    <w:rsid w:val="003E3623"/>
    <w:rsid w:val="003E3F50"/>
    <w:rsid w:val="003E4ACB"/>
    <w:rsid w:val="003E4E3A"/>
    <w:rsid w:val="003E4EEF"/>
    <w:rsid w:val="003E597C"/>
    <w:rsid w:val="003E62F9"/>
    <w:rsid w:val="003E70B3"/>
    <w:rsid w:val="003E70F7"/>
    <w:rsid w:val="003E7457"/>
    <w:rsid w:val="003E75B5"/>
    <w:rsid w:val="003E7C1B"/>
    <w:rsid w:val="003F0247"/>
    <w:rsid w:val="003F094C"/>
    <w:rsid w:val="003F103B"/>
    <w:rsid w:val="003F1379"/>
    <w:rsid w:val="003F1769"/>
    <w:rsid w:val="003F1A9B"/>
    <w:rsid w:val="003F212A"/>
    <w:rsid w:val="003F21B8"/>
    <w:rsid w:val="003F2434"/>
    <w:rsid w:val="003F2494"/>
    <w:rsid w:val="003F2630"/>
    <w:rsid w:val="003F2E38"/>
    <w:rsid w:val="003F3CEC"/>
    <w:rsid w:val="003F4293"/>
    <w:rsid w:val="003F452E"/>
    <w:rsid w:val="003F4DF8"/>
    <w:rsid w:val="003F5467"/>
    <w:rsid w:val="003F5A2A"/>
    <w:rsid w:val="003F5DB1"/>
    <w:rsid w:val="003F5F54"/>
    <w:rsid w:val="003F61CB"/>
    <w:rsid w:val="003F6651"/>
    <w:rsid w:val="003F6E9F"/>
    <w:rsid w:val="003F704E"/>
    <w:rsid w:val="003F73B4"/>
    <w:rsid w:val="0040075C"/>
    <w:rsid w:val="00400CB4"/>
    <w:rsid w:val="0040158D"/>
    <w:rsid w:val="00402C02"/>
    <w:rsid w:val="004030B2"/>
    <w:rsid w:val="0040461C"/>
    <w:rsid w:val="00404C37"/>
    <w:rsid w:val="00404D4B"/>
    <w:rsid w:val="00404DD8"/>
    <w:rsid w:val="004052C1"/>
    <w:rsid w:val="0040588B"/>
    <w:rsid w:val="00405F4E"/>
    <w:rsid w:val="00406A67"/>
    <w:rsid w:val="00406DDF"/>
    <w:rsid w:val="00406F2F"/>
    <w:rsid w:val="004079BE"/>
    <w:rsid w:val="00407A19"/>
    <w:rsid w:val="00410FF1"/>
    <w:rsid w:val="00411538"/>
    <w:rsid w:val="00411CE2"/>
    <w:rsid w:val="00412174"/>
    <w:rsid w:val="004122A7"/>
    <w:rsid w:val="00412431"/>
    <w:rsid w:val="00412BB2"/>
    <w:rsid w:val="004133F8"/>
    <w:rsid w:val="00413A05"/>
    <w:rsid w:val="00413A56"/>
    <w:rsid w:val="00413BFC"/>
    <w:rsid w:val="00413E6F"/>
    <w:rsid w:val="0041400B"/>
    <w:rsid w:val="00414223"/>
    <w:rsid w:val="004143AD"/>
    <w:rsid w:val="004143B9"/>
    <w:rsid w:val="00414E4D"/>
    <w:rsid w:val="00415698"/>
    <w:rsid w:val="004167D0"/>
    <w:rsid w:val="00416942"/>
    <w:rsid w:val="00416F9C"/>
    <w:rsid w:val="0041730B"/>
    <w:rsid w:val="00420719"/>
    <w:rsid w:val="00420A3E"/>
    <w:rsid w:val="004210C9"/>
    <w:rsid w:val="004212B8"/>
    <w:rsid w:val="004226CE"/>
    <w:rsid w:val="00423397"/>
    <w:rsid w:val="00423A82"/>
    <w:rsid w:val="00424D85"/>
    <w:rsid w:val="00424ED8"/>
    <w:rsid w:val="00425224"/>
    <w:rsid w:val="00425420"/>
    <w:rsid w:val="00425766"/>
    <w:rsid w:val="00425C08"/>
    <w:rsid w:val="00426180"/>
    <w:rsid w:val="004261D6"/>
    <w:rsid w:val="004274A3"/>
    <w:rsid w:val="00427D3F"/>
    <w:rsid w:val="0043044F"/>
    <w:rsid w:val="00430CA2"/>
    <w:rsid w:val="00430F72"/>
    <w:rsid w:val="00431276"/>
    <w:rsid w:val="00431F73"/>
    <w:rsid w:val="00431FBF"/>
    <w:rsid w:val="004322CC"/>
    <w:rsid w:val="00432A47"/>
    <w:rsid w:val="00432E12"/>
    <w:rsid w:val="00433100"/>
    <w:rsid w:val="004333BC"/>
    <w:rsid w:val="00433543"/>
    <w:rsid w:val="00433BCF"/>
    <w:rsid w:val="00434183"/>
    <w:rsid w:val="004349EC"/>
    <w:rsid w:val="00434C20"/>
    <w:rsid w:val="004351E5"/>
    <w:rsid w:val="004365A2"/>
    <w:rsid w:val="00436797"/>
    <w:rsid w:val="00436957"/>
    <w:rsid w:val="00436C20"/>
    <w:rsid w:val="0044048F"/>
    <w:rsid w:val="004409C5"/>
    <w:rsid w:val="00441A36"/>
    <w:rsid w:val="00441C0D"/>
    <w:rsid w:val="0044201A"/>
    <w:rsid w:val="0044278E"/>
    <w:rsid w:val="00442F68"/>
    <w:rsid w:val="0044321F"/>
    <w:rsid w:val="00443346"/>
    <w:rsid w:val="004437C9"/>
    <w:rsid w:val="00443D5E"/>
    <w:rsid w:val="00443FBC"/>
    <w:rsid w:val="00444805"/>
    <w:rsid w:val="00444DD8"/>
    <w:rsid w:val="004454C1"/>
    <w:rsid w:val="004455DC"/>
    <w:rsid w:val="00445C89"/>
    <w:rsid w:val="00445DB7"/>
    <w:rsid w:val="0044665A"/>
    <w:rsid w:val="00446A10"/>
    <w:rsid w:val="00447AE0"/>
    <w:rsid w:val="00450241"/>
    <w:rsid w:val="00450BE7"/>
    <w:rsid w:val="00450C6F"/>
    <w:rsid w:val="00451164"/>
    <w:rsid w:val="0045139F"/>
    <w:rsid w:val="00451998"/>
    <w:rsid w:val="00451BCA"/>
    <w:rsid w:val="00451F82"/>
    <w:rsid w:val="0045234F"/>
    <w:rsid w:val="0045281B"/>
    <w:rsid w:val="00452BEC"/>
    <w:rsid w:val="00453230"/>
    <w:rsid w:val="004534E9"/>
    <w:rsid w:val="00453A53"/>
    <w:rsid w:val="00453B17"/>
    <w:rsid w:val="004545B6"/>
    <w:rsid w:val="0045524F"/>
    <w:rsid w:val="00455895"/>
    <w:rsid w:val="00455A53"/>
    <w:rsid w:val="00455DE2"/>
    <w:rsid w:val="0045636E"/>
    <w:rsid w:val="0045701B"/>
    <w:rsid w:val="00457D96"/>
    <w:rsid w:val="0046026E"/>
    <w:rsid w:val="0046036B"/>
    <w:rsid w:val="004606F6"/>
    <w:rsid w:val="004614E2"/>
    <w:rsid w:val="004617B9"/>
    <w:rsid w:val="00461A13"/>
    <w:rsid w:val="00462EE5"/>
    <w:rsid w:val="004633C5"/>
    <w:rsid w:val="00463BDC"/>
    <w:rsid w:val="00463E9C"/>
    <w:rsid w:val="0046434F"/>
    <w:rsid w:val="004647AE"/>
    <w:rsid w:val="004648A3"/>
    <w:rsid w:val="004650B1"/>
    <w:rsid w:val="00465BDC"/>
    <w:rsid w:val="00466349"/>
    <w:rsid w:val="004677C7"/>
    <w:rsid w:val="004678E1"/>
    <w:rsid w:val="0047034A"/>
    <w:rsid w:val="00470A8F"/>
    <w:rsid w:val="00470B33"/>
    <w:rsid w:val="00470C8E"/>
    <w:rsid w:val="00470F79"/>
    <w:rsid w:val="00471459"/>
    <w:rsid w:val="0047146B"/>
    <w:rsid w:val="004714AE"/>
    <w:rsid w:val="00471BB6"/>
    <w:rsid w:val="0047247B"/>
    <w:rsid w:val="00473599"/>
    <w:rsid w:val="004740A2"/>
    <w:rsid w:val="004740E7"/>
    <w:rsid w:val="00474551"/>
    <w:rsid w:val="00475067"/>
    <w:rsid w:val="004750FA"/>
    <w:rsid w:val="004751D0"/>
    <w:rsid w:val="004753D2"/>
    <w:rsid w:val="00475A19"/>
    <w:rsid w:val="00476C22"/>
    <w:rsid w:val="00476D5C"/>
    <w:rsid w:val="00477165"/>
    <w:rsid w:val="00477AD9"/>
    <w:rsid w:val="00481593"/>
    <w:rsid w:val="0048185F"/>
    <w:rsid w:val="00481A58"/>
    <w:rsid w:val="00481B26"/>
    <w:rsid w:val="00481D6F"/>
    <w:rsid w:val="00482BC4"/>
    <w:rsid w:val="00482DA5"/>
    <w:rsid w:val="00482FB1"/>
    <w:rsid w:val="004832EF"/>
    <w:rsid w:val="00483344"/>
    <w:rsid w:val="00483D82"/>
    <w:rsid w:val="00484CCF"/>
    <w:rsid w:val="004853D6"/>
    <w:rsid w:val="00485BFB"/>
    <w:rsid w:val="00486207"/>
    <w:rsid w:val="00486F97"/>
    <w:rsid w:val="00490054"/>
    <w:rsid w:val="00490495"/>
    <w:rsid w:val="00491BE6"/>
    <w:rsid w:val="0049234E"/>
    <w:rsid w:val="0049246A"/>
    <w:rsid w:val="00492531"/>
    <w:rsid w:val="004928CA"/>
    <w:rsid w:val="004933FE"/>
    <w:rsid w:val="00493CEF"/>
    <w:rsid w:val="0049599A"/>
    <w:rsid w:val="00496665"/>
    <w:rsid w:val="00496C4E"/>
    <w:rsid w:val="00496DFF"/>
    <w:rsid w:val="00497EF8"/>
    <w:rsid w:val="004A0018"/>
    <w:rsid w:val="004A07DE"/>
    <w:rsid w:val="004A0853"/>
    <w:rsid w:val="004A1258"/>
    <w:rsid w:val="004A147D"/>
    <w:rsid w:val="004A2827"/>
    <w:rsid w:val="004A2CD2"/>
    <w:rsid w:val="004A2D62"/>
    <w:rsid w:val="004A34F7"/>
    <w:rsid w:val="004A3515"/>
    <w:rsid w:val="004A3ADB"/>
    <w:rsid w:val="004A3BCF"/>
    <w:rsid w:val="004A3C70"/>
    <w:rsid w:val="004A3CD1"/>
    <w:rsid w:val="004A4092"/>
    <w:rsid w:val="004A4851"/>
    <w:rsid w:val="004A4B17"/>
    <w:rsid w:val="004A5353"/>
    <w:rsid w:val="004A586E"/>
    <w:rsid w:val="004A5A58"/>
    <w:rsid w:val="004A5D9D"/>
    <w:rsid w:val="004A5F16"/>
    <w:rsid w:val="004A5FB2"/>
    <w:rsid w:val="004A6178"/>
    <w:rsid w:val="004A66AF"/>
    <w:rsid w:val="004A6702"/>
    <w:rsid w:val="004A675E"/>
    <w:rsid w:val="004A6A32"/>
    <w:rsid w:val="004A6AC7"/>
    <w:rsid w:val="004A6B46"/>
    <w:rsid w:val="004A7527"/>
    <w:rsid w:val="004B0243"/>
    <w:rsid w:val="004B0D29"/>
    <w:rsid w:val="004B0FB7"/>
    <w:rsid w:val="004B17DD"/>
    <w:rsid w:val="004B1B94"/>
    <w:rsid w:val="004B290E"/>
    <w:rsid w:val="004B2944"/>
    <w:rsid w:val="004B29F1"/>
    <w:rsid w:val="004B2E73"/>
    <w:rsid w:val="004B2F4A"/>
    <w:rsid w:val="004B332B"/>
    <w:rsid w:val="004B3AA6"/>
    <w:rsid w:val="004B4A18"/>
    <w:rsid w:val="004B534D"/>
    <w:rsid w:val="004B5FE5"/>
    <w:rsid w:val="004B60B6"/>
    <w:rsid w:val="004B6958"/>
    <w:rsid w:val="004B6A29"/>
    <w:rsid w:val="004B72C6"/>
    <w:rsid w:val="004B7300"/>
    <w:rsid w:val="004B73FC"/>
    <w:rsid w:val="004B7AD1"/>
    <w:rsid w:val="004B7CED"/>
    <w:rsid w:val="004C05BC"/>
    <w:rsid w:val="004C0760"/>
    <w:rsid w:val="004C1398"/>
    <w:rsid w:val="004C20E2"/>
    <w:rsid w:val="004C2425"/>
    <w:rsid w:val="004C2454"/>
    <w:rsid w:val="004C3041"/>
    <w:rsid w:val="004C347C"/>
    <w:rsid w:val="004C3AD9"/>
    <w:rsid w:val="004C3C44"/>
    <w:rsid w:val="004C3C98"/>
    <w:rsid w:val="004C3F15"/>
    <w:rsid w:val="004C446B"/>
    <w:rsid w:val="004C4548"/>
    <w:rsid w:val="004C46DE"/>
    <w:rsid w:val="004C4D46"/>
    <w:rsid w:val="004C53B9"/>
    <w:rsid w:val="004C601B"/>
    <w:rsid w:val="004C6051"/>
    <w:rsid w:val="004C7B6A"/>
    <w:rsid w:val="004D02EA"/>
    <w:rsid w:val="004D07C7"/>
    <w:rsid w:val="004D0C55"/>
    <w:rsid w:val="004D1119"/>
    <w:rsid w:val="004D193C"/>
    <w:rsid w:val="004D1DC8"/>
    <w:rsid w:val="004D2519"/>
    <w:rsid w:val="004D2702"/>
    <w:rsid w:val="004D291B"/>
    <w:rsid w:val="004D2958"/>
    <w:rsid w:val="004D300C"/>
    <w:rsid w:val="004D33B2"/>
    <w:rsid w:val="004D358B"/>
    <w:rsid w:val="004D39B5"/>
    <w:rsid w:val="004D3FEB"/>
    <w:rsid w:val="004D4750"/>
    <w:rsid w:val="004D5087"/>
    <w:rsid w:val="004D517D"/>
    <w:rsid w:val="004D55E6"/>
    <w:rsid w:val="004D5769"/>
    <w:rsid w:val="004D591B"/>
    <w:rsid w:val="004D6E7E"/>
    <w:rsid w:val="004D703B"/>
    <w:rsid w:val="004D7096"/>
    <w:rsid w:val="004D7703"/>
    <w:rsid w:val="004D7901"/>
    <w:rsid w:val="004D7A90"/>
    <w:rsid w:val="004D7C0E"/>
    <w:rsid w:val="004E0BF6"/>
    <w:rsid w:val="004E0EF5"/>
    <w:rsid w:val="004E1914"/>
    <w:rsid w:val="004E1AA3"/>
    <w:rsid w:val="004E1BB5"/>
    <w:rsid w:val="004E20D5"/>
    <w:rsid w:val="004E22F2"/>
    <w:rsid w:val="004E3AFF"/>
    <w:rsid w:val="004E3DB6"/>
    <w:rsid w:val="004E3F64"/>
    <w:rsid w:val="004E4266"/>
    <w:rsid w:val="004E437F"/>
    <w:rsid w:val="004E4F90"/>
    <w:rsid w:val="004E50E6"/>
    <w:rsid w:val="004E5592"/>
    <w:rsid w:val="004E5E44"/>
    <w:rsid w:val="004E6750"/>
    <w:rsid w:val="004E7388"/>
    <w:rsid w:val="004E75F4"/>
    <w:rsid w:val="004E785C"/>
    <w:rsid w:val="004F0326"/>
    <w:rsid w:val="004F13DB"/>
    <w:rsid w:val="004F1C41"/>
    <w:rsid w:val="004F2140"/>
    <w:rsid w:val="004F25EF"/>
    <w:rsid w:val="004F2793"/>
    <w:rsid w:val="004F2B6D"/>
    <w:rsid w:val="004F3194"/>
    <w:rsid w:val="004F3824"/>
    <w:rsid w:val="004F38A9"/>
    <w:rsid w:val="004F4604"/>
    <w:rsid w:val="004F4936"/>
    <w:rsid w:val="004F4964"/>
    <w:rsid w:val="004F504C"/>
    <w:rsid w:val="004F57BB"/>
    <w:rsid w:val="004F5AC4"/>
    <w:rsid w:val="004F5B59"/>
    <w:rsid w:val="004F5C95"/>
    <w:rsid w:val="004F60FF"/>
    <w:rsid w:val="004F6AC1"/>
    <w:rsid w:val="004F6B3B"/>
    <w:rsid w:val="004F6DA7"/>
    <w:rsid w:val="004F6E5C"/>
    <w:rsid w:val="004F7541"/>
    <w:rsid w:val="00500733"/>
    <w:rsid w:val="00500C40"/>
    <w:rsid w:val="00500D87"/>
    <w:rsid w:val="005015FF"/>
    <w:rsid w:val="005041BE"/>
    <w:rsid w:val="00504273"/>
    <w:rsid w:val="00504F55"/>
    <w:rsid w:val="00506341"/>
    <w:rsid w:val="00506729"/>
    <w:rsid w:val="005072A9"/>
    <w:rsid w:val="00507647"/>
    <w:rsid w:val="0050774C"/>
    <w:rsid w:val="00507C35"/>
    <w:rsid w:val="00507E11"/>
    <w:rsid w:val="00507FDF"/>
    <w:rsid w:val="00510510"/>
    <w:rsid w:val="00510822"/>
    <w:rsid w:val="00510E75"/>
    <w:rsid w:val="00510FA0"/>
    <w:rsid w:val="0051199F"/>
    <w:rsid w:val="00511A82"/>
    <w:rsid w:val="00512804"/>
    <w:rsid w:val="0051499D"/>
    <w:rsid w:val="00514D9B"/>
    <w:rsid w:val="00514DBB"/>
    <w:rsid w:val="00515469"/>
    <w:rsid w:val="00515544"/>
    <w:rsid w:val="00515592"/>
    <w:rsid w:val="005155D5"/>
    <w:rsid w:val="005159F1"/>
    <w:rsid w:val="0051703E"/>
    <w:rsid w:val="00517190"/>
    <w:rsid w:val="00517255"/>
    <w:rsid w:val="0051739E"/>
    <w:rsid w:val="0051797F"/>
    <w:rsid w:val="00517F46"/>
    <w:rsid w:val="0052059F"/>
    <w:rsid w:val="0052132A"/>
    <w:rsid w:val="005218CE"/>
    <w:rsid w:val="005223DB"/>
    <w:rsid w:val="005224A5"/>
    <w:rsid w:val="00522C66"/>
    <w:rsid w:val="005233B4"/>
    <w:rsid w:val="00523824"/>
    <w:rsid w:val="00523896"/>
    <w:rsid w:val="00523B0C"/>
    <w:rsid w:val="0052551E"/>
    <w:rsid w:val="00526166"/>
    <w:rsid w:val="005262E5"/>
    <w:rsid w:val="00526453"/>
    <w:rsid w:val="0052645C"/>
    <w:rsid w:val="005268B4"/>
    <w:rsid w:val="005275B3"/>
    <w:rsid w:val="005277BD"/>
    <w:rsid w:val="00527B82"/>
    <w:rsid w:val="00527E1E"/>
    <w:rsid w:val="00527FF2"/>
    <w:rsid w:val="005301E6"/>
    <w:rsid w:val="00530383"/>
    <w:rsid w:val="00530DBE"/>
    <w:rsid w:val="005310CF"/>
    <w:rsid w:val="005311E5"/>
    <w:rsid w:val="00531471"/>
    <w:rsid w:val="0053160D"/>
    <w:rsid w:val="00531E4C"/>
    <w:rsid w:val="00534332"/>
    <w:rsid w:val="005343E3"/>
    <w:rsid w:val="005347E7"/>
    <w:rsid w:val="00534908"/>
    <w:rsid w:val="00534C47"/>
    <w:rsid w:val="00534F55"/>
    <w:rsid w:val="0053502E"/>
    <w:rsid w:val="005353DA"/>
    <w:rsid w:val="005356C6"/>
    <w:rsid w:val="0053592D"/>
    <w:rsid w:val="00535AE0"/>
    <w:rsid w:val="00535F8B"/>
    <w:rsid w:val="0053618C"/>
    <w:rsid w:val="00536502"/>
    <w:rsid w:val="00536860"/>
    <w:rsid w:val="0053714B"/>
    <w:rsid w:val="005374BC"/>
    <w:rsid w:val="00537951"/>
    <w:rsid w:val="00537A5F"/>
    <w:rsid w:val="00537B88"/>
    <w:rsid w:val="00537E9E"/>
    <w:rsid w:val="0054043D"/>
    <w:rsid w:val="00540473"/>
    <w:rsid w:val="0054186C"/>
    <w:rsid w:val="00541C4C"/>
    <w:rsid w:val="0054249B"/>
    <w:rsid w:val="005424D5"/>
    <w:rsid w:val="005426F0"/>
    <w:rsid w:val="00542D71"/>
    <w:rsid w:val="00542E3A"/>
    <w:rsid w:val="005431B8"/>
    <w:rsid w:val="00544363"/>
    <w:rsid w:val="00544B71"/>
    <w:rsid w:val="00544C42"/>
    <w:rsid w:val="00544DC2"/>
    <w:rsid w:val="00545531"/>
    <w:rsid w:val="00545724"/>
    <w:rsid w:val="00545817"/>
    <w:rsid w:val="00545FCC"/>
    <w:rsid w:val="00546091"/>
    <w:rsid w:val="00546620"/>
    <w:rsid w:val="00546E7F"/>
    <w:rsid w:val="00547C27"/>
    <w:rsid w:val="00550169"/>
    <w:rsid w:val="00550BC3"/>
    <w:rsid w:val="00550C7E"/>
    <w:rsid w:val="00551361"/>
    <w:rsid w:val="005515B1"/>
    <w:rsid w:val="0055236B"/>
    <w:rsid w:val="005525F8"/>
    <w:rsid w:val="005527DF"/>
    <w:rsid w:val="0055301B"/>
    <w:rsid w:val="00553999"/>
    <w:rsid w:val="00554865"/>
    <w:rsid w:val="00554988"/>
    <w:rsid w:val="00554E62"/>
    <w:rsid w:val="0055536E"/>
    <w:rsid w:val="00555BF3"/>
    <w:rsid w:val="00556A97"/>
    <w:rsid w:val="00557930"/>
    <w:rsid w:val="005605BB"/>
    <w:rsid w:val="00560616"/>
    <w:rsid w:val="00560B36"/>
    <w:rsid w:val="005614A5"/>
    <w:rsid w:val="00561B7B"/>
    <w:rsid w:val="00562008"/>
    <w:rsid w:val="0056236C"/>
    <w:rsid w:val="005624A5"/>
    <w:rsid w:val="00562BDA"/>
    <w:rsid w:val="00563434"/>
    <w:rsid w:val="00563A99"/>
    <w:rsid w:val="00563D45"/>
    <w:rsid w:val="00564786"/>
    <w:rsid w:val="005653E2"/>
    <w:rsid w:val="00565D3A"/>
    <w:rsid w:val="00567087"/>
    <w:rsid w:val="0056775A"/>
    <w:rsid w:val="00567909"/>
    <w:rsid w:val="00567B50"/>
    <w:rsid w:val="00567E63"/>
    <w:rsid w:val="00570DA0"/>
    <w:rsid w:val="00571846"/>
    <w:rsid w:val="00571899"/>
    <w:rsid w:val="00571931"/>
    <w:rsid w:val="00571D5E"/>
    <w:rsid w:val="00571DDF"/>
    <w:rsid w:val="0057230F"/>
    <w:rsid w:val="005724D5"/>
    <w:rsid w:val="0057320C"/>
    <w:rsid w:val="005733B5"/>
    <w:rsid w:val="005744D4"/>
    <w:rsid w:val="0057497F"/>
    <w:rsid w:val="00574DF3"/>
    <w:rsid w:val="00574EA1"/>
    <w:rsid w:val="00575346"/>
    <w:rsid w:val="005755D6"/>
    <w:rsid w:val="005762E8"/>
    <w:rsid w:val="0057631C"/>
    <w:rsid w:val="005769B5"/>
    <w:rsid w:val="005772E5"/>
    <w:rsid w:val="005775F0"/>
    <w:rsid w:val="00577AF9"/>
    <w:rsid w:val="00580382"/>
    <w:rsid w:val="005809B8"/>
    <w:rsid w:val="00581214"/>
    <w:rsid w:val="00581AA5"/>
    <w:rsid w:val="00581F95"/>
    <w:rsid w:val="00582194"/>
    <w:rsid w:val="005829B3"/>
    <w:rsid w:val="00582A98"/>
    <w:rsid w:val="00583185"/>
    <w:rsid w:val="005834E6"/>
    <w:rsid w:val="00584482"/>
    <w:rsid w:val="005844C2"/>
    <w:rsid w:val="00584F5C"/>
    <w:rsid w:val="005852D2"/>
    <w:rsid w:val="00585B72"/>
    <w:rsid w:val="00587195"/>
    <w:rsid w:val="00587687"/>
    <w:rsid w:val="00587D58"/>
    <w:rsid w:val="00587E31"/>
    <w:rsid w:val="005904CA"/>
    <w:rsid w:val="00590C4D"/>
    <w:rsid w:val="00591CB2"/>
    <w:rsid w:val="005922C7"/>
    <w:rsid w:val="00592B1A"/>
    <w:rsid w:val="00593477"/>
    <w:rsid w:val="00593A45"/>
    <w:rsid w:val="005951A3"/>
    <w:rsid w:val="005955AA"/>
    <w:rsid w:val="005955BB"/>
    <w:rsid w:val="005956AC"/>
    <w:rsid w:val="005964A6"/>
    <w:rsid w:val="0059711B"/>
    <w:rsid w:val="00597470"/>
    <w:rsid w:val="00597629"/>
    <w:rsid w:val="00597A39"/>
    <w:rsid w:val="00597D8F"/>
    <w:rsid w:val="005A0930"/>
    <w:rsid w:val="005A1017"/>
    <w:rsid w:val="005A154B"/>
    <w:rsid w:val="005A1980"/>
    <w:rsid w:val="005A1BD1"/>
    <w:rsid w:val="005A1E4C"/>
    <w:rsid w:val="005A21BC"/>
    <w:rsid w:val="005A2C89"/>
    <w:rsid w:val="005A3B97"/>
    <w:rsid w:val="005A3D4B"/>
    <w:rsid w:val="005A4FDE"/>
    <w:rsid w:val="005A5237"/>
    <w:rsid w:val="005A528B"/>
    <w:rsid w:val="005A67B3"/>
    <w:rsid w:val="005A6B71"/>
    <w:rsid w:val="005A6C8F"/>
    <w:rsid w:val="005B00E5"/>
    <w:rsid w:val="005B0F16"/>
    <w:rsid w:val="005B15FD"/>
    <w:rsid w:val="005B19B5"/>
    <w:rsid w:val="005B253C"/>
    <w:rsid w:val="005B333D"/>
    <w:rsid w:val="005B3CAE"/>
    <w:rsid w:val="005B3CAF"/>
    <w:rsid w:val="005B3CF6"/>
    <w:rsid w:val="005B3D92"/>
    <w:rsid w:val="005B48AA"/>
    <w:rsid w:val="005B4C32"/>
    <w:rsid w:val="005B4ED1"/>
    <w:rsid w:val="005B5705"/>
    <w:rsid w:val="005B5C1B"/>
    <w:rsid w:val="005B63F5"/>
    <w:rsid w:val="005B6BD3"/>
    <w:rsid w:val="005B73E2"/>
    <w:rsid w:val="005C00EF"/>
    <w:rsid w:val="005C0D87"/>
    <w:rsid w:val="005C0F8D"/>
    <w:rsid w:val="005C2E35"/>
    <w:rsid w:val="005C30D2"/>
    <w:rsid w:val="005C3317"/>
    <w:rsid w:val="005C3535"/>
    <w:rsid w:val="005C4589"/>
    <w:rsid w:val="005C4592"/>
    <w:rsid w:val="005C4702"/>
    <w:rsid w:val="005C47B3"/>
    <w:rsid w:val="005C4BD6"/>
    <w:rsid w:val="005C4F72"/>
    <w:rsid w:val="005C53E0"/>
    <w:rsid w:val="005C568D"/>
    <w:rsid w:val="005C6655"/>
    <w:rsid w:val="005C671C"/>
    <w:rsid w:val="005C6734"/>
    <w:rsid w:val="005C6ECC"/>
    <w:rsid w:val="005C70D7"/>
    <w:rsid w:val="005D0159"/>
    <w:rsid w:val="005D0556"/>
    <w:rsid w:val="005D072B"/>
    <w:rsid w:val="005D0B11"/>
    <w:rsid w:val="005D0BFA"/>
    <w:rsid w:val="005D0DD6"/>
    <w:rsid w:val="005D13B6"/>
    <w:rsid w:val="005D149F"/>
    <w:rsid w:val="005D17C6"/>
    <w:rsid w:val="005D1C4D"/>
    <w:rsid w:val="005D2145"/>
    <w:rsid w:val="005D224E"/>
    <w:rsid w:val="005D2A80"/>
    <w:rsid w:val="005D3318"/>
    <w:rsid w:val="005D36D1"/>
    <w:rsid w:val="005D43D8"/>
    <w:rsid w:val="005D5786"/>
    <w:rsid w:val="005D5865"/>
    <w:rsid w:val="005D6637"/>
    <w:rsid w:val="005D6D2D"/>
    <w:rsid w:val="005D77A0"/>
    <w:rsid w:val="005D7F84"/>
    <w:rsid w:val="005E063C"/>
    <w:rsid w:val="005E0ECD"/>
    <w:rsid w:val="005E0F75"/>
    <w:rsid w:val="005E1437"/>
    <w:rsid w:val="005E1C76"/>
    <w:rsid w:val="005E1CA6"/>
    <w:rsid w:val="005E1F9F"/>
    <w:rsid w:val="005E29D8"/>
    <w:rsid w:val="005E2AC0"/>
    <w:rsid w:val="005E4977"/>
    <w:rsid w:val="005E4AF6"/>
    <w:rsid w:val="005E4E37"/>
    <w:rsid w:val="005E4EB2"/>
    <w:rsid w:val="005E51A7"/>
    <w:rsid w:val="005E53E6"/>
    <w:rsid w:val="005E56B8"/>
    <w:rsid w:val="005E5A36"/>
    <w:rsid w:val="005E64AC"/>
    <w:rsid w:val="005E6904"/>
    <w:rsid w:val="005E69B0"/>
    <w:rsid w:val="005E6E0E"/>
    <w:rsid w:val="005E71B1"/>
    <w:rsid w:val="005E728A"/>
    <w:rsid w:val="005E72DA"/>
    <w:rsid w:val="005E7582"/>
    <w:rsid w:val="005E7C7A"/>
    <w:rsid w:val="005F11BF"/>
    <w:rsid w:val="005F1B5B"/>
    <w:rsid w:val="005F1F06"/>
    <w:rsid w:val="005F2126"/>
    <w:rsid w:val="005F2C9C"/>
    <w:rsid w:val="005F3CC7"/>
    <w:rsid w:val="005F3EFC"/>
    <w:rsid w:val="005F425C"/>
    <w:rsid w:val="005F4713"/>
    <w:rsid w:val="005F4FE3"/>
    <w:rsid w:val="005F54D3"/>
    <w:rsid w:val="005F582E"/>
    <w:rsid w:val="005F5BE6"/>
    <w:rsid w:val="005F5FFC"/>
    <w:rsid w:val="005F6272"/>
    <w:rsid w:val="005F6380"/>
    <w:rsid w:val="005F712C"/>
    <w:rsid w:val="005F79B0"/>
    <w:rsid w:val="00600AD1"/>
    <w:rsid w:val="00600E01"/>
    <w:rsid w:val="006011EE"/>
    <w:rsid w:val="0060128B"/>
    <w:rsid w:val="00601525"/>
    <w:rsid w:val="006015F9"/>
    <w:rsid w:val="00601BC3"/>
    <w:rsid w:val="00601CC1"/>
    <w:rsid w:val="0060244A"/>
    <w:rsid w:val="006024DA"/>
    <w:rsid w:val="006025AD"/>
    <w:rsid w:val="00603F2F"/>
    <w:rsid w:val="006048CC"/>
    <w:rsid w:val="006051D6"/>
    <w:rsid w:val="00605309"/>
    <w:rsid w:val="006059E8"/>
    <w:rsid w:val="00605D93"/>
    <w:rsid w:val="006060A8"/>
    <w:rsid w:val="00606BF7"/>
    <w:rsid w:val="00607659"/>
    <w:rsid w:val="006076B1"/>
    <w:rsid w:val="00607884"/>
    <w:rsid w:val="00607A24"/>
    <w:rsid w:val="00607FBC"/>
    <w:rsid w:val="00610086"/>
    <w:rsid w:val="00610599"/>
    <w:rsid w:val="006108FA"/>
    <w:rsid w:val="00610B02"/>
    <w:rsid w:val="00610CB7"/>
    <w:rsid w:val="00610D44"/>
    <w:rsid w:val="00610EC7"/>
    <w:rsid w:val="00610F9E"/>
    <w:rsid w:val="00610FF5"/>
    <w:rsid w:val="0061121D"/>
    <w:rsid w:val="0061159C"/>
    <w:rsid w:val="006115BD"/>
    <w:rsid w:val="00612147"/>
    <w:rsid w:val="0061230E"/>
    <w:rsid w:val="006123FF"/>
    <w:rsid w:val="0061263C"/>
    <w:rsid w:val="00612831"/>
    <w:rsid w:val="00612AA6"/>
    <w:rsid w:val="00612E35"/>
    <w:rsid w:val="006134F6"/>
    <w:rsid w:val="0061439E"/>
    <w:rsid w:val="006147AC"/>
    <w:rsid w:val="006147E2"/>
    <w:rsid w:val="006152EB"/>
    <w:rsid w:val="006154CE"/>
    <w:rsid w:val="00615BEA"/>
    <w:rsid w:val="0061679A"/>
    <w:rsid w:val="00616A4A"/>
    <w:rsid w:val="00616C88"/>
    <w:rsid w:val="0062003E"/>
    <w:rsid w:val="006201BD"/>
    <w:rsid w:val="00620E4F"/>
    <w:rsid w:val="00621203"/>
    <w:rsid w:val="006212B8"/>
    <w:rsid w:val="00621896"/>
    <w:rsid w:val="00622B2B"/>
    <w:rsid w:val="00622DC9"/>
    <w:rsid w:val="00623090"/>
    <w:rsid w:val="00623E27"/>
    <w:rsid w:val="00623E36"/>
    <w:rsid w:val="00624A32"/>
    <w:rsid w:val="0062548D"/>
    <w:rsid w:val="00625A4B"/>
    <w:rsid w:val="00625AFE"/>
    <w:rsid w:val="0062605D"/>
    <w:rsid w:val="006260C3"/>
    <w:rsid w:val="00626222"/>
    <w:rsid w:val="006262A4"/>
    <w:rsid w:val="006270E5"/>
    <w:rsid w:val="00627C41"/>
    <w:rsid w:val="00630D1C"/>
    <w:rsid w:val="00631F5A"/>
    <w:rsid w:val="00632809"/>
    <w:rsid w:val="00632C1C"/>
    <w:rsid w:val="00633502"/>
    <w:rsid w:val="00633FF6"/>
    <w:rsid w:val="00634DC4"/>
    <w:rsid w:val="006351CD"/>
    <w:rsid w:val="0063528B"/>
    <w:rsid w:val="0063690C"/>
    <w:rsid w:val="00637990"/>
    <w:rsid w:val="00637DE3"/>
    <w:rsid w:val="00640C2E"/>
    <w:rsid w:val="00640CB9"/>
    <w:rsid w:val="0064115B"/>
    <w:rsid w:val="00641E3D"/>
    <w:rsid w:val="006426F5"/>
    <w:rsid w:val="00642E54"/>
    <w:rsid w:val="00643082"/>
    <w:rsid w:val="0064308E"/>
    <w:rsid w:val="00643148"/>
    <w:rsid w:val="0064349C"/>
    <w:rsid w:val="006435AB"/>
    <w:rsid w:val="006436B6"/>
    <w:rsid w:val="00643983"/>
    <w:rsid w:val="006444AA"/>
    <w:rsid w:val="00644600"/>
    <w:rsid w:val="00644C98"/>
    <w:rsid w:val="0064622E"/>
    <w:rsid w:val="006476FB"/>
    <w:rsid w:val="006500E9"/>
    <w:rsid w:val="006504CD"/>
    <w:rsid w:val="006506B0"/>
    <w:rsid w:val="00650771"/>
    <w:rsid w:val="00650E8F"/>
    <w:rsid w:val="00650F8D"/>
    <w:rsid w:val="00651775"/>
    <w:rsid w:val="00651DFF"/>
    <w:rsid w:val="00652060"/>
    <w:rsid w:val="00652A46"/>
    <w:rsid w:val="0065346C"/>
    <w:rsid w:val="006536A6"/>
    <w:rsid w:val="0065385E"/>
    <w:rsid w:val="006544A5"/>
    <w:rsid w:val="00654AB2"/>
    <w:rsid w:val="00654B0E"/>
    <w:rsid w:val="00654CE7"/>
    <w:rsid w:val="00655348"/>
    <w:rsid w:val="00655607"/>
    <w:rsid w:val="00656887"/>
    <w:rsid w:val="00656936"/>
    <w:rsid w:val="0065700F"/>
    <w:rsid w:val="006572FD"/>
    <w:rsid w:val="00657B3E"/>
    <w:rsid w:val="00660460"/>
    <w:rsid w:val="00661229"/>
    <w:rsid w:val="00661434"/>
    <w:rsid w:val="006616FE"/>
    <w:rsid w:val="00661BCC"/>
    <w:rsid w:val="006625B6"/>
    <w:rsid w:val="00662A96"/>
    <w:rsid w:val="00662EDA"/>
    <w:rsid w:val="00663301"/>
    <w:rsid w:val="00663306"/>
    <w:rsid w:val="0066339E"/>
    <w:rsid w:val="00663414"/>
    <w:rsid w:val="00663472"/>
    <w:rsid w:val="00663B65"/>
    <w:rsid w:val="00663E57"/>
    <w:rsid w:val="00665357"/>
    <w:rsid w:val="00665AEC"/>
    <w:rsid w:val="00666070"/>
    <w:rsid w:val="00666908"/>
    <w:rsid w:val="00666ACF"/>
    <w:rsid w:val="00670C56"/>
    <w:rsid w:val="006713F4"/>
    <w:rsid w:val="00671BE8"/>
    <w:rsid w:val="00671FD9"/>
    <w:rsid w:val="00672637"/>
    <w:rsid w:val="00672781"/>
    <w:rsid w:val="0067279C"/>
    <w:rsid w:val="00672CC9"/>
    <w:rsid w:val="00673833"/>
    <w:rsid w:val="006751ED"/>
    <w:rsid w:val="006760C7"/>
    <w:rsid w:val="00677183"/>
    <w:rsid w:val="0067731F"/>
    <w:rsid w:val="0068089F"/>
    <w:rsid w:val="00680FA0"/>
    <w:rsid w:val="0068146C"/>
    <w:rsid w:val="006820DF"/>
    <w:rsid w:val="00682632"/>
    <w:rsid w:val="00682E00"/>
    <w:rsid w:val="006837D8"/>
    <w:rsid w:val="00684B4D"/>
    <w:rsid w:val="00685142"/>
    <w:rsid w:val="006852DA"/>
    <w:rsid w:val="0068597C"/>
    <w:rsid w:val="00685DD5"/>
    <w:rsid w:val="00685F65"/>
    <w:rsid w:val="0068674C"/>
    <w:rsid w:val="00686D98"/>
    <w:rsid w:val="0068752F"/>
    <w:rsid w:val="0068779F"/>
    <w:rsid w:val="00687F48"/>
    <w:rsid w:val="00687F86"/>
    <w:rsid w:val="0069036F"/>
    <w:rsid w:val="00690960"/>
    <w:rsid w:val="00690C5B"/>
    <w:rsid w:val="0069119F"/>
    <w:rsid w:val="0069209C"/>
    <w:rsid w:val="006920DC"/>
    <w:rsid w:val="00692323"/>
    <w:rsid w:val="00695630"/>
    <w:rsid w:val="006956F0"/>
    <w:rsid w:val="00695998"/>
    <w:rsid w:val="00695BE5"/>
    <w:rsid w:val="00696252"/>
    <w:rsid w:val="006966A5"/>
    <w:rsid w:val="00696926"/>
    <w:rsid w:val="00696A06"/>
    <w:rsid w:val="00696BA6"/>
    <w:rsid w:val="00696E22"/>
    <w:rsid w:val="006975E7"/>
    <w:rsid w:val="006A08CF"/>
    <w:rsid w:val="006A142E"/>
    <w:rsid w:val="006A1772"/>
    <w:rsid w:val="006A1CFF"/>
    <w:rsid w:val="006A1F1F"/>
    <w:rsid w:val="006A2F14"/>
    <w:rsid w:val="006A2FBD"/>
    <w:rsid w:val="006A32C7"/>
    <w:rsid w:val="006A3912"/>
    <w:rsid w:val="006A3B01"/>
    <w:rsid w:val="006A561C"/>
    <w:rsid w:val="006A5881"/>
    <w:rsid w:val="006A5A05"/>
    <w:rsid w:val="006A5E38"/>
    <w:rsid w:val="006A608A"/>
    <w:rsid w:val="006A64D0"/>
    <w:rsid w:val="006A668D"/>
    <w:rsid w:val="006A6FB8"/>
    <w:rsid w:val="006A703A"/>
    <w:rsid w:val="006A7AA4"/>
    <w:rsid w:val="006A7B81"/>
    <w:rsid w:val="006A7F64"/>
    <w:rsid w:val="006A7FEA"/>
    <w:rsid w:val="006B07D0"/>
    <w:rsid w:val="006B08B6"/>
    <w:rsid w:val="006B0E48"/>
    <w:rsid w:val="006B1102"/>
    <w:rsid w:val="006B1521"/>
    <w:rsid w:val="006B20DC"/>
    <w:rsid w:val="006B21CC"/>
    <w:rsid w:val="006B26AD"/>
    <w:rsid w:val="006B26E4"/>
    <w:rsid w:val="006B30E8"/>
    <w:rsid w:val="006B396D"/>
    <w:rsid w:val="006B504D"/>
    <w:rsid w:val="006B504F"/>
    <w:rsid w:val="006B516E"/>
    <w:rsid w:val="006B599A"/>
    <w:rsid w:val="006B613A"/>
    <w:rsid w:val="006B64F3"/>
    <w:rsid w:val="006B7619"/>
    <w:rsid w:val="006B78E5"/>
    <w:rsid w:val="006B7B98"/>
    <w:rsid w:val="006C0070"/>
    <w:rsid w:val="006C1187"/>
    <w:rsid w:val="006C1758"/>
    <w:rsid w:val="006C21FB"/>
    <w:rsid w:val="006C2261"/>
    <w:rsid w:val="006C2EEB"/>
    <w:rsid w:val="006C2EF7"/>
    <w:rsid w:val="006C4716"/>
    <w:rsid w:val="006C4924"/>
    <w:rsid w:val="006C5087"/>
    <w:rsid w:val="006C50B1"/>
    <w:rsid w:val="006C55B7"/>
    <w:rsid w:val="006C62EF"/>
    <w:rsid w:val="006C64A6"/>
    <w:rsid w:val="006C6D21"/>
    <w:rsid w:val="006C70BD"/>
    <w:rsid w:val="006C7311"/>
    <w:rsid w:val="006D075F"/>
    <w:rsid w:val="006D0772"/>
    <w:rsid w:val="006D16E8"/>
    <w:rsid w:val="006D170D"/>
    <w:rsid w:val="006D2091"/>
    <w:rsid w:val="006D24EE"/>
    <w:rsid w:val="006D2D8B"/>
    <w:rsid w:val="006D2F29"/>
    <w:rsid w:val="006D3208"/>
    <w:rsid w:val="006D3A0D"/>
    <w:rsid w:val="006D3F39"/>
    <w:rsid w:val="006D47A4"/>
    <w:rsid w:val="006D553D"/>
    <w:rsid w:val="006D5557"/>
    <w:rsid w:val="006D572C"/>
    <w:rsid w:val="006D5D20"/>
    <w:rsid w:val="006D770A"/>
    <w:rsid w:val="006D7865"/>
    <w:rsid w:val="006E07D0"/>
    <w:rsid w:val="006E0854"/>
    <w:rsid w:val="006E0BAD"/>
    <w:rsid w:val="006E0FA7"/>
    <w:rsid w:val="006E16AF"/>
    <w:rsid w:val="006E1DFA"/>
    <w:rsid w:val="006E2C11"/>
    <w:rsid w:val="006E31FC"/>
    <w:rsid w:val="006E33DC"/>
    <w:rsid w:val="006E3409"/>
    <w:rsid w:val="006E37BA"/>
    <w:rsid w:val="006E3992"/>
    <w:rsid w:val="006E4270"/>
    <w:rsid w:val="006E46FD"/>
    <w:rsid w:val="006E4990"/>
    <w:rsid w:val="006E4CCE"/>
    <w:rsid w:val="006E540C"/>
    <w:rsid w:val="006E554A"/>
    <w:rsid w:val="006E5960"/>
    <w:rsid w:val="006E5C72"/>
    <w:rsid w:val="006E63E8"/>
    <w:rsid w:val="006E6BA0"/>
    <w:rsid w:val="006E6C0A"/>
    <w:rsid w:val="006E763D"/>
    <w:rsid w:val="006E7C3D"/>
    <w:rsid w:val="006E7E14"/>
    <w:rsid w:val="006F008A"/>
    <w:rsid w:val="006F02F9"/>
    <w:rsid w:val="006F0348"/>
    <w:rsid w:val="006F0A13"/>
    <w:rsid w:val="006F10EC"/>
    <w:rsid w:val="006F146E"/>
    <w:rsid w:val="006F154F"/>
    <w:rsid w:val="006F155F"/>
    <w:rsid w:val="006F1B25"/>
    <w:rsid w:val="006F1E32"/>
    <w:rsid w:val="006F3164"/>
    <w:rsid w:val="006F329E"/>
    <w:rsid w:val="006F34ED"/>
    <w:rsid w:val="006F3701"/>
    <w:rsid w:val="006F393D"/>
    <w:rsid w:val="006F3FE5"/>
    <w:rsid w:val="006F4009"/>
    <w:rsid w:val="006F40F4"/>
    <w:rsid w:val="006F4206"/>
    <w:rsid w:val="006F4BC0"/>
    <w:rsid w:val="006F4CD6"/>
    <w:rsid w:val="006F570C"/>
    <w:rsid w:val="006F59E8"/>
    <w:rsid w:val="006F5B60"/>
    <w:rsid w:val="006F5E64"/>
    <w:rsid w:val="006F6049"/>
    <w:rsid w:val="006F68A7"/>
    <w:rsid w:val="006F7175"/>
    <w:rsid w:val="006F7E76"/>
    <w:rsid w:val="007016F6"/>
    <w:rsid w:val="007020BD"/>
    <w:rsid w:val="0070251C"/>
    <w:rsid w:val="00702741"/>
    <w:rsid w:val="007027C1"/>
    <w:rsid w:val="007029A2"/>
    <w:rsid w:val="00702A4A"/>
    <w:rsid w:val="0070472A"/>
    <w:rsid w:val="0070504F"/>
    <w:rsid w:val="00705418"/>
    <w:rsid w:val="007058B7"/>
    <w:rsid w:val="00705A6B"/>
    <w:rsid w:val="00705CBE"/>
    <w:rsid w:val="00706564"/>
    <w:rsid w:val="007065B7"/>
    <w:rsid w:val="007067FD"/>
    <w:rsid w:val="00706BA7"/>
    <w:rsid w:val="00706D2A"/>
    <w:rsid w:val="007075B6"/>
    <w:rsid w:val="00707D1B"/>
    <w:rsid w:val="0071084C"/>
    <w:rsid w:val="00710C04"/>
    <w:rsid w:val="00710C3A"/>
    <w:rsid w:val="00711411"/>
    <w:rsid w:val="007115A4"/>
    <w:rsid w:val="00712EAA"/>
    <w:rsid w:val="00713DDC"/>
    <w:rsid w:val="007145CF"/>
    <w:rsid w:val="00714728"/>
    <w:rsid w:val="00714AC8"/>
    <w:rsid w:val="007152B5"/>
    <w:rsid w:val="007156FA"/>
    <w:rsid w:val="00715D3C"/>
    <w:rsid w:val="00715D47"/>
    <w:rsid w:val="00715F6A"/>
    <w:rsid w:val="00715FDB"/>
    <w:rsid w:val="007165D7"/>
    <w:rsid w:val="00716D61"/>
    <w:rsid w:val="00717C6C"/>
    <w:rsid w:val="00720C8E"/>
    <w:rsid w:val="007211B5"/>
    <w:rsid w:val="0072248E"/>
    <w:rsid w:val="007225F3"/>
    <w:rsid w:val="00722774"/>
    <w:rsid w:val="007229EA"/>
    <w:rsid w:val="007229FD"/>
    <w:rsid w:val="0072472A"/>
    <w:rsid w:val="00724B91"/>
    <w:rsid w:val="00724E2E"/>
    <w:rsid w:val="0072543C"/>
    <w:rsid w:val="007257CB"/>
    <w:rsid w:val="007257E4"/>
    <w:rsid w:val="007258B1"/>
    <w:rsid w:val="0072660C"/>
    <w:rsid w:val="00726D9F"/>
    <w:rsid w:val="0072700B"/>
    <w:rsid w:val="007273FA"/>
    <w:rsid w:val="00727B58"/>
    <w:rsid w:val="00727EA9"/>
    <w:rsid w:val="007300D6"/>
    <w:rsid w:val="007308CF"/>
    <w:rsid w:val="0073097C"/>
    <w:rsid w:val="00730D9B"/>
    <w:rsid w:val="00731081"/>
    <w:rsid w:val="00732FD2"/>
    <w:rsid w:val="00733047"/>
    <w:rsid w:val="007335D3"/>
    <w:rsid w:val="00733AF5"/>
    <w:rsid w:val="00733C4C"/>
    <w:rsid w:val="007340A7"/>
    <w:rsid w:val="00734DB2"/>
    <w:rsid w:val="007350AF"/>
    <w:rsid w:val="007353D8"/>
    <w:rsid w:val="0073546E"/>
    <w:rsid w:val="007356CC"/>
    <w:rsid w:val="00735B11"/>
    <w:rsid w:val="00735E0C"/>
    <w:rsid w:val="0073633D"/>
    <w:rsid w:val="007363EC"/>
    <w:rsid w:val="00736A8A"/>
    <w:rsid w:val="007371E0"/>
    <w:rsid w:val="007409A5"/>
    <w:rsid w:val="00740D58"/>
    <w:rsid w:val="00740DDE"/>
    <w:rsid w:val="00741489"/>
    <w:rsid w:val="0074188D"/>
    <w:rsid w:val="00741EB4"/>
    <w:rsid w:val="007422F1"/>
    <w:rsid w:val="00742A06"/>
    <w:rsid w:val="00742F63"/>
    <w:rsid w:val="0074367D"/>
    <w:rsid w:val="0074394C"/>
    <w:rsid w:val="00743A32"/>
    <w:rsid w:val="00743C08"/>
    <w:rsid w:val="007446A4"/>
    <w:rsid w:val="007446AF"/>
    <w:rsid w:val="00745169"/>
    <w:rsid w:val="0074539C"/>
    <w:rsid w:val="00745471"/>
    <w:rsid w:val="007454AB"/>
    <w:rsid w:val="00745EC4"/>
    <w:rsid w:val="007463CF"/>
    <w:rsid w:val="007469D6"/>
    <w:rsid w:val="00746A71"/>
    <w:rsid w:val="00746DFB"/>
    <w:rsid w:val="007475DA"/>
    <w:rsid w:val="0074768C"/>
    <w:rsid w:val="00747BAF"/>
    <w:rsid w:val="00747DC1"/>
    <w:rsid w:val="00750533"/>
    <w:rsid w:val="00751033"/>
    <w:rsid w:val="00751AA9"/>
    <w:rsid w:val="00751FAE"/>
    <w:rsid w:val="00752259"/>
    <w:rsid w:val="00752628"/>
    <w:rsid w:val="00752794"/>
    <w:rsid w:val="0075299C"/>
    <w:rsid w:val="00752CC4"/>
    <w:rsid w:val="00753091"/>
    <w:rsid w:val="00753235"/>
    <w:rsid w:val="00753278"/>
    <w:rsid w:val="00753350"/>
    <w:rsid w:val="00753F4E"/>
    <w:rsid w:val="00754660"/>
    <w:rsid w:val="007548DC"/>
    <w:rsid w:val="00754C93"/>
    <w:rsid w:val="00754D0D"/>
    <w:rsid w:val="00755219"/>
    <w:rsid w:val="0075547B"/>
    <w:rsid w:val="00755EE9"/>
    <w:rsid w:val="00755F4B"/>
    <w:rsid w:val="00756D9C"/>
    <w:rsid w:val="007570E5"/>
    <w:rsid w:val="00757C18"/>
    <w:rsid w:val="00757FFE"/>
    <w:rsid w:val="00760708"/>
    <w:rsid w:val="00760A45"/>
    <w:rsid w:val="00760EB5"/>
    <w:rsid w:val="00761815"/>
    <w:rsid w:val="00761BB1"/>
    <w:rsid w:val="00761D5E"/>
    <w:rsid w:val="0076383F"/>
    <w:rsid w:val="00763D48"/>
    <w:rsid w:val="007644F3"/>
    <w:rsid w:val="0076611C"/>
    <w:rsid w:val="00766255"/>
    <w:rsid w:val="00766764"/>
    <w:rsid w:val="00766A40"/>
    <w:rsid w:val="00766AF7"/>
    <w:rsid w:val="00767410"/>
    <w:rsid w:val="00767E63"/>
    <w:rsid w:val="00770799"/>
    <w:rsid w:val="00770B95"/>
    <w:rsid w:val="00771757"/>
    <w:rsid w:val="00771B27"/>
    <w:rsid w:val="00771B51"/>
    <w:rsid w:val="00771B72"/>
    <w:rsid w:val="00771C5B"/>
    <w:rsid w:val="00771C8D"/>
    <w:rsid w:val="00772F22"/>
    <w:rsid w:val="007730AD"/>
    <w:rsid w:val="0077313F"/>
    <w:rsid w:val="007737D2"/>
    <w:rsid w:val="007748A9"/>
    <w:rsid w:val="007750B4"/>
    <w:rsid w:val="00775294"/>
    <w:rsid w:val="00775FE4"/>
    <w:rsid w:val="00777F55"/>
    <w:rsid w:val="0078019B"/>
    <w:rsid w:val="00781653"/>
    <w:rsid w:val="00781A94"/>
    <w:rsid w:val="007822AC"/>
    <w:rsid w:val="0078280E"/>
    <w:rsid w:val="00783B9E"/>
    <w:rsid w:val="00783DA6"/>
    <w:rsid w:val="007849C2"/>
    <w:rsid w:val="00784BD0"/>
    <w:rsid w:val="00784BF5"/>
    <w:rsid w:val="00784D75"/>
    <w:rsid w:val="0078586A"/>
    <w:rsid w:val="00785BBB"/>
    <w:rsid w:val="00785ECF"/>
    <w:rsid w:val="00786067"/>
    <w:rsid w:val="007860FF"/>
    <w:rsid w:val="00786234"/>
    <w:rsid w:val="00786C60"/>
    <w:rsid w:val="00786F17"/>
    <w:rsid w:val="007876C3"/>
    <w:rsid w:val="00787A07"/>
    <w:rsid w:val="00787E09"/>
    <w:rsid w:val="00790601"/>
    <w:rsid w:val="007909E6"/>
    <w:rsid w:val="00790CBC"/>
    <w:rsid w:val="00790E62"/>
    <w:rsid w:val="00791EEA"/>
    <w:rsid w:val="007920D1"/>
    <w:rsid w:val="0079291F"/>
    <w:rsid w:val="0079315E"/>
    <w:rsid w:val="007934D1"/>
    <w:rsid w:val="00793B22"/>
    <w:rsid w:val="00793EA0"/>
    <w:rsid w:val="00794046"/>
    <w:rsid w:val="007946B1"/>
    <w:rsid w:val="00794EFE"/>
    <w:rsid w:val="007951FB"/>
    <w:rsid w:val="00795F55"/>
    <w:rsid w:val="00796704"/>
    <w:rsid w:val="00796796"/>
    <w:rsid w:val="0079680E"/>
    <w:rsid w:val="00796A66"/>
    <w:rsid w:val="0079730C"/>
    <w:rsid w:val="007976A9"/>
    <w:rsid w:val="00797DC9"/>
    <w:rsid w:val="007A01D0"/>
    <w:rsid w:val="007A0AA2"/>
    <w:rsid w:val="007A125E"/>
    <w:rsid w:val="007A1669"/>
    <w:rsid w:val="007A1C14"/>
    <w:rsid w:val="007A215E"/>
    <w:rsid w:val="007A21A9"/>
    <w:rsid w:val="007A2557"/>
    <w:rsid w:val="007A2D9B"/>
    <w:rsid w:val="007A310D"/>
    <w:rsid w:val="007A33DA"/>
    <w:rsid w:val="007A46D1"/>
    <w:rsid w:val="007A4EE7"/>
    <w:rsid w:val="007A5A80"/>
    <w:rsid w:val="007A7375"/>
    <w:rsid w:val="007A7647"/>
    <w:rsid w:val="007A7D27"/>
    <w:rsid w:val="007A7EBB"/>
    <w:rsid w:val="007B0C49"/>
    <w:rsid w:val="007B21F3"/>
    <w:rsid w:val="007B25EE"/>
    <w:rsid w:val="007B2651"/>
    <w:rsid w:val="007B3F63"/>
    <w:rsid w:val="007B5B0F"/>
    <w:rsid w:val="007B5D33"/>
    <w:rsid w:val="007B5DED"/>
    <w:rsid w:val="007B608D"/>
    <w:rsid w:val="007B6483"/>
    <w:rsid w:val="007B6933"/>
    <w:rsid w:val="007B6C83"/>
    <w:rsid w:val="007B74FA"/>
    <w:rsid w:val="007B75BB"/>
    <w:rsid w:val="007C00C1"/>
    <w:rsid w:val="007C0949"/>
    <w:rsid w:val="007C0AD2"/>
    <w:rsid w:val="007C0FB4"/>
    <w:rsid w:val="007C1F4A"/>
    <w:rsid w:val="007C26B6"/>
    <w:rsid w:val="007C2EF7"/>
    <w:rsid w:val="007C32E7"/>
    <w:rsid w:val="007C36E1"/>
    <w:rsid w:val="007C3889"/>
    <w:rsid w:val="007C3E6E"/>
    <w:rsid w:val="007C3F1C"/>
    <w:rsid w:val="007C45D0"/>
    <w:rsid w:val="007C4EB4"/>
    <w:rsid w:val="007C5386"/>
    <w:rsid w:val="007C54A5"/>
    <w:rsid w:val="007C632C"/>
    <w:rsid w:val="007C65D9"/>
    <w:rsid w:val="007C676B"/>
    <w:rsid w:val="007C70B9"/>
    <w:rsid w:val="007D0D5D"/>
    <w:rsid w:val="007D0F68"/>
    <w:rsid w:val="007D1B20"/>
    <w:rsid w:val="007D1C3A"/>
    <w:rsid w:val="007D2664"/>
    <w:rsid w:val="007D2BE6"/>
    <w:rsid w:val="007D2C5E"/>
    <w:rsid w:val="007D3410"/>
    <w:rsid w:val="007D356E"/>
    <w:rsid w:val="007D3A7B"/>
    <w:rsid w:val="007D3AA1"/>
    <w:rsid w:val="007D3D57"/>
    <w:rsid w:val="007D426B"/>
    <w:rsid w:val="007D4A8B"/>
    <w:rsid w:val="007D52D8"/>
    <w:rsid w:val="007D5352"/>
    <w:rsid w:val="007D647E"/>
    <w:rsid w:val="007D7083"/>
    <w:rsid w:val="007D7BCE"/>
    <w:rsid w:val="007D7EE2"/>
    <w:rsid w:val="007E067D"/>
    <w:rsid w:val="007E0960"/>
    <w:rsid w:val="007E14F7"/>
    <w:rsid w:val="007E1622"/>
    <w:rsid w:val="007E17E5"/>
    <w:rsid w:val="007E1D3D"/>
    <w:rsid w:val="007E238B"/>
    <w:rsid w:val="007E2AC6"/>
    <w:rsid w:val="007E2BEF"/>
    <w:rsid w:val="007E2C9F"/>
    <w:rsid w:val="007E2CCC"/>
    <w:rsid w:val="007E3AA8"/>
    <w:rsid w:val="007E4531"/>
    <w:rsid w:val="007E5160"/>
    <w:rsid w:val="007E56C8"/>
    <w:rsid w:val="007E58FD"/>
    <w:rsid w:val="007E5922"/>
    <w:rsid w:val="007E5A83"/>
    <w:rsid w:val="007E6001"/>
    <w:rsid w:val="007E6005"/>
    <w:rsid w:val="007E6B11"/>
    <w:rsid w:val="007E778C"/>
    <w:rsid w:val="007E7AC1"/>
    <w:rsid w:val="007F02B9"/>
    <w:rsid w:val="007F07B6"/>
    <w:rsid w:val="007F07DC"/>
    <w:rsid w:val="007F0F01"/>
    <w:rsid w:val="007F1780"/>
    <w:rsid w:val="007F2DDD"/>
    <w:rsid w:val="007F2EA6"/>
    <w:rsid w:val="007F3106"/>
    <w:rsid w:val="007F3807"/>
    <w:rsid w:val="007F3B30"/>
    <w:rsid w:val="007F3BD3"/>
    <w:rsid w:val="007F4082"/>
    <w:rsid w:val="007F4856"/>
    <w:rsid w:val="007F4E29"/>
    <w:rsid w:val="007F5451"/>
    <w:rsid w:val="007F5710"/>
    <w:rsid w:val="007F5F36"/>
    <w:rsid w:val="007F63CC"/>
    <w:rsid w:val="007F65F6"/>
    <w:rsid w:val="007F6A3D"/>
    <w:rsid w:val="007F729B"/>
    <w:rsid w:val="007F7C42"/>
    <w:rsid w:val="007F7D67"/>
    <w:rsid w:val="007F7EA5"/>
    <w:rsid w:val="00800850"/>
    <w:rsid w:val="0080125A"/>
    <w:rsid w:val="00801266"/>
    <w:rsid w:val="0080168F"/>
    <w:rsid w:val="00803468"/>
    <w:rsid w:val="0080410A"/>
    <w:rsid w:val="00805433"/>
    <w:rsid w:val="00805BE0"/>
    <w:rsid w:val="00805CB2"/>
    <w:rsid w:val="0080626D"/>
    <w:rsid w:val="00806678"/>
    <w:rsid w:val="00806DB6"/>
    <w:rsid w:val="00807075"/>
    <w:rsid w:val="008103AF"/>
    <w:rsid w:val="0081146D"/>
    <w:rsid w:val="008116A1"/>
    <w:rsid w:val="00812AC4"/>
    <w:rsid w:val="00812C2D"/>
    <w:rsid w:val="00813204"/>
    <w:rsid w:val="0081357B"/>
    <w:rsid w:val="00813D0D"/>
    <w:rsid w:val="00814D8C"/>
    <w:rsid w:val="00815265"/>
    <w:rsid w:val="00815B73"/>
    <w:rsid w:val="00816066"/>
    <w:rsid w:val="00816D4B"/>
    <w:rsid w:val="00816EFB"/>
    <w:rsid w:val="0081739E"/>
    <w:rsid w:val="00817B05"/>
    <w:rsid w:val="00817C88"/>
    <w:rsid w:val="00817C89"/>
    <w:rsid w:val="008202FB"/>
    <w:rsid w:val="008209DF"/>
    <w:rsid w:val="00820DC7"/>
    <w:rsid w:val="00821F3A"/>
    <w:rsid w:val="0082226C"/>
    <w:rsid w:val="008230BE"/>
    <w:rsid w:val="008233D6"/>
    <w:rsid w:val="0082354B"/>
    <w:rsid w:val="00823F9B"/>
    <w:rsid w:val="008244C3"/>
    <w:rsid w:val="00824ABA"/>
    <w:rsid w:val="00824FB4"/>
    <w:rsid w:val="00825035"/>
    <w:rsid w:val="008257BE"/>
    <w:rsid w:val="0082580F"/>
    <w:rsid w:val="00826420"/>
    <w:rsid w:val="00826D3A"/>
    <w:rsid w:val="008272BF"/>
    <w:rsid w:val="0082733A"/>
    <w:rsid w:val="0083071B"/>
    <w:rsid w:val="00831636"/>
    <w:rsid w:val="00831975"/>
    <w:rsid w:val="00832834"/>
    <w:rsid w:val="0083288C"/>
    <w:rsid w:val="00833B6F"/>
    <w:rsid w:val="00833E9E"/>
    <w:rsid w:val="00834306"/>
    <w:rsid w:val="00834605"/>
    <w:rsid w:val="00834694"/>
    <w:rsid w:val="008351F0"/>
    <w:rsid w:val="008352C8"/>
    <w:rsid w:val="008362A7"/>
    <w:rsid w:val="008362FC"/>
    <w:rsid w:val="0083665E"/>
    <w:rsid w:val="00836706"/>
    <w:rsid w:val="0083715E"/>
    <w:rsid w:val="008372C4"/>
    <w:rsid w:val="0083760D"/>
    <w:rsid w:val="00837ADD"/>
    <w:rsid w:val="00840130"/>
    <w:rsid w:val="008404D5"/>
    <w:rsid w:val="00840911"/>
    <w:rsid w:val="00840913"/>
    <w:rsid w:val="00840FC1"/>
    <w:rsid w:val="00841234"/>
    <w:rsid w:val="00841557"/>
    <w:rsid w:val="00841A88"/>
    <w:rsid w:val="00841D65"/>
    <w:rsid w:val="00842732"/>
    <w:rsid w:val="00842D0D"/>
    <w:rsid w:val="00843805"/>
    <w:rsid w:val="0084389A"/>
    <w:rsid w:val="00843A6D"/>
    <w:rsid w:val="00843A90"/>
    <w:rsid w:val="00844C77"/>
    <w:rsid w:val="00844CF8"/>
    <w:rsid w:val="0084548D"/>
    <w:rsid w:val="00845956"/>
    <w:rsid w:val="00846107"/>
    <w:rsid w:val="008463CC"/>
    <w:rsid w:val="00846FFA"/>
    <w:rsid w:val="00847850"/>
    <w:rsid w:val="0085045E"/>
    <w:rsid w:val="00850E73"/>
    <w:rsid w:val="00850FC5"/>
    <w:rsid w:val="008511AE"/>
    <w:rsid w:val="0085158A"/>
    <w:rsid w:val="00851CB4"/>
    <w:rsid w:val="00851D49"/>
    <w:rsid w:val="008524A7"/>
    <w:rsid w:val="00852AC9"/>
    <w:rsid w:val="00852BBA"/>
    <w:rsid w:val="008534C1"/>
    <w:rsid w:val="008536F7"/>
    <w:rsid w:val="00853E4E"/>
    <w:rsid w:val="008542E7"/>
    <w:rsid w:val="00854338"/>
    <w:rsid w:val="0085435B"/>
    <w:rsid w:val="0085495C"/>
    <w:rsid w:val="00855845"/>
    <w:rsid w:val="00855A47"/>
    <w:rsid w:val="008566D8"/>
    <w:rsid w:val="008566EB"/>
    <w:rsid w:val="00856E4A"/>
    <w:rsid w:val="00856E70"/>
    <w:rsid w:val="0085703F"/>
    <w:rsid w:val="0085758C"/>
    <w:rsid w:val="00857E58"/>
    <w:rsid w:val="00857E85"/>
    <w:rsid w:val="00857F41"/>
    <w:rsid w:val="0086016B"/>
    <w:rsid w:val="00861575"/>
    <w:rsid w:val="00861E38"/>
    <w:rsid w:val="00861F9C"/>
    <w:rsid w:val="00862319"/>
    <w:rsid w:val="00862379"/>
    <w:rsid w:val="008626A0"/>
    <w:rsid w:val="00862975"/>
    <w:rsid w:val="00862BAC"/>
    <w:rsid w:val="00863B6D"/>
    <w:rsid w:val="0086476A"/>
    <w:rsid w:val="008647E9"/>
    <w:rsid w:val="0086483A"/>
    <w:rsid w:val="008650DB"/>
    <w:rsid w:val="008654DB"/>
    <w:rsid w:val="00866A7D"/>
    <w:rsid w:val="00866C34"/>
    <w:rsid w:val="00866C8B"/>
    <w:rsid w:val="00867509"/>
    <w:rsid w:val="0086750A"/>
    <w:rsid w:val="0086762E"/>
    <w:rsid w:val="00867A0B"/>
    <w:rsid w:val="00867F09"/>
    <w:rsid w:val="00867F4A"/>
    <w:rsid w:val="0087037E"/>
    <w:rsid w:val="008713F8"/>
    <w:rsid w:val="0087174C"/>
    <w:rsid w:val="0087176F"/>
    <w:rsid w:val="00871BF7"/>
    <w:rsid w:val="00871F2E"/>
    <w:rsid w:val="00872169"/>
    <w:rsid w:val="00872A11"/>
    <w:rsid w:val="00873C6C"/>
    <w:rsid w:val="00873F29"/>
    <w:rsid w:val="0087444C"/>
    <w:rsid w:val="0087474A"/>
    <w:rsid w:val="00874B6B"/>
    <w:rsid w:val="00874F48"/>
    <w:rsid w:val="00875082"/>
    <w:rsid w:val="0087608B"/>
    <w:rsid w:val="0087611B"/>
    <w:rsid w:val="0087659A"/>
    <w:rsid w:val="00876B3E"/>
    <w:rsid w:val="00876CEE"/>
    <w:rsid w:val="00876D0D"/>
    <w:rsid w:val="0087712A"/>
    <w:rsid w:val="0087777C"/>
    <w:rsid w:val="00877CE1"/>
    <w:rsid w:val="008807F8"/>
    <w:rsid w:val="0088097D"/>
    <w:rsid w:val="00880F7D"/>
    <w:rsid w:val="00880FC0"/>
    <w:rsid w:val="008816FE"/>
    <w:rsid w:val="00881768"/>
    <w:rsid w:val="0088181E"/>
    <w:rsid w:val="00881A70"/>
    <w:rsid w:val="00881C9D"/>
    <w:rsid w:val="00883672"/>
    <w:rsid w:val="00883C81"/>
    <w:rsid w:val="00883E51"/>
    <w:rsid w:val="008841A7"/>
    <w:rsid w:val="00884416"/>
    <w:rsid w:val="0088481A"/>
    <w:rsid w:val="008854B7"/>
    <w:rsid w:val="00885F0D"/>
    <w:rsid w:val="008861CC"/>
    <w:rsid w:val="00887297"/>
    <w:rsid w:val="008872B8"/>
    <w:rsid w:val="00887454"/>
    <w:rsid w:val="0088751B"/>
    <w:rsid w:val="00890884"/>
    <w:rsid w:val="00890E9E"/>
    <w:rsid w:val="008915CE"/>
    <w:rsid w:val="008916F9"/>
    <w:rsid w:val="0089198B"/>
    <w:rsid w:val="0089242B"/>
    <w:rsid w:val="008925A3"/>
    <w:rsid w:val="00892D49"/>
    <w:rsid w:val="0089347B"/>
    <w:rsid w:val="00894B27"/>
    <w:rsid w:val="00894B59"/>
    <w:rsid w:val="0089554B"/>
    <w:rsid w:val="00895AC5"/>
    <w:rsid w:val="00895B71"/>
    <w:rsid w:val="008967DB"/>
    <w:rsid w:val="00896ABE"/>
    <w:rsid w:val="00897252"/>
    <w:rsid w:val="008976B3"/>
    <w:rsid w:val="008A1174"/>
    <w:rsid w:val="008A18D2"/>
    <w:rsid w:val="008A1CFC"/>
    <w:rsid w:val="008A2986"/>
    <w:rsid w:val="008A344A"/>
    <w:rsid w:val="008A3EC3"/>
    <w:rsid w:val="008A3FC2"/>
    <w:rsid w:val="008A46FC"/>
    <w:rsid w:val="008A4A20"/>
    <w:rsid w:val="008A5F69"/>
    <w:rsid w:val="008A61C6"/>
    <w:rsid w:val="008A755A"/>
    <w:rsid w:val="008A77CF"/>
    <w:rsid w:val="008A7E10"/>
    <w:rsid w:val="008A7FB7"/>
    <w:rsid w:val="008B0587"/>
    <w:rsid w:val="008B06EF"/>
    <w:rsid w:val="008B0F21"/>
    <w:rsid w:val="008B100E"/>
    <w:rsid w:val="008B116B"/>
    <w:rsid w:val="008B1C32"/>
    <w:rsid w:val="008B2D96"/>
    <w:rsid w:val="008B306E"/>
    <w:rsid w:val="008B31F7"/>
    <w:rsid w:val="008B3702"/>
    <w:rsid w:val="008B3B2C"/>
    <w:rsid w:val="008B3CA3"/>
    <w:rsid w:val="008B45B4"/>
    <w:rsid w:val="008B471B"/>
    <w:rsid w:val="008B4B21"/>
    <w:rsid w:val="008B4E5A"/>
    <w:rsid w:val="008B538A"/>
    <w:rsid w:val="008B53CA"/>
    <w:rsid w:val="008B631E"/>
    <w:rsid w:val="008B665B"/>
    <w:rsid w:val="008B6AE1"/>
    <w:rsid w:val="008B6EB6"/>
    <w:rsid w:val="008B749F"/>
    <w:rsid w:val="008B79DE"/>
    <w:rsid w:val="008B7BB9"/>
    <w:rsid w:val="008C034D"/>
    <w:rsid w:val="008C042B"/>
    <w:rsid w:val="008C07A6"/>
    <w:rsid w:val="008C1AF3"/>
    <w:rsid w:val="008C2277"/>
    <w:rsid w:val="008C2B48"/>
    <w:rsid w:val="008C2D5D"/>
    <w:rsid w:val="008C307A"/>
    <w:rsid w:val="008C31F8"/>
    <w:rsid w:val="008C3A5B"/>
    <w:rsid w:val="008C3CC4"/>
    <w:rsid w:val="008C430A"/>
    <w:rsid w:val="008C4484"/>
    <w:rsid w:val="008C4875"/>
    <w:rsid w:val="008C4FA6"/>
    <w:rsid w:val="008C5F18"/>
    <w:rsid w:val="008C6022"/>
    <w:rsid w:val="008C65AD"/>
    <w:rsid w:val="008C65CE"/>
    <w:rsid w:val="008C717B"/>
    <w:rsid w:val="008C7BD8"/>
    <w:rsid w:val="008D025F"/>
    <w:rsid w:val="008D0FE7"/>
    <w:rsid w:val="008D1184"/>
    <w:rsid w:val="008D1789"/>
    <w:rsid w:val="008D18CC"/>
    <w:rsid w:val="008D1CEA"/>
    <w:rsid w:val="008D2616"/>
    <w:rsid w:val="008D3A9B"/>
    <w:rsid w:val="008D487C"/>
    <w:rsid w:val="008D4D15"/>
    <w:rsid w:val="008D5A44"/>
    <w:rsid w:val="008D60AB"/>
    <w:rsid w:val="008D635F"/>
    <w:rsid w:val="008D6CC6"/>
    <w:rsid w:val="008D6E60"/>
    <w:rsid w:val="008D70E3"/>
    <w:rsid w:val="008D7139"/>
    <w:rsid w:val="008D723A"/>
    <w:rsid w:val="008D735F"/>
    <w:rsid w:val="008D73D6"/>
    <w:rsid w:val="008D7A6B"/>
    <w:rsid w:val="008E010F"/>
    <w:rsid w:val="008E0F89"/>
    <w:rsid w:val="008E1053"/>
    <w:rsid w:val="008E10CA"/>
    <w:rsid w:val="008E1840"/>
    <w:rsid w:val="008E191E"/>
    <w:rsid w:val="008E19AF"/>
    <w:rsid w:val="008E23DB"/>
    <w:rsid w:val="008E29E1"/>
    <w:rsid w:val="008E31B4"/>
    <w:rsid w:val="008E3954"/>
    <w:rsid w:val="008E3988"/>
    <w:rsid w:val="008E3D10"/>
    <w:rsid w:val="008E49EF"/>
    <w:rsid w:val="008E5472"/>
    <w:rsid w:val="008E55B9"/>
    <w:rsid w:val="008E570B"/>
    <w:rsid w:val="008E58D6"/>
    <w:rsid w:val="008E5A2F"/>
    <w:rsid w:val="008E6382"/>
    <w:rsid w:val="008E6AA6"/>
    <w:rsid w:val="008E76F9"/>
    <w:rsid w:val="008E7B91"/>
    <w:rsid w:val="008F026F"/>
    <w:rsid w:val="008F02A1"/>
    <w:rsid w:val="008F02E2"/>
    <w:rsid w:val="008F07B3"/>
    <w:rsid w:val="008F0A13"/>
    <w:rsid w:val="008F0B05"/>
    <w:rsid w:val="008F1887"/>
    <w:rsid w:val="008F2370"/>
    <w:rsid w:val="008F247F"/>
    <w:rsid w:val="008F2596"/>
    <w:rsid w:val="008F28C5"/>
    <w:rsid w:val="008F3E1A"/>
    <w:rsid w:val="008F41FB"/>
    <w:rsid w:val="008F49D9"/>
    <w:rsid w:val="008F526C"/>
    <w:rsid w:val="008F55B7"/>
    <w:rsid w:val="008F5B54"/>
    <w:rsid w:val="008F60F5"/>
    <w:rsid w:val="008F68DC"/>
    <w:rsid w:val="008F7378"/>
    <w:rsid w:val="008F753A"/>
    <w:rsid w:val="008F76BE"/>
    <w:rsid w:val="008F7B13"/>
    <w:rsid w:val="008F7BD6"/>
    <w:rsid w:val="008F7EB0"/>
    <w:rsid w:val="008F7FDF"/>
    <w:rsid w:val="00900F26"/>
    <w:rsid w:val="00901373"/>
    <w:rsid w:val="009017E8"/>
    <w:rsid w:val="009024FB"/>
    <w:rsid w:val="00902C51"/>
    <w:rsid w:val="00902CCA"/>
    <w:rsid w:val="0090305F"/>
    <w:rsid w:val="009034CF"/>
    <w:rsid w:val="00903AAB"/>
    <w:rsid w:val="00903B5A"/>
    <w:rsid w:val="00903CB6"/>
    <w:rsid w:val="0090481F"/>
    <w:rsid w:val="00904C7B"/>
    <w:rsid w:val="00905245"/>
    <w:rsid w:val="009053FF"/>
    <w:rsid w:val="009054FE"/>
    <w:rsid w:val="0090578C"/>
    <w:rsid w:val="00905A7E"/>
    <w:rsid w:val="00905A8E"/>
    <w:rsid w:val="00905E30"/>
    <w:rsid w:val="00906573"/>
    <w:rsid w:val="009065F9"/>
    <w:rsid w:val="009068F0"/>
    <w:rsid w:val="009076A6"/>
    <w:rsid w:val="00907954"/>
    <w:rsid w:val="009100A3"/>
    <w:rsid w:val="009101B8"/>
    <w:rsid w:val="0091035C"/>
    <w:rsid w:val="009119CB"/>
    <w:rsid w:val="00911A54"/>
    <w:rsid w:val="00912691"/>
    <w:rsid w:val="00912C15"/>
    <w:rsid w:val="00912F4E"/>
    <w:rsid w:val="0091352A"/>
    <w:rsid w:val="00913574"/>
    <w:rsid w:val="00913BE5"/>
    <w:rsid w:val="00914039"/>
    <w:rsid w:val="009143CB"/>
    <w:rsid w:val="009149B3"/>
    <w:rsid w:val="0091519B"/>
    <w:rsid w:val="00916126"/>
    <w:rsid w:val="00916328"/>
    <w:rsid w:val="009163AC"/>
    <w:rsid w:val="00917510"/>
    <w:rsid w:val="0091784D"/>
    <w:rsid w:val="009203CB"/>
    <w:rsid w:val="00920982"/>
    <w:rsid w:val="00920D1E"/>
    <w:rsid w:val="0092114E"/>
    <w:rsid w:val="00921576"/>
    <w:rsid w:val="0092162F"/>
    <w:rsid w:val="00922365"/>
    <w:rsid w:val="009226D6"/>
    <w:rsid w:val="00923158"/>
    <w:rsid w:val="00923733"/>
    <w:rsid w:val="00924FA3"/>
    <w:rsid w:val="009257C6"/>
    <w:rsid w:val="009259BB"/>
    <w:rsid w:val="00925E76"/>
    <w:rsid w:val="0092670A"/>
    <w:rsid w:val="00926FAC"/>
    <w:rsid w:val="009271BD"/>
    <w:rsid w:val="009271EA"/>
    <w:rsid w:val="009278E5"/>
    <w:rsid w:val="00927C03"/>
    <w:rsid w:val="00927D78"/>
    <w:rsid w:val="009304BB"/>
    <w:rsid w:val="009305C0"/>
    <w:rsid w:val="00930B2E"/>
    <w:rsid w:val="009312C7"/>
    <w:rsid w:val="009312E3"/>
    <w:rsid w:val="009323E0"/>
    <w:rsid w:val="00932B7F"/>
    <w:rsid w:val="00932D98"/>
    <w:rsid w:val="0093366D"/>
    <w:rsid w:val="009337B8"/>
    <w:rsid w:val="009338DD"/>
    <w:rsid w:val="009341ED"/>
    <w:rsid w:val="0093448C"/>
    <w:rsid w:val="00934FD0"/>
    <w:rsid w:val="00935779"/>
    <w:rsid w:val="00937865"/>
    <w:rsid w:val="00937881"/>
    <w:rsid w:val="009379FA"/>
    <w:rsid w:val="00937F80"/>
    <w:rsid w:val="009401C0"/>
    <w:rsid w:val="009406A9"/>
    <w:rsid w:val="009409D6"/>
    <w:rsid w:val="00940FDC"/>
    <w:rsid w:val="0094110B"/>
    <w:rsid w:val="00941788"/>
    <w:rsid w:val="00941E8D"/>
    <w:rsid w:val="00942BCA"/>
    <w:rsid w:val="00942BD4"/>
    <w:rsid w:val="0094342D"/>
    <w:rsid w:val="009445BE"/>
    <w:rsid w:val="0094479A"/>
    <w:rsid w:val="00944990"/>
    <w:rsid w:val="00944AD6"/>
    <w:rsid w:val="00944B01"/>
    <w:rsid w:val="00945456"/>
    <w:rsid w:val="00945B4C"/>
    <w:rsid w:val="00947068"/>
    <w:rsid w:val="00947A15"/>
    <w:rsid w:val="00947AA8"/>
    <w:rsid w:val="00947D37"/>
    <w:rsid w:val="00950158"/>
    <w:rsid w:val="00950565"/>
    <w:rsid w:val="00950882"/>
    <w:rsid w:val="00950F97"/>
    <w:rsid w:val="00951334"/>
    <w:rsid w:val="00952D2C"/>
    <w:rsid w:val="009541C9"/>
    <w:rsid w:val="00954CCA"/>
    <w:rsid w:val="009556AD"/>
    <w:rsid w:val="009559A9"/>
    <w:rsid w:val="00956612"/>
    <w:rsid w:val="00956807"/>
    <w:rsid w:val="009571C3"/>
    <w:rsid w:val="00957EAA"/>
    <w:rsid w:val="0096063B"/>
    <w:rsid w:val="00960E4D"/>
    <w:rsid w:val="00961753"/>
    <w:rsid w:val="009621B9"/>
    <w:rsid w:val="0096234D"/>
    <w:rsid w:val="009624FA"/>
    <w:rsid w:val="00962583"/>
    <w:rsid w:val="0096263F"/>
    <w:rsid w:val="00962B2E"/>
    <w:rsid w:val="00962B2F"/>
    <w:rsid w:val="00962BCA"/>
    <w:rsid w:val="00962CA5"/>
    <w:rsid w:val="00962F7F"/>
    <w:rsid w:val="00963AD0"/>
    <w:rsid w:val="00963CB0"/>
    <w:rsid w:val="00963E6F"/>
    <w:rsid w:val="0096416B"/>
    <w:rsid w:val="00964496"/>
    <w:rsid w:val="00964791"/>
    <w:rsid w:val="00964880"/>
    <w:rsid w:val="00964FC6"/>
    <w:rsid w:val="00966CE3"/>
    <w:rsid w:val="0096764D"/>
    <w:rsid w:val="009679B1"/>
    <w:rsid w:val="0097039A"/>
    <w:rsid w:val="00970693"/>
    <w:rsid w:val="00970A70"/>
    <w:rsid w:val="00970FC4"/>
    <w:rsid w:val="00971230"/>
    <w:rsid w:val="009712DB"/>
    <w:rsid w:val="00971479"/>
    <w:rsid w:val="0097164E"/>
    <w:rsid w:val="00971657"/>
    <w:rsid w:val="00971809"/>
    <w:rsid w:val="00971D43"/>
    <w:rsid w:val="00972090"/>
    <w:rsid w:val="009723EF"/>
    <w:rsid w:val="00972430"/>
    <w:rsid w:val="00972C5A"/>
    <w:rsid w:val="00972CD3"/>
    <w:rsid w:val="009733D3"/>
    <w:rsid w:val="009749F8"/>
    <w:rsid w:val="00975ED9"/>
    <w:rsid w:val="00977837"/>
    <w:rsid w:val="0097788F"/>
    <w:rsid w:val="00977EE5"/>
    <w:rsid w:val="00980069"/>
    <w:rsid w:val="009804EF"/>
    <w:rsid w:val="00981372"/>
    <w:rsid w:val="00981CFE"/>
    <w:rsid w:val="00981F18"/>
    <w:rsid w:val="00982D89"/>
    <w:rsid w:val="00982E1A"/>
    <w:rsid w:val="009835B1"/>
    <w:rsid w:val="009836F1"/>
    <w:rsid w:val="00983BFB"/>
    <w:rsid w:val="009840DD"/>
    <w:rsid w:val="00984456"/>
    <w:rsid w:val="00984803"/>
    <w:rsid w:val="0098491C"/>
    <w:rsid w:val="00984E3C"/>
    <w:rsid w:val="00985392"/>
    <w:rsid w:val="0098547B"/>
    <w:rsid w:val="00985676"/>
    <w:rsid w:val="00985A79"/>
    <w:rsid w:val="009879B6"/>
    <w:rsid w:val="00990D58"/>
    <w:rsid w:val="00990EFB"/>
    <w:rsid w:val="00991130"/>
    <w:rsid w:val="009919E9"/>
    <w:rsid w:val="00991FFB"/>
    <w:rsid w:val="00992D62"/>
    <w:rsid w:val="00992DE2"/>
    <w:rsid w:val="00993161"/>
    <w:rsid w:val="00994238"/>
    <w:rsid w:val="00994F69"/>
    <w:rsid w:val="00995277"/>
    <w:rsid w:val="00995979"/>
    <w:rsid w:val="00995D01"/>
    <w:rsid w:val="00995DFE"/>
    <w:rsid w:val="009960F7"/>
    <w:rsid w:val="00996254"/>
    <w:rsid w:val="00996C7F"/>
    <w:rsid w:val="00996CC1"/>
    <w:rsid w:val="00996F11"/>
    <w:rsid w:val="00997077"/>
    <w:rsid w:val="0099785C"/>
    <w:rsid w:val="00997E38"/>
    <w:rsid w:val="009A0185"/>
    <w:rsid w:val="009A1074"/>
    <w:rsid w:val="009A1727"/>
    <w:rsid w:val="009A2100"/>
    <w:rsid w:val="009A2217"/>
    <w:rsid w:val="009A2F17"/>
    <w:rsid w:val="009A2F29"/>
    <w:rsid w:val="009A3D78"/>
    <w:rsid w:val="009A41C9"/>
    <w:rsid w:val="009A4BF3"/>
    <w:rsid w:val="009A6564"/>
    <w:rsid w:val="009A68E9"/>
    <w:rsid w:val="009A7074"/>
    <w:rsid w:val="009A7321"/>
    <w:rsid w:val="009A756F"/>
    <w:rsid w:val="009A77B5"/>
    <w:rsid w:val="009A7CE2"/>
    <w:rsid w:val="009A7E56"/>
    <w:rsid w:val="009B05BA"/>
    <w:rsid w:val="009B0997"/>
    <w:rsid w:val="009B0D59"/>
    <w:rsid w:val="009B0F61"/>
    <w:rsid w:val="009B12A8"/>
    <w:rsid w:val="009B1AFB"/>
    <w:rsid w:val="009B1EA6"/>
    <w:rsid w:val="009B27BB"/>
    <w:rsid w:val="009B2A30"/>
    <w:rsid w:val="009B32FB"/>
    <w:rsid w:val="009B3E0C"/>
    <w:rsid w:val="009B47D2"/>
    <w:rsid w:val="009B4D72"/>
    <w:rsid w:val="009B5EB0"/>
    <w:rsid w:val="009B604D"/>
    <w:rsid w:val="009B7AD8"/>
    <w:rsid w:val="009B7D92"/>
    <w:rsid w:val="009C015C"/>
    <w:rsid w:val="009C02FF"/>
    <w:rsid w:val="009C128E"/>
    <w:rsid w:val="009C1316"/>
    <w:rsid w:val="009C188C"/>
    <w:rsid w:val="009C1C12"/>
    <w:rsid w:val="009C2961"/>
    <w:rsid w:val="009C2BEF"/>
    <w:rsid w:val="009C3095"/>
    <w:rsid w:val="009C30A8"/>
    <w:rsid w:val="009C3228"/>
    <w:rsid w:val="009C375E"/>
    <w:rsid w:val="009C3CBA"/>
    <w:rsid w:val="009C53FA"/>
    <w:rsid w:val="009C57A4"/>
    <w:rsid w:val="009C58E5"/>
    <w:rsid w:val="009C6C8D"/>
    <w:rsid w:val="009C715E"/>
    <w:rsid w:val="009C767E"/>
    <w:rsid w:val="009C771F"/>
    <w:rsid w:val="009C7861"/>
    <w:rsid w:val="009C7AC9"/>
    <w:rsid w:val="009C7B09"/>
    <w:rsid w:val="009C7E61"/>
    <w:rsid w:val="009C7FF1"/>
    <w:rsid w:val="009D01A4"/>
    <w:rsid w:val="009D0A59"/>
    <w:rsid w:val="009D0E32"/>
    <w:rsid w:val="009D12F0"/>
    <w:rsid w:val="009D15F8"/>
    <w:rsid w:val="009D177A"/>
    <w:rsid w:val="009D280A"/>
    <w:rsid w:val="009D2D95"/>
    <w:rsid w:val="009D2EE2"/>
    <w:rsid w:val="009D3358"/>
    <w:rsid w:val="009D3FE3"/>
    <w:rsid w:val="009D42D3"/>
    <w:rsid w:val="009D433C"/>
    <w:rsid w:val="009D48CE"/>
    <w:rsid w:val="009D4ABF"/>
    <w:rsid w:val="009D4B71"/>
    <w:rsid w:val="009D4BD3"/>
    <w:rsid w:val="009D4F01"/>
    <w:rsid w:val="009D4F62"/>
    <w:rsid w:val="009D56FF"/>
    <w:rsid w:val="009D574B"/>
    <w:rsid w:val="009D6A3D"/>
    <w:rsid w:val="009D6EDB"/>
    <w:rsid w:val="009D739C"/>
    <w:rsid w:val="009D7434"/>
    <w:rsid w:val="009D7446"/>
    <w:rsid w:val="009D75E5"/>
    <w:rsid w:val="009D7831"/>
    <w:rsid w:val="009D7994"/>
    <w:rsid w:val="009E02E9"/>
    <w:rsid w:val="009E0A29"/>
    <w:rsid w:val="009E13E1"/>
    <w:rsid w:val="009E1759"/>
    <w:rsid w:val="009E1CFD"/>
    <w:rsid w:val="009E29D6"/>
    <w:rsid w:val="009E2AB2"/>
    <w:rsid w:val="009E3171"/>
    <w:rsid w:val="009E3284"/>
    <w:rsid w:val="009E4B11"/>
    <w:rsid w:val="009E4C87"/>
    <w:rsid w:val="009E5046"/>
    <w:rsid w:val="009E50AC"/>
    <w:rsid w:val="009E5189"/>
    <w:rsid w:val="009E5285"/>
    <w:rsid w:val="009E550E"/>
    <w:rsid w:val="009E5D04"/>
    <w:rsid w:val="009E61D4"/>
    <w:rsid w:val="009E64B0"/>
    <w:rsid w:val="009E6C1A"/>
    <w:rsid w:val="009E7400"/>
    <w:rsid w:val="009F0B75"/>
    <w:rsid w:val="009F11BC"/>
    <w:rsid w:val="009F237D"/>
    <w:rsid w:val="009F289E"/>
    <w:rsid w:val="009F305F"/>
    <w:rsid w:val="009F5233"/>
    <w:rsid w:val="009F55E4"/>
    <w:rsid w:val="009F5C79"/>
    <w:rsid w:val="009F5F93"/>
    <w:rsid w:val="009F671C"/>
    <w:rsid w:val="009F74D7"/>
    <w:rsid w:val="009F7A85"/>
    <w:rsid w:val="009F7D9C"/>
    <w:rsid w:val="009F7E46"/>
    <w:rsid w:val="009F7E74"/>
    <w:rsid w:val="00A008AB"/>
    <w:rsid w:val="00A00F15"/>
    <w:rsid w:val="00A00F6A"/>
    <w:rsid w:val="00A01963"/>
    <w:rsid w:val="00A01FAF"/>
    <w:rsid w:val="00A0262F"/>
    <w:rsid w:val="00A02AB1"/>
    <w:rsid w:val="00A02FAD"/>
    <w:rsid w:val="00A0337D"/>
    <w:rsid w:val="00A03E44"/>
    <w:rsid w:val="00A041BD"/>
    <w:rsid w:val="00A04781"/>
    <w:rsid w:val="00A04DDA"/>
    <w:rsid w:val="00A053D6"/>
    <w:rsid w:val="00A05B72"/>
    <w:rsid w:val="00A05DB4"/>
    <w:rsid w:val="00A05E61"/>
    <w:rsid w:val="00A0677A"/>
    <w:rsid w:val="00A06843"/>
    <w:rsid w:val="00A06D6D"/>
    <w:rsid w:val="00A06E74"/>
    <w:rsid w:val="00A07F47"/>
    <w:rsid w:val="00A1073A"/>
    <w:rsid w:val="00A10A1D"/>
    <w:rsid w:val="00A10DF4"/>
    <w:rsid w:val="00A115D6"/>
    <w:rsid w:val="00A11A7F"/>
    <w:rsid w:val="00A12291"/>
    <w:rsid w:val="00A12B3C"/>
    <w:rsid w:val="00A12BB7"/>
    <w:rsid w:val="00A12BD8"/>
    <w:rsid w:val="00A12E44"/>
    <w:rsid w:val="00A12F0A"/>
    <w:rsid w:val="00A13AAB"/>
    <w:rsid w:val="00A146E7"/>
    <w:rsid w:val="00A1490B"/>
    <w:rsid w:val="00A149F1"/>
    <w:rsid w:val="00A14DF8"/>
    <w:rsid w:val="00A15468"/>
    <w:rsid w:val="00A15677"/>
    <w:rsid w:val="00A15855"/>
    <w:rsid w:val="00A15A3C"/>
    <w:rsid w:val="00A17289"/>
    <w:rsid w:val="00A17A22"/>
    <w:rsid w:val="00A17AC3"/>
    <w:rsid w:val="00A17C55"/>
    <w:rsid w:val="00A207F4"/>
    <w:rsid w:val="00A20C0B"/>
    <w:rsid w:val="00A20C75"/>
    <w:rsid w:val="00A211B3"/>
    <w:rsid w:val="00A2140E"/>
    <w:rsid w:val="00A216E4"/>
    <w:rsid w:val="00A21D39"/>
    <w:rsid w:val="00A22877"/>
    <w:rsid w:val="00A22EE8"/>
    <w:rsid w:val="00A232FD"/>
    <w:rsid w:val="00A25CF0"/>
    <w:rsid w:val="00A25E1F"/>
    <w:rsid w:val="00A26516"/>
    <w:rsid w:val="00A26823"/>
    <w:rsid w:val="00A27316"/>
    <w:rsid w:val="00A27992"/>
    <w:rsid w:val="00A27A5C"/>
    <w:rsid w:val="00A27DCB"/>
    <w:rsid w:val="00A27F4A"/>
    <w:rsid w:val="00A27FF8"/>
    <w:rsid w:val="00A3018B"/>
    <w:rsid w:val="00A311D1"/>
    <w:rsid w:val="00A318E3"/>
    <w:rsid w:val="00A31ADC"/>
    <w:rsid w:val="00A321E0"/>
    <w:rsid w:val="00A3242C"/>
    <w:rsid w:val="00A325E2"/>
    <w:rsid w:val="00A330AB"/>
    <w:rsid w:val="00A332A6"/>
    <w:rsid w:val="00A339B1"/>
    <w:rsid w:val="00A33DE3"/>
    <w:rsid w:val="00A34001"/>
    <w:rsid w:val="00A34045"/>
    <w:rsid w:val="00A345D7"/>
    <w:rsid w:val="00A34A4D"/>
    <w:rsid w:val="00A34DFB"/>
    <w:rsid w:val="00A35003"/>
    <w:rsid w:val="00A35553"/>
    <w:rsid w:val="00A35588"/>
    <w:rsid w:val="00A36466"/>
    <w:rsid w:val="00A36773"/>
    <w:rsid w:val="00A36820"/>
    <w:rsid w:val="00A3711E"/>
    <w:rsid w:val="00A375E3"/>
    <w:rsid w:val="00A37EDC"/>
    <w:rsid w:val="00A403BB"/>
    <w:rsid w:val="00A404C2"/>
    <w:rsid w:val="00A404E5"/>
    <w:rsid w:val="00A405D1"/>
    <w:rsid w:val="00A40944"/>
    <w:rsid w:val="00A40B27"/>
    <w:rsid w:val="00A40B3B"/>
    <w:rsid w:val="00A41116"/>
    <w:rsid w:val="00A414C6"/>
    <w:rsid w:val="00A41C46"/>
    <w:rsid w:val="00A41CBD"/>
    <w:rsid w:val="00A422B1"/>
    <w:rsid w:val="00A424BE"/>
    <w:rsid w:val="00A42F4A"/>
    <w:rsid w:val="00A43554"/>
    <w:rsid w:val="00A437FE"/>
    <w:rsid w:val="00A439E0"/>
    <w:rsid w:val="00A43CA6"/>
    <w:rsid w:val="00A45FFB"/>
    <w:rsid w:val="00A4669D"/>
    <w:rsid w:val="00A46AB4"/>
    <w:rsid w:val="00A46C94"/>
    <w:rsid w:val="00A46F0C"/>
    <w:rsid w:val="00A46FC5"/>
    <w:rsid w:val="00A47186"/>
    <w:rsid w:val="00A47588"/>
    <w:rsid w:val="00A475EE"/>
    <w:rsid w:val="00A51565"/>
    <w:rsid w:val="00A51720"/>
    <w:rsid w:val="00A534D5"/>
    <w:rsid w:val="00A53CD3"/>
    <w:rsid w:val="00A53E6E"/>
    <w:rsid w:val="00A53EE9"/>
    <w:rsid w:val="00A552F8"/>
    <w:rsid w:val="00A559C4"/>
    <w:rsid w:val="00A55B01"/>
    <w:rsid w:val="00A55F45"/>
    <w:rsid w:val="00A56080"/>
    <w:rsid w:val="00A566BA"/>
    <w:rsid w:val="00A60767"/>
    <w:rsid w:val="00A60DB5"/>
    <w:rsid w:val="00A6188D"/>
    <w:rsid w:val="00A6211F"/>
    <w:rsid w:val="00A62754"/>
    <w:rsid w:val="00A62947"/>
    <w:rsid w:val="00A63102"/>
    <w:rsid w:val="00A635B9"/>
    <w:rsid w:val="00A63C52"/>
    <w:rsid w:val="00A63F4A"/>
    <w:rsid w:val="00A6519E"/>
    <w:rsid w:val="00A65656"/>
    <w:rsid w:val="00A666A4"/>
    <w:rsid w:val="00A671A9"/>
    <w:rsid w:val="00A67787"/>
    <w:rsid w:val="00A67A0E"/>
    <w:rsid w:val="00A702D0"/>
    <w:rsid w:val="00A7055B"/>
    <w:rsid w:val="00A7106B"/>
    <w:rsid w:val="00A71244"/>
    <w:rsid w:val="00A71A13"/>
    <w:rsid w:val="00A72726"/>
    <w:rsid w:val="00A72816"/>
    <w:rsid w:val="00A72B51"/>
    <w:rsid w:val="00A72BE5"/>
    <w:rsid w:val="00A734D8"/>
    <w:rsid w:val="00A7363A"/>
    <w:rsid w:val="00A753C5"/>
    <w:rsid w:val="00A75A43"/>
    <w:rsid w:val="00A75EA8"/>
    <w:rsid w:val="00A766E0"/>
    <w:rsid w:val="00A7758C"/>
    <w:rsid w:val="00A77C1B"/>
    <w:rsid w:val="00A77D61"/>
    <w:rsid w:val="00A8066C"/>
    <w:rsid w:val="00A81511"/>
    <w:rsid w:val="00A8186D"/>
    <w:rsid w:val="00A818AB"/>
    <w:rsid w:val="00A81D0F"/>
    <w:rsid w:val="00A8256D"/>
    <w:rsid w:val="00A82BF5"/>
    <w:rsid w:val="00A82C19"/>
    <w:rsid w:val="00A82CA9"/>
    <w:rsid w:val="00A82D07"/>
    <w:rsid w:val="00A82D6A"/>
    <w:rsid w:val="00A838AA"/>
    <w:rsid w:val="00A83BFA"/>
    <w:rsid w:val="00A83C67"/>
    <w:rsid w:val="00A83C87"/>
    <w:rsid w:val="00A84414"/>
    <w:rsid w:val="00A84750"/>
    <w:rsid w:val="00A852A9"/>
    <w:rsid w:val="00A859FC"/>
    <w:rsid w:val="00A85AFF"/>
    <w:rsid w:val="00A86F51"/>
    <w:rsid w:val="00A8716D"/>
    <w:rsid w:val="00A8726C"/>
    <w:rsid w:val="00A87E66"/>
    <w:rsid w:val="00A87F1C"/>
    <w:rsid w:val="00A905F4"/>
    <w:rsid w:val="00A906C5"/>
    <w:rsid w:val="00A91030"/>
    <w:rsid w:val="00A9161D"/>
    <w:rsid w:val="00A91DCB"/>
    <w:rsid w:val="00A926E0"/>
    <w:rsid w:val="00A9299D"/>
    <w:rsid w:val="00A9307E"/>
    <w:rsid w:val="00A94101"/>
    <w:rsid w:val="00A94B8F"/>
    <w:rsid w:val="00A94ECE"/>
    <w:rsid w:val="00A9607C"/>
    <w:rsid w:val="00A96160"/>
    <w:rsid w:val="00A961B8"/>
    <w:rsid w:val="00A96A02"/>
    <w:rsid w:val="00A96E74"/>
    <w:rsid w:val="00A96ECC"/>
    <w:rsid w:val="00A97234"/>
    <w:rsid w:val="00A972AF"/>
    <w:rsid w:val="00A9789F"/>
    <w:rsid w:val="00A97E7E"/>
    <w:rsid w:val="00AA12C4"/>
    <w:rsid w:val="00AA1D25"/>
    <w:rsid w:val="00AA30B0"/>
    <w:rsid w:val="00AA322E"/>
    <w:rsid w:val="00AA32C2"/>
    <w:rsid w:val="00AA3A95"/>
    <w:rsid w:val="00AA4130"/>
    <w:rsid w:val="00AA432D"/>
    <w:rsid w:val="00AA46E6"/>
    <w:rsid w:val="00AA4B3C"/>
    <w:rsid w:val="00AA5852"/>
    <w:rsid w:val="00AA5B75"/>
    <w:rsid w:val="00AA5F76"/>
    <w:rsid w:val="00AA626A"/>
    <w:rsid w:val="00AA6FC9"/>
    <w:rsid w:val="00AA74A2"/>
    <w:rsid w:val="00AA7D5E"/>
    <w:rsid w:val="00AA7FC3"/>
    <w:rsid w:val="00AB0CF5"/>
    <w:rsid w:val="00AB14F9"/>
    <w:rsid w:val="00AB182D"/>
    <w:rsid w:val="00AB381A"/>
    <w:rsid w:val="00AB3A1A"/>
    <w:rsid w:val="00AB4943"/>
    <w:rsid w:val="00AB4CC4"/>
    <w:rsid w:val="00AB4DDF"/>
    <w:rsid w:val="00AB64AE"/>
    <w:rsid w:val="00AB6688"/>
    <w:rsid w:val="00AB692E"/>
    <w:rsid w:val="00AB6A9E"/>
    <w:rsid w:val="00AB722E"/>
    <w:rsid w:val="00AB7B26"/>
    <w:rsid w:val="00AC0367"/>
    <w:rsid w:val="00AC045C"/>
    <w:rsid w:val="00AC0E0F"/>
    <w:rsid w:val="00AC1435"/>
    <w:rsid w:val="00AC1471"/>
    <w:rsid w:val="00AC1A24"/>
    <w:rsid w:val="00AC1A25"/>
    <w:rsid w:val="00AC3511"/>
    <w:rsid w:val="00AC35DF"/>
    <w:rsid w:val="00AC3762"/>
    <w:rsid w:val="00AC3B5A"/>
    <w:rsid w:val="00AC3FCF"/>
    <w:rsid w:val="00AC40D5"/>
    <w:rsid w:val="00AC52CC"/>
    <w:rsid w:val="00AC5744"/>
    <w:rsid w:val="00AC6059"/>
    <w:rsid w:val="00AC6342"/>
    <w:rsid w:val="00AC652C"/>
    <w:rsid w:val="00AC6A75"/>
    <w:rsid w:val="00AC6F2D"/>
    <w:rsid w:val="00AC7F92"/>
    <w:rsid w:val="00AD0F69"/>
    <w:rsid w:val="00AD10DC"/>
    <w:rsid w:val="00AD16CB"/>
    <w:rsid w:val="00AD1CA5"/>
    <w:rsid w:val="00AD1F90"/>
    <w:rsid w:val="00AD2A63"/>
    <w:rsid w:val="00AD2B91"/>
    <w:rsid w:val="00AD2C66"/>
    <w:rsid w:val="00AD3063"/>
    <w:rsid w:val="00AD34BF"/>
    <w:rsid w:val="00AD36C8"/>
    <w:rsid w:val="00AD3CEB"/>
    <w:rsid w:val="00AD436E"/>
    <w:rsid w:val="00AD4CC6"/>
    <w:rsid w:val="00AD4DB2"/>
    <w:rsid w:val="00AD6637"/>
    <w:rsid w:val="00AD6FEA"/>
    <w:rsid w:val="00AD7047"/>
    <w:rsid w:val="00AD7CE4"/>
    <w:rsid w:val="00AE0ED8"/>
    <w:rsid w:val="00AE1E05"/>
    <w:rsid w:val="00AE1E4B"/>
    <w:rsid w:val="00AE22EA"/>
    <w:rsid w:val="00AE2A6A"/>
    <w:rsid w:val="00AE3343"/>
    <w:rsid w:val="00AE40EC"/>
    <w:rsid w:val="00AE4274"/>
    <w:rsid w:val="00AE437A"/>
    <w:rsid w:val="00AE475B"/>
    <w:rsid w:val="00AE58DB"/>
    <w:rsid w:val="00AE59E4"/>
    <w:rsid w:val="00AE64C9"/>
    <w:rsid w:val="00AE6A86"/>
    <w:rsid w:val="00AE6D4D"/>
    <w:rsid w:val="00AE720E"/>
    <w:rsid w:val="00AE7600"/>
    <w:rsid w:val="00AE79A8"/>
    <w:rsid w:val="00AE7FD2"/>
    <w:rsid w:val="00AF00B6"/>
    <w:rsid w:val="00AF0B82"/>
    <w:rsid w:val="00AF0DCD"/>
    <w:rsid w:val="00AF1475"/>
    <w:rsid w:val="00AF15BE"/>
    <w:rsid w:val="00AF1CE0"/>
    <w:rsid w:val="00AF2190"/>
    <w:rsid w:val="00AF2273"/>
    <w:rsid w:val="00AF2763"/>
    <w:rsid w:val="00AF283A"/>
    <w:rsid w:val="00AF2CDA"/>
    <w:rsid w:val="00AF3758"/>
    <w:rsid w:val="00AF4004"/>
    <w:rsid w:val="00AF46FF"/>
    <w:rsid w:val="00AF4C08"/>
    <w:rsid w:val="00AF5025"/>
    <w:rsid w:val="00AF52E3"/>
    <w:rsid w:val="00AF5FA9"/>
    <w:rsid w:val="00AF607E"/>
    <w:rsid w:val="00AF64DB"/>
    <w:rsid w:val="00AF682D"/>
    <w:rsid w:val="00AF69D1"/>
    <w:rsid w:val="00AF71A8"/>
    <w:rsid w:val="00AF7805"/>
    <w:rsid w:val="00AF7A65"/>
    <w:rsid w:val="00AF7B9D"/>
    <w:rsid w:val="00AF7BF6"/>
    <w:rsid w:val="00AF7F80"/>
    <w:rsid w:val="00B00703"/>
    <w:rsid w:val="00B00FB0"/>
    <w:rsid w:val="00B01882"/>
    <w:rsid w:val="00B02160"/>
    <w:rsid w:val="00B02458"/>
    <w:rsid w:val="00B02A28"/>
    <w:rsid w:val="00B04033"/>
    <w:rsid w:val="00B04DDB"/>
    <w:rsid w:val="00B05CD0"/>
    <w:rsid w:val="00B05CD6"/>
    <w:rsid w:val="00B0643C"/>
    <w:rsid w:val="00B06907"/>
    <w:rsid w:val="00B06B6B"/>
    <w:rsid w:val="00B07455"/>
    <w:rsid w:val="00B0753A"/>
    <w:rsid w:val="00B07AD4"/>
    <w:rsid w:val="00B07B31"/>
    <w:rsid w:val="00B07CE8"/>
    <w:rsid w:val="00B1012E"/>
    <w:rsid w:val="00B1098D"/>
    <w:rsid w:val="00B10B6D"/>
    <w:rsid w:val="00B111E6"/>
    <w:rsid w:val="00B115F4"/>
    <w:rsid w:val="00B11781"/>
    <w:rsid w:val="00B118EA"/>
    <w:rsid w:val="00B11F41"/>
    <w:rsid w:val="00B1229A"/>
    <w:rsid w:val="00B12477"/>
    <w:rsid w:val="00B12539"/>
    <w:rsid w:val="00B126EC"/>
    <w:rsid w:val="00B12C02"/>
    <w:rsid w:val="00B14ECA"/>
    <w:rsid w:val="00B14EDC"/>
    <w:rsid w:val="00B14FE1"/>
    <w:rsid w:val="00B1584F"/>
    <w:rsid w:val="00B15FE6"/>
    <w:rsid w:val="00B16741"/>
    <w:rsid w:val="00B16ED5"/>
    <w:rsid w:val="00B2009D"/>
    <w:rsid w:val="00B20288"/>
    <w:rsid w:val="00B203A4"/>
    <w:rsid w:val="00B20DDB"/>
    <w:rsid w:val="00B20E6A"/>
    <w:rsid w:val="00B20F15"/>
    <w:rsid w:val="00B20F89"/>
    <w:rsid w:val="00B2150C"/>
    <w:rsid w:val="00B21A2A"/>
    <w:rsid w:val="00B21B9B"/>
    <w:rsid w:val="00B22AF1"/>
    <w:rsid w:val="00B22D0F"/>
    <w:rsid w:val="00B2315A"/>
    <w:rsid w:val="00B232A1"/>
    <w:rsid w:val="00B23491"/>
    <w:rsid w:val="00B2366B"/>
    <w:rsid w:val="00B2440C"/>
    <w:rsid w:val="00B246FD"/>
    <w:rsid w:val="00B248B4"/>
    <w:rsid w:val="00B24C03"/>
    <w:rsid w:val="00B2518A"/>
    <w:rsid w:val="00B25237"/>
    <w:rsid w:val="00B26263"/>
    <w:rsid w:val="00B26C27"/>
    <w:rsid w:val="00B273C2"/>
    <w:rsid w:val="00B27C4B"/>
    <w:rsid w:val="00B30860"/>
    <w:rsid w:val="00B31287"/>
    <w:rsid w:val="00B312C6"/>
    <w:rsid w:val="00B31C0C"/>
    <w:rsid w:val="00B31E4C"/>
    <w:rsid w:val="00B322E9"/>
    <w:rsid w:val="00B32630"/>
    <w:rsid w:val="00B32953"/>
    <w:rsid w:val="00B3384E"/>
    <w:rsid w:val="00B33C48"/>
    <w:rsid w:val="00B34201"/>
    <w:rsid w:val="00B34318"/>
    <w:rsid w:val="00B34851"/>
    <w:rsid w:val="00B351AF"/>
    <w:rsid w:val="00B35381"/>
    <w:rsid w:val="00B3590D"/>
    <w:rsid w:val="00B3640B"/>
    <w:rsid w:val="00B368A7"/>
    <w:rsid w:val="00B37709"/>
    <w:rsid w:val="00B37781"/>
    <w:rsid w:val="00B377A6"/>
    <w:rsid w:val="00B37B63"/>
    <w:rsid w:val="00B37D3D"/>
    <w:rsid w:val="00B40520"/>
    <w:rsid w:val="00B40E8B"/>
    <w:rsid w:val="00B411CF"/>
    <w:rsid w:val="00B422D8"/>
    <w:rsid w:val="00B43412"/>
    <w:rsid w:val="00B43F55"/>
    <w:rsid w:val="00B44F1E"/>
    <w:rsid w:val="00B4509F"/>
    <w:rsid w:val="00B453E1"/>
    <w:rsid w:val="00B455EB"/>
    <w:rsid w:val="00B45C95"/>
    <w:rsid w:val="00B46DB7"/>
    <w:rsid w:val="00B46E5C"/>
    <w:rsid w:val="00B46F0D"/>
    <w:rsid w:val="00B4747F"/>
    <w:rsid w:val="00B50086"/>
    <w:rsid w:val="00B500D6"/>
    <w:rsid w:val="00B50ED3"/>
    <w:rsid w:val="00B5113F"/>
    <w:rsid w:val="00B514B4"/>
    <w:rsid w:val="00B517EB"/>
    <w:rsid w:val="00B5190B"/>
    <w:rsid w:val="00B51A3C"/>
    <w:rsid w:val="00B520A8"/>
    <w:rsid w:val="00B523E8"/>
    <w:rsid w:val="00B52691"/>
    <w:rsid w:val="00B53307"/>
    <w:rsid w:val="00B53A2A"/>
    <w:rsid w:val="00B541D7"/>
    <w:rsid w:val="00B54AB4"/>
    <w:rsid w:val="00B55C18"/>
    <w:rsid w:val="00B574BD"/>
    <w:rsid w:val="00B57807"/>
    <w:rsid w:val="00B579E3"/>
    <w:rsid w:val="00B57BA3"/>
    <w:rsid w:val="00B60360"/>
    <w:rsid w:val="00B6088E"/>
    <w:rsid w:val="00B60AAB"/>
    <w:rsid w:val="00B613CB"/>
    <w:rsid w:val="00B61809"/>
    <w:rsid w:val="00B61FC9"/>
    <w:rsid w:val="00B621F3"/>
    <w:rsid w:val="00B6276E"/>
    <w:rsid w:val="00B63025"/>
    <w:rsid w:val="00B63082"/>
    <w:rsid w:val="00B63204"/>
    <w:rsid w:val="00B63FC4"/>
    <w:rsid w:val="00B6485F"/>
    <w:rsid w:val="00B65580"/>
    <w:rsid w:val="00B66C91"/>
    <w:rsid w:val="00B67856"/>
    <w:rsid w:val="00B67CD4"/>
    <w:rsid w:val="00B67EA1"/>
    <w:rsid w:val="00B70283"/>
    <w:rsid w:val="00B71252"/>
    <w:rsid w:val="00B7223E"/>
    <w:rsid w:val="00B7316F"/>
    <w:rsid w:val="00B73251"/>
    <w:rsid w:val="00B7336D"/>
    <w:rsid w:val="00B734AD"/>
    <w:rsid w:val="00B74193"/>
    <w:rsid w:val="00B74B71"/>
    <w:rsid w:val="00B74CDF"/>
    <w:rsid w:val="00B7505A"/>
    <w:rsid w:val="00B7516E"/>
    <w:rsid w:val="00B7528A"/>
    <w:rsid w:val="00B75D9C"/>
    <w:rsid w:val="00B75F47"/>
    <w:rsid w:val="00B75FCF"/>
    <w:rsid w:val="00B76A5E"/>
    <w:rsid w:val="00B76C25"/>
    <w:rsid w:val="00B775F5"/>
    <w:rsid w:val="00B77BD4"/>
    <w:rsid w:val="00B77FAA"/>
    <w:rsid w:val="00B77FCF"/>
    <w:rsid w:val="00B801F3"/>
    <w:rsid w:val="00B80D8C"/>
    <w:rsid w:val="00B81765"/>
    <w:rsid w:val="00B81909"/>
    <w:rsid w:val="00B81F9F"/>
    <w:rsid w:val="00B833F2"/>
    <w:rsid w:val="00B83749"/>
    <w:rsid w:val="00B83969"/>
    <w:rsid w:val="00B839F3"/>
    <w:rsid w:val="00B83F77"/>
    <w:rsid w:val="00B843CF"/>
    <w:rsid w:val="00B8452B"/>
    <w:rsid w:val="00B846A0"/>
    <w:rsid w:val="00B854DA"/>
    <w:rsid w:val="00B85BBC"/>
    <w:rsid w:val="00B85C84"/>
    <w:rsid w:val="00B85F6F"/>
    <w:rsid w:val="00B863D7"/>
    <w:rsid w:val="00B8647B"/>
    <w:rsid w:val="00B86552"/>
    <w:rsid w:val="00B8656B"/>
    <w:rsid w:val="00B86664"/>
    <w:rsid w:val="00B868CD"/>
    <w:rsid w:val="00B8720F"/>
    <w:rsid w:val="00B873D5"/>
    <w:rsid w:val="00B87E6B"/>
    <w:rsid w:val="00B90231"/>
    <w:rsid w:val="00B90B9B"/>
    <w:rsid w:val="00B910A2"/>
    <w:rsid w:val="00B91383"/>
    <w:rsid w:val="00B9280A"/>
    <w:rsid w:val="00B92A5E"/>
    <w:rsid w:val="00B92AA5"/>
    <w:rsid w:val="00B92AE9"/>
    <w:rsid w:val="00B92CF2"/>
    <w:rsid w:val="00B930A8"/>
    <w:rsid w:val="00B93197"/>
    <w:rsid w:val="00B9338F"/>
    <w:rsid w:val="00B9354C"/>
    <w:rsid w:val="00B93EAE"/>
    <w:rsid w:val="00B949EA"/>
    <w:rsid w:val="00B94AD7"/>
    <w:rsid w:val="00B9502C"/>
    <w:rsid w:val="00B950F6"/>
    <w:rsid w:val="00B95565"/>
    <w:rsid w:val="00B959B5"/>
    <w:rsid w:val="00B95C9C"/>
    <w:rsid w:val="00B96151"/>
    <w:rsid w:val="00B967A4"/>
    <w:rsid w:val="00B96A85"/>
    <w:rsid w:val="00B9775D"/>
    <w:rsid w:val="00B9799A"/>
    <w:rsid w:val="00B979B9"/>
    <w:rsid w:val="00BA02A9"/>
    <w:rsid w:val="00BA0763"/>
    <w:rsid w:val="00BA0C02"/>
    <w:rsid w:val="00BA1027"/>
    <w:rsid w:val="00BA12FE"/>
    <w:rsid w:val="00BA16B4"/>
    <w:rsid w:val="00BA20A4"/>
    <w:rsid w:val="00BA303E"/>
    <w:rsid w:val="00BA359D"/>
    <w:rsid w:val="00BA3B5A"/>
    <w:rsid w:val="00BA3F6F"/>
    <w:rsid w:val="00BA44DD"/>
    <w:rsid w:val="00BA480C"/>
    <w:rsid w:val="00BA4DA6"/>
    <w:rsid w:val="00BA567C"/>
    <w:rsid w:val="00BA6AAA"/>
    <w:rsid w:val="00BA6D27"/>
    <w:rsid w:val="00BA6D68"/>
    <w:rsid w:val="00BA6E12"/>
    <w:rsid w:val="00BA791E"/>
    <w:rsid w:val="00BA7CB9"/>
    <w:rsid w:val="00BA7E92"/>
    <w:rsid w:val="00BB061F"/>
    <w:rsid w:val="00BB142F"/>
    <w:rsid w:val="00BB1BAB"/>
    <w:rsid w:val="00BB1DD6"/>
    <w:rsid w:val="00BB2141"/>
    <w:rsid w:val="00BB22FB"/>
    <w:rsid w:val="00BB26C1"/>
    <w:rsid w:val="00BB26CC"/>
    <w:rsid w:val="00BB2DFF"/>
    <w:rsid w:val="00BB2EC5"/>
    <w:rsid w:val="00BB37FD"/>
    <w:rsid w:val="00BB3C88"/>
    <w:rsid w:val="00BB3D09"/>
    <w:rsid w:val="00BB3E1E"/>
    <w:rsid w:val="00BB4721"/>
    <w:rsid w:val="00BB4813"/>
    <w:rsid w:val="00BB544E"/>
    <w:rsid w:val="00BB56C6"/>
    <w:rsid w:val="00BB5F3E"/>
    <w:rsid w:val="00BB6311"/>
    <w:rsid w:val="00BB645B"/>
    <w:rsid w:val="00BB690B"/>
    <w:rsid w:val="00BB6EE2"/>
    <w:rsid w:val="00BC018E"/>
    <w:rsid w:val="00BC0423"/>
    <w:rsid w:val="00BC10C8"/>
    <w:rsid w:val="00BC153B"/>
    <w:rsid w:val="00BC1A03"/>
    <w:rsid w:val="00BC1A0E"/>
    <w:rsid w:val="00BC20FC"/>
    <w:rsid w:val="00BC231A"/>
    <w:rsid w:val="00BC251F"/>
    <w:rsid w:val="00BC26BC"/>
    <w:rsid w:val="00BC27E8"/>
    <w:rsid w:val="00BC2800"/>
    <w:rsid w:val="00BC311F"/>
    <w:rsid w:val="00BC36AD"/>
    <w:rsid w:val="00BC3D05"/>
    <w:rsid w:val="00BC4353"/>
    <w:rsid w:val="00BC4BF0"/>
    <w:rsid w:val="00BC4D79"/>
    <w:rsid w:val="00BC56EE"/>
    <w:rsid w:val="00BC581E"/>
    <w:rsid w:val="00BC59B0"/>
    <w:rsid w:val="00BC5FDC"/>
    <w:rsid w:val="00BC70D1"/>
    <w:rsid w:val="00BC721D"/>
    <w:rsid w:val="00BD0941"/>
    <w:rsid w:val="00BD0A3D"/>
    <w:rsid w:val="00BD1581"/>
    <w:rsid w:val="00BD15EC"/>
    <w:rsid w:val="00BD2575"/>
    <w:rsid w:val="00BD2D44"/>
    <w:rsid w:val="00BD310F"/>
    <w:rsid w:val="00BD3396"/>
    <w:rsid w:val="00BD3D61"/>
    <w:rsid w:val="00BD4564"/>
    <w:rsid w:val="00BD5E90"/>
    <w:rsid w:val="00BD6220"/>
    <w:rsid w:val="00BD7531"/>
    <w:rsid w:val="00BE0192"/>
    <w:rsid w:val="00BE05C2"/>
    <w:rsid w:val="00BE0A6B"/>
    <w:rsid w:val="00BE0F2B"/>
    <w:rsid w:val="00BE1303"/>
    <w:rsid w:val="00BE15AD"/>
    <w:rsid w:val="00BE1E13"/>
    <w:rsid w:val="00BE1EC1"/>
    <w:rsid w:val="00BE20FF"/>
    <w:rsid w:val="00BE2113"/>
    <w:rsid w:val="00BE2178"/>
    <w:rsid w:val="00BE259C"/>
    <w:rsid w:val="00BE2A2E"/>
    <w:rsid w:val="00BE2ECA"/>
    <w:rsid w:val="00BE3635"/>
    <w:rsid w:val="00BE3858"/>
    <w:rsid w:val="00BE3C7D"/>
    <w:rsid w:val="00BE3F90"/>
    <w:rsid w:val="00BE416C"/>
    <w:rsid w:val="00BE4CB0"/>
    <w:rsid w:val="00BE51AE"/>
    <w:rsid w:val="00BE5CAD"/>
    <w:rsid w:val="00BE65E9"/>
    <w:rsid w:val="00BE6DC0"/>
    <w:rsid w:val="00BE6DD6"/>
    <w:rsid w:val="00BE6E2F"/>
    <w:rsid w:val="00BE71B3"/>
    <w:rsid w:val="00BE73CB"/>
    <w:rsid w:val="00BE75BF"/>
    <w:rsid w:val="00BE7629"/>
    <w:rsid w:val="00BE7C8F"/>
    <w:rsid w:val="00BF04CF"/>
    <w:rsid w:val="00BF1071"/>
    <w:rsid w:val="00BF20F9"/>
    <w:rsid w:val="00BF2194"/>
    <w:rsid w:val="00BF244C"/>
    <w:rsid w:val="00BF26CA"/>
    <w:rsid w:val="00BF2715"/>
    <w:rsid w:val="00BF2D07"/>
    <w:rsid w:val="00BF318D"/>
    <w:rsid w:val="00BF3D0F"/>
    <w:rsid w:val="00BF415C"/>
    <w:rsid w:val="00BF48CE"/>
    <w:rsid w:val="00BF546C"/>
    <w:rsid w:val="00BF55CA"/>
    <w:rsid w:val="00BF634F"/>
    <w:rsid w:val="00BF63B4"/>
    <w:rsid w:val="00BF67D1"/>
    <w:rsid w:val="00BF7D47"/>
    <w:rsid w:val="00BF7F2D"/>
    <w:rsid w:val="00C0088E"/>
    <w:rsid w:val="00C010E5"/>
    <w:rsid w:val="00C011A4"/>
    <w:rsid w:val="00C01812"/>
    <w:rsid w:val="00C02187"/>
    <w:rsid w:val="00C02302"/>
    <w:rsid w:val="00C024AD"/>
    <w:rsid w:val="00C031B7"/>
    <w:rsid w:val="00C036F0"/>
    <w:rsid w:val="00C041F7"/>
    <w:rsid w:val="00C044BD"/>
    <w:rsid w:val="00C044F8"/>
    <w:rsid w:val="00C04656"/>
    <w:rsid w:val="00C04693"/>
    <w:rsid w:val="00C04A43"/>
    <w:rsid w:val="00C04D8B"/>
    <w:rsid w:val="00C05692"/>
    <w:rsid w:val="00C061C7"/>
    <w:rsid w:val="00C062F6"/>
    <w:rsid w:val="00C06E0D"/>
    <w:rsid w:val="00C0746C"/>
    <w:rsid w:val="00C0796E"/>
    <w:rsid w:val="00C07A4D"/>
    <w:rsid w:val="00C1080B"/>
    <w:rsid w:val="00C10AAD"/>
    <w:rsid w:val="00C10ED6"/>
    <w:rsid w:val="00C111ED"/>
    <w:rsid w:val="00C11333"/>
    <w:rsid w:val="00C11604"/>
    <w:rsid w:val="00C122C5"/>
    <w:rsid w:val="00C127A5"/>
    <w:rsid w:val="00C12F79"/>
    <w:rsid w:val="00C131AD"/>
    <w:rsid w:val="00C13493"/>
    <w:rsid w:val="00C147A7"/>
    <w:rsid w:val="00C14850"/>
    <w:rsid w:val="00C14E74"/>
    <w:rsid w:val="00C1556D"/>
    <w:rsid w:val="00C157EE"/>
    <w:rsid w:val="00C158DB"/>
    <w:rsid w:val="00C15B00"/>
    <w:rsid w:val="00C15B83"/>
    <w:rsid w:val="00C15DC9"/>
    <w:rsid w:val="00C16C0F"/>
    <w:rsid w:val="00C16E22"/>
    <w:rsid w:val="00C176A5"/>
    <w:rsid w:val="00C178BF"/>
    <w:rsid w:val="00C201B0"/>
    <w:rsid w:val="00C202B3"/>
    <w:rsid w:val="00C212CF"/>
    <w:rsid w:val="00C2132C"/>
    <w:rsid w:val="00C21426"/>
    <w:rsid w:val="00C22AEA"/>
    <w:rsid w:val="00C22B71"/>
    <w:rsid w:val="00C232CA"/>
    <w:rsid w:val="00C23543"/>
    <w:rsid w:val="00C23757"/>
    <w:rsid w:val="00C2390A"/>
    <w:rsid w:val="00C23A2B"/>
    <w:rsid w:val="00C23B8C"/>
    <w:rsid w:val="00C23D01"/>
    <w:rsid w:val="00C23DFE"/>
    <w:rsid w:val="00C23F83"/>
    <w:rsid w:val="00C24F34"/>
    <w:rsid w:val="00C254B9"/>
    <w:rsid w:val="00C2552A"/>
    <w:rsid w:val="00C2572A"/>
    <w:rsid w:val="00C25852"/>
    <w:rsid w:val="00C2592E"/>
    <w:rsid w:val="00C25DA1"/>
    <w:rsid w:val="00C265B5"/>
    <w:rsid w:val="00C27D40"/>
    <w:rsid w:val="00C27FCC"/>
    <w:rsid w:val="00C301DD"/>
    <w:rsid w:val="00C30243"/>
    <w:rsid w:val="00C303C5"/>
    <w:rsid w:val="00C306A3"/>
    <w:rsid w:val="00C30D8B"/>
    <w:rsid w:val="00C30DC2"/>
    <w:rsid w:val="00C30DCE"/>
    <w:rsid w:val="00C31E78"/>
    <w:rsid w:val="00C32CD4"/>
    <w:rsid w:val="00C32E9B"/>
    <w:rsid w:val="00C33A4B"/>
    <w:rsid w:val="00C33A64"/>
    <w:rsid w:val="00C33CA2"/>
    <w:rsid w:val="00C3410C"/>
    <w:rsid w:val="00C34956"/>
    <w:rsid w:val="00C35801"/>
    <w:rsid w:val="00C35E07"/>
    <w:rsid w:val="00C363CB"/>
    <w:rsid w:val="00C36C7E"/>
    <w:rsid w:val="00C3757B"/>
    <w:rsid w:val="00C379A0"/>
    <w:rsid w:val="00C40118"/>
    <w:rsid w:val="00C4021F"/>
    <w:rsid w:val="00C40CE5"/>
    <w:rsid w:val="00C417EC"/>
    <w:rsid w:val="00C4219F"/>
    <w:rsid w:val="00C422C1"/>
    <w:rsid w:val="00C42F76"/>
    <w:rsid w:val="00C440CC"/>
    <w:rsid w:val="00C4489D"/>
    <w:rsid w:val="00C44F8A"/>
    <w:rsid w:val="00C4555D"/>
    <w:rsid w:val="00C45DE8"/>
    <w:rsid w:val="00C46310"/>
    <w:rsid w:val="00C464EF"/>
    <w:rsid w:val="00C47051"/>
    <w:rsid w:val="00C47057"/>
    <w:rsid w:val="00C47078"/>
    <w:rsid w:val="00C47BFB"/>
    <w:rsid w:val="00C47E0D"/>
    <w:rsid w:val="00C50A8F"/>
    <w:rsid w:val="00C50C44"/>
    <w:rsid w:val="00C50F37"/>
    <w:rsid w:val="00C5108D"/>
    <w:rsid w:val="00C51417"/>
    <w:rsid w:val="00C51511"/>
    <w:rsid w:val="00C517AE"/>
    <w:rsid w:val="00C51FB9"/>
    <w:rsid w:val="00C5261D"/>
    <w:rsid w:val="00C5308D"/>
    <w:rsid w:val="00C53288"/>
    <w:rsid w:val="00C533EC"/>
    <w:rsid w:val="00C55E37"/>
    <w:rsid w:val="00C56FDA"/>
    <w:rsid w:val="00C57512"/>
    <w:rsid w:val="00C575E3"/>
    <w:rsid w:val="00C57703"/>
    <w:rsid w:val="00C57740"/>
    <w:rsid w:val="00C60063"/>
    <w:rsid w:val="00C602E7"/>
    <w:rsid w:val="00C6038F"/>
    <w:rsid w:val="00C609C3"/>
    <w:rsid w:val="00C60BF3"/>
    <w:rsid w:val="00C60CC8"/>
    <w:rsid w:val="00C60CDF"/>
    <w:rsid w:val="00C616F3"/>
    <w:rsid w:val="00C6182B"/>
    <w:rsid w:val="00C61AD8"/>
    <w:rsid w:val="00C6209E"/>
    <w:rsid w:val="00C62FE3"/>
    <w:rsid w:val="00C63254"/>
    <w:rsid w:val="00C63894"/>
    <w:rsid w:val="00C63C15"/>
    <w:rsid w:val="00C646E1"/>
    <w:rsid w:val="00C64974"/>
    <w:rsid w:val="00C65891"/>
    <w:rsid w:val="00C6605D"/>
    <w:rsid w:val="00C66B8C"/>
    <w:rsid w:val="00C66E41"/>
    <w:rsid w:val="00C672A2"/>
    <w:rsid w:val="00C674CB"/>
    <w:rsid w:val="00C6781F"/>
    <w:rsid w:val="00C67CE9"/>
    <w:rsid w:val="00C701F7"/>
    <w:rsid w:val="00C7046E"/>
    <w:rsid w:val="00C71E97"/>
    <w:rsid w:val="00C727BB"/>
    <w:rsid w:val="00C72C3D"/>
    <w:rsid w:val="00C72C7D"/>
    <w:rsid w:val="00C72E50"/>
    <w:rsid w:val="00C73140"/>
    <w:rsid w:val="00C73717"/>
    <w:rsid w:val="00C73EF2"/>
    <w:rsid w:val="00C7491C"/>
    <w:rsid w:val="00C74A5F"/>
    <w:rsid w:val="00C750B6"/>
    <w:rsid w:val="00C75C97"/>
    <w:rsid w:val="00C7603C"/>
    <w:rsid w:val="00C76FEE"/>
    <w:rsid w:val="00C77AE7"/>
    <w:rsid w:val="00C77FF0"/>
    <w:rsid w:val="00C803E8"/>
    <w:rsid w:val="00C80555"/>
    <w:rsid w:val="00C8074C"/>
    <w:rsid w:val="00C809EA"/>
    <w:rsid w:val="00C81CCC"/>
    <w:rsid w:val="00C81D4E"/>
    <w:rsid w:val="00C82B70"/>
    <w:rsid w:val="00C83271"/>
    <w:rsid w:val="00C8349B"/>
    <w:rsid w:val="00C835E4"/>
    <w:rsid w:val="00C839A9"/>
    <w:rsid w:val="00C83AC9"/>
    <w:rsid w:val="00C83B15"/>
    <w:rsid w:val="00C8464D"/>
    <w:rsid w:val="00C84856"/>
    <w:rsid w:val="00C856F2"/>
    <w:rsid w:val="00C85E45"/>
    <w:rsid w:val="00C8603E"/>
    <w:rsid w:val="00C86866"/>
    <w:rsid w:val="00C86EE0"/>
    <w:rsid w:val="00C871A2"/>
    <w:rsid w:val="00C8781C"/>
    <w:rsid w:val="00C87EB0"/>
    <w:rsid w:val="00C90CD5"/>
    <w:rsid w:val="00C9135B"/>
    <w:rsid w:val="00C91B83"/>
    <w:rsid w:val="00C92361"/>
    <w:rsid w:val="00C9311B"/>
    <w:rsid w:val="00C93122"/>
    <w:rsid w:val="00C936AD"/>
    <w:rsid w:val="00C9402F"/>
    <w:rsid w:val="00C940D8"/>
    <w:rsid w:val="00C9425E"/>
    <w:rsid w:val="00C9448E"/>
    <w:rsid w:val="00C94E7F"/>
    <w:rsid w:val="00C94FCF"/>
    <w:rsid w:val="00C95145"/>
    <w:rsid w:val="00C9528B"/>
    <w:rsid w:val="00C9570A"/>
    <w:rsid w:val="00C95927"/>
    <w:rsid w:val="00C95E93"/>
    <w:rsid w:val="00C96490"/>
    <w:rsid w:val="00C9669F"/>
    <w:rsid w:val="00C96BF1"/>
    <w:rsid w:val="00C96F05"/>
    <w:rsid w:val="00C97AA5"/>
    <w:rsid w:val="00CA03CF"/>
    <w:rsid w:val="00CA1B68"/>
    <w:rsid w:val="00CA1D2A"/>
    <w:rsid w:val="00CA29E0"/>
    <w:rsid w:val="00CA2BF0"/>
    <w:rsid w:val="00CA2D1A"/>
    <w:rsid w:val="00CA3418"/>
    <w:rsid w:val="00CA37BD"/>
    <w:rsid w:val="00CA4C3E"/>
    <w:rsid w:val="00CA5127"/>
    <w:rsid w:val="00CA5234"/>
    <w:rsid w:val="00CA59CF"/>
    <w:rsid w:val="00CA5CBF"/>
    <w:rsid w:val="00CA602A"/>
    <w:rsid w:val="00CA7057"/>
    <w:rsid w:val="00CA718A"/>
    <w:rsid w:val="00CA79B8"/>
    <w:rsid w:val="00CA7BD9"/>
    <w:rsid w:val="00CA7BF8"/>
    <w:rsid w:val="00CB07FB"/>
    <w:rsid w:val="00CB0947"/>
    <w:rsid w:val="00CB111C"/>
    <w:rsid w:val="00CB1390"/>
    <w:rsid w:val="00CB1B3B"/>
    <w:rsid w:val="00CB1DB8"/>
    <w:rsid w:val="00CB3775"/>
    <w:rsid w:val="00CB3A37"/>
    <w:rsid w:val="00CB3B56"/>
    <w:rsid w:val="00CB400A"/>
    <w:rsid w:val="00CB4222"/>
    <w:rsid w:val="00CB45DD"/>
    <w:rsid w:val="00CB506C"/>
    <w:rsid w:val="00CB520E"/>
    <w:rsid w:val="00CB5C6B"/>
    <w:rsid w:val="00CB5D91"/>
    <w:rsid w:val="00CB5E13"/>
    <w:rsid w:val="00CB655B"/>
    <w:rsid w:val="00CB6642"/>
    <w:rsid w:val="00CB6945"/>
    <w:rsid w:val="00CB7124"/>
    <w:rsid w:val="00CC0AFE"/>
    <w:rsid w:val="00CC1DE5"/>
    <w:rsid w:val="00CC2495"/>
    <w:rsid w:val="00CC2990"/>
    <w:rsid w:val="00CC33A5"/>
    <w:rsid w:val="00CC342C"/>
    <w:rsid w:val="00CC4246"/>
    <w:rsid w:val="00CC430B"/>
    <w:rsid w:val="00CC4968"/>
    <w:rsid w:val="00CC4A79"/>
    <w:rsid w:val="00CC5109"/>
    <w:rsid w:val="00CC537A"/>
    <w:rsid w:val="00CC55B0"/>
    <w:rsid w:val="00CC5CD5"/>
    <w:rsid w:val="00CC5E47"/>
    <w:rsid w:val="00CC5F86"/>
    <w:rsid w:val="00CC620D"/>
    <w:rsid w:val="00CC6F83"/>
    <w:rsid w:val="00CC7690"/>
    <w:rsid w:val="00CD04AB"/>
    <w:rsid w:val="00CD084E"/>
    <w:rsid w:val="00CD0D77"/>
    <w:rsid w:val="00CD0DE6"/>
    <w:rsid w:val="00CD1573"/>
    <w:rsid w:val="00CD1C71"/>
    <w:rsid w:val="00CD1F11"/>
    <w:rsid w:val="00CD2EE7"/>
    <w:rsid w:val="00CD333C"/>
    <w:rsid w:val="00CD3784"/>
    <w:rsid w:val="00CD5440"/>
    <w:rsid w:val="00CD59CF"/>
    <w:rsid w:val="00CD6159"/>
    <w:rsid w:val="00CD66E8"/>
    <w:rsid w:val="00CD7A13"/>
    <w:rsid w:val="00CE0017"/>
    <w:rsid w:val="00CE0141"/>
    <w:rsid w:val="00CE01B9"/>
    <w:rsid w:val="00CE0A07"/>
    <w:rsid w:val="00CE0EE7"/>
    <w:rsid w:val="00CE1273"/>
    <w:rsid w:val="00CE1718"/>
    <w:rsid w:val="00CE21E0"/>
    <w:rsid w:val="00CE3005"/>
    <w:rsid w:val="00CE33AA"/>
    <w:rsid w:val="00CE3875"/>
    <w:rsid w:val="00CE3C16"/>
    <w:rsid w:val="00CE3E92"/>
    <w:rsid w:val="00CE412B"/>
    <w:rsid w:val="00CE431E"/>
    <w:rsid w:val="00CE46A7"/>
    <w:rsid w:val="00CE4C0A"/>
    <w:rsid w:val="00CE6D5E"/>
    <w:rsid w:val="00CE717E"/>
    <w:rsid w:val="00CE73D0"/>
    <w:rsid w:val="00CE7CFB"/>
    <w:rsid w:val="00CF060D"/>
    <w:rsid w:val="00CF0615"/>
    <w:rsid w:val="00CF0C69"/>
    <w:rsid w:val="00CF10DD"/>
    <w:rsid w:val="00CF1190"/>
    <w:rsid w:val="00CF1384"/>
    <w:rsid w:val="00CF170B"/>
    <w:rsid w:val="00CF1F0E"/>
    <w:rsid w:val="00CF2A45"/>
    <w:rsid w:val="00CF2AF3"/>
    <w:rsid w:val="00CF2E1B"/>
    <w:rsid w:val="00CF31EB"/>
    <w:rsid w:val="00CF3873"/>
    <w:rsid w:val="00CF46C7"/>
    <w:rsid w:val="00CF4F0A"/>
    <w:rsid w:val="00CF54C6"/>
    <w:rsid w:val="00CF57FA"/>
    <w:rsid w:val="00CF595E"/>
    <w:rsid w:val="00CF5EC4"/>
    <w:rsid w:val="00CF5F0F"/>
    <w:rsid w:val="00CF609A"/>
    <w:rsid w:val="00CF6504"/>
    <w:rsid w:val="00CF70AA"/>
    <w:rsid w:val="00CF7289"/>
    <w:rsid w:val="00CF752B"/>
    <w:rsid w:val="00CF7B24"/>
    <w:rsid w:val="00D002B0"/>
    <w:rsid w:val="00D00BAF"/>
    <w:rsid w:val="00D01A6F"/>
    <w:rsid w:val="00D01B9C"/>
    <w:rsid w:val="00D024A4"/>
    <w:rsid w:val="00D02C88"/>
    <w:rsid w:val="00D03849"/>
    <w:rsid w:val="00D03E16"/>
    <w:rsid w:val="00D04069"/>
    <w:rsid w:val="00D040A7"/>
    <w:rsid w:val="00D04846"/>
    <w:rsid w:val="00D04DEF"/>
    <w:rsid w:val="00D0517B"/>
    <w:rsid w:val="00D06127"/>
    <w:rsid w:val="00D06144"/>
    <w:rsid w:val="00D061DD"/>
    <w:rsid w:val="00D0649C"/>
    <w:rsid w:val="00D07549"/>
    <w:rsid w:val="00D07EB6"/>
    <w:rsid w:val="00D07FEF"/>
    <w:rsid w:val="00D1070F"/>
    <w:rsid w:val="00D10DFB"/>
    <w:rsid w:val="00D10E2D"/>
    <w:rsid w:val="00D10E56"/>
    <w:rsid w:val="00D1106A"/>
    <w:rsid w:val="00D1133D"/>
    <w:rsid w:val="00D113E5"/>
    <w:rsid w:val="00D113FA"/>
    <w:rsid w:val="00D118B5"/>
    <w:rsid w:val="00D11AF8"/>
    <w:rsid w:val="00D12282"/>
    <w:rsid w:val="00D12301"/>
    <w:rsid w:val="00D1297A"/>
    <w:rsid w:val="00D13297"/>
    <w:rsid w:val="00D143E2"/>
    <w:rsid w:val="00D1484D"/>
    <w:rsid w:val="00D14ACC"/>
    <w:rsid w:val="00D14D1B"/>
    <w:rsid w:val="00D15490"/>
    <w:rsid w:val="00D168BE"/>
    <w:rsid w:val="00D177F0"/>
    <w:rsid w:val="00D17A90"/>
    <w:rsid w:val="00D20014"/>
    <w:rsid w:val="00D20629"/>
    <w:rsid w:val="00D21424"/>
    <w:rsid w:val="00D21475"/>
    <w:rsid w:val="00D217C8"/>
    <w:rsid w:val="00D227F2"/>
    <w:rsid w:val="00D22F63"/>
    <w:rsid w:val="00D2360D"/>
    <w:rsid w:val="00D2367E"/>
    <w:rsid w:val="00D242A1"/>
    <w:rsid w:val="00D24682"/>
    <w:rsid w:val="00D24746"/>
    <w:rsid w:val="00D24877"/>
    <w:rsid w:val="00D2500C"/>
    <w:rsid w:val="00D252AC"/>
    <w:rsid w:val="00D25305"/>
    <w:rsid w:val="00D254E5"/>
    <w:rsid w:val="00D25C57"/>
    <w:rsid w:val="00D27130"/>
    <w:rsid w:val="00D27889"/>
    <w:rsid w:val="00D27A54"/>
    <w:rsid w:val="00D27C45"/>
    <w:rsid w:val="00D3132E"/>
    <w:rsid w:val="00D315BA"/>
    <w:rsid w:val="00D322BE"/>
    <w:rsid w:val="00D32447"/>
    <w:rsid w:val="00D325F2"/>
    <w:rsid w:val="00D33003"/>
    <w:rsid w:val="00D331A5"/>
    <w:rsid w:val="00D339DF"/>
    <w:rsid w:val="00D34E70"/>
    <w:rsid w:val="00D35DC4"/>
    <w:rsid w:val="00D36357"/>
    <w:rsid w:val="00D365F4"/>
    <w:rsid w:val="00D3719C"/>
    <w:rsid w:val="00D404A9"/>
    <w:rsid w:val="00D4088A"/>
    <w:rsid w:val="00D416F4"/>
    <w:rsid w:val="00D41CBC"/>
    <w:rsid w:val="00D4216A"/>
    <w:rsid w:val="00D42AAD"/>
    <w:rsid w:val="00D42B8D"/>
    <w:rsid w:val="00D436D8"/>
    <w:rsid w:val="00D439D4"/>
    <w:rsid w:val="00D43BBC"/>
    <w:rsid w:val="00D43C94"/>
    <w:rsid w:val="00D44033"/>
    <w:rsid w:val="00D447D9"/>
    <w:rsid w:val="00D4484F"/>
    <w:rsid w:val="00D454B9"/>
    <w:rsid w:val="00D4557D"/>
    <w:rsid w:val="00D45C8E"/>
    <w:rsid w:val="00D46006"/>
    <w:rsid w:val="00D46AA1"/>
    <w:rsid w:val="00D46CE0"/>
    <w:rsid w:val="00D47400"/>
    <w:rsid w:val="00D479CC"/>
    <w:rsid w:val="00D47FD8"/>
    <w:rsid w:val="00D5003E"/>
    <w:rsid w:val="00D50C52"/>
    <w:rsid w:val="00D50D33"/>
    <w:rsid w:val="00D50E75"/>
    <w:rsid w:val="00D511A3"/>
    <w:rsid w:val="00D5138F"/>
    <w:rsid w:val="00D5199C"/>
    <w:rsid w:val="00D51D42"/>
    <w:rsid w:val="00D51FF5"/>
    <w:rsid w:val="00D52BEE"/>
    <w:rsid w:val="00D52C76"/>
    <w:rsid w:val="00D52ED9"/>
    <w:rsid w:val="00D53147"/>
    <w:rsid w:val="00D541C6"/>
    <w:rsid w:val="00D5458A"/>
    <w:rsid w:val="00D5475A"/>
    <w:rsid w:val="00D54B6E"/>
    <w:rsid w:val="00D55905"/>
    <w:rsid w:val="00D5638D"/>
    <w:rsid w:val="00D564A3"/>
    <w:rsid w:val="00D56C58"/>
    <w:rsid w:val="00D57374"/>
    <w:rsid w:val="00D57528"/>
    <w:rsid w:val="00D579C1"/>
    <w:rsid w:val="00D607AE"/>
    <w:rsid w:val="00D612C1"/>
    <w:rsid w:val="00D61AEF"/>
    <w:rsid w:val="00D6229C"/>
    <w:rsid w:val="00D6244A"/>
    <w:rsid w:val="00D625F1"/>
    <w:rsid w:val="00D627CE"/>
    <w:rsid w:val="00D628B1"/>
    <w:rsid w:val="00D62BB5"/>
    <w:rsid w:val="00D62F92"/>
    <w:rsid w:val="00D631A3"/>
    <w:rsid w:val="00D63816"/>
    <w:rsid w:val="00D63C84"/>
    <w:rsid w:val="00D641C7"/>
    <w:rsid w:val="00D6463A"/>
    <w:rsid w:val="00D65395"/>
    <w:rsid w:val="00D65910"/>
    <w:rsid w:val="00D65EE8"/>
    <w:rsid w:val="00D661B3"/>
    <w:rsid w:val="00D66262"/>
    <w:rsid w:val="00D6641E"/>
    <w:rsid w:val="00D666C2"/>
    <w:rsid w:val="00D67187"/>
    <w:rsid w:val="00D673C5"/>
    <w:rsid w:val="00D67723"/>
    <w:rsid w:val="00D67734"/>
    <w:rsid w:val="00D67CAB"/>
    <w:rsid w:val="00D70309"/>
    <w:rsid w:val="00D70539"/>
    <w:rsid w:val="00D70D7E"/>
    <w:rsid w:val="00D7174F"/>
    <w:rsid w:val="00D7181A"/>
    <w:rsid w:val="00D732C5"/>
    <w:rsid w:val="00D738F8"/>
    <w:rsid w:val="00D74240"/>
    <w:rsid w:val="00D743B3"/>
    <w:rsid w:val="00D7526A"/>
    <w:rsid w:val="00D75583"/>
    <w:rsid w:val="00D7666F"/>
    <w:rsid w:val="00D7682A"/>
    <w:rsid w:val="00D774DA"/>
    <w:rsid w:val="00D77569"/>
    <w:rsid w:val="00D77963"/>
    <w:rsid w:val="00D779F0"/>
    <w:rsid w:val="00D77D93"/>
    <w:rsid w:val="00D77EB5"/>
    <w:rsid w:val="00D81838"/>
    <w:rsid w:val="00D8201B"/>
    <w:rsid w:val="00D83068"/>
    <w:rsid w:val="00D83E8A"/>
    <w:rsid w:val="00D83F68"/>
    <w:rsid w:val="00D84472"/>
    <w:rsid w:val="00D848D8"/>
    <w:rsid w:val="00D84D2B"/>
    <w:rsid w:val="00D84F54"/>
    <w:rsid w:val="00D8617E"/>
    <w:rsid w:val="00D87E5E"/>
    <w:rsid w:val="00D90985"/>
    <w:rsid w:val="00D90BE0"/>
    <w:rsid w:val="00D9145C"/>
    <w:rsid w:val="00D916DA"/>
    <w:rsid w:val="00D91BA7"/>
    <w:rsid w:val="00D91DE2"/>
    <w:rsid w:val="00D92EF2"/>
    <w:rsid w:val="00D9386A"/>
    <w:rsid w:val="00D942B6"/>
    <w:rsid w:val="00D950D7"/>
    <w:rsid w:val="00D95128"/>
    <w:rsid w:val="00D95252"/>
    <w:rsid w:val="00D9558E"/>
    <w:rsid w:val="00D96065"/>
    <w:rsid w:val="00D96938"/>
    <w:rsid w:val="00D970DC"/>
    <w:rsid w:val="00D975CC"/>
    <w:rsid w:val="00D977D0"/>
    <w:rsid w:val="00D97AD0"/>
    <w:rsid w:val="00DA0094"/>
    <w:rsid w:val="00DA043E"/>
    <w:rsid w:val="00DA06AB"/>
    <w:rsid w:val="00DA06AC"/>
    <w:rsid w:val="00DA1864"/>
    <w:rsid w:val="00DA21AB"/>
    <w:rsid w:val="00DA2680"/>
    <w:rsid w:val="00DA27A6"/>
    <w:rsid w:val="00DA3936"/>
    <w:rsid w:val="00DA44C5"/>
    <w:rsid w:val="00DA45EF"/>
    <w:rsid w:val="00DA4CFF"/>
    <w:rsid w:val="00DA4FDF"/>
    <w:rsid w:val="00DA5284"/>
    <w:rsid w:val="00DA52DC"/>
    <w:rsid w:val="00DA5C6E"/>
    <w:rsid w:val="00DA620B"/>
    <w:rsid w:val="00DA6671"/>
    <w:rsid w:val="00DA698D"/>
    <w:rsid w:val="00DA6E42"/>
    <w:rsid w:val="00DA7C44"/>
    <w:rsid w:val="00DB0E6E"/>
    <w:rsid w:val="00DB1114"/>
    <w:rsid w:val="00DB1240"/>
    <w:rsid w:val="00DB14D4"/>
    <w:rsid w:val="00DB1796"/>
    <w:rsid w:val="00DB1EFC"/>
    <w:rsid w:val="00DB2BAE"/>
    <w:rsid w:val="00DB2FF2"/>
    <w:rsid w:val="00DB37B5"/>
    <w:rsid w:val="00DB405E"/>
    <w:rsid w:val="00DB4185"/>
    <w:rsid w:val="00DB4BA9"/>
    <w:rsid w:val="00DB5156"/>
    <w:rsid w:val="00DB516D"/>
    <w:rsid w:val="00DB52D3"/>
    <w:rsid w:val="00DB69D8"/>
    <w:rsid w:val="00DB69FE"/>
    <w:rsid w:val="00DC0B10"/>
    <w:rsid w:val="00DC0F28"/>
    <w:rsid w:val="00DC1167"/>
    <w:rsid w:val="00DC1258"/>
    <w:rsid w:val="00DC1273"/>
    <w:rsid w:val="00DC1397"/>
    <w:rsid w:val="00DC14C4"/>
    <w:rsid w:val="00DC15BF"/>
    <w:rsid w:val="00DC16D6"/>
    <w:rsid w:val="00DC1D52"/>
    <w:rsid w:val="00DC2549"/>
    <w:rsid w:val="00DC2737"/>
    <w:rsid w:val="00DC2B4D"/>
    <w:rsid w:val="00DC3016"/>
    <w:rsid w:val="00DC3263"/>
    <w:rsid w:val="00DC5150"/>
    <w:rsid w:val="00DC5A9B"/>
    <w:rsid w:val="00DC65B4"/>
    <w:rsid w:val="00DC6A7A"/>
    <w:rsid w:val="00DC6AA1"/>
    <w:rsid w:val="00DC718E"/>
    <w:rsid w:val="00DC71E4"/>
    <w:rsid w:val="00DC7430"/>
    <w:rsid w:val="00DD06C2"/>
    <w:rsid w:val="00DD096C"/>
    <w:rsid w:val="00DD0B32"/>
    <w:rsid w:val="00DD0D24"/>
    <w:rsid w:val="00DD2022"/>
    <w:rsid w:val="00DD22E8"/>
    <w:rsid w:val="00DD2367"/>
    <w:rsid w:val="00DD266D"/>
    <w:rsid w:val="00DD30B6"/>
    <w:rsid w:val="00DD3594"/>
    <w:rsid w:val="00DD359D"/>
    <w:rsid w:val="00DD3684"/>
    <w:rsid w:val="00DD371D"/>
    <w:rsid w:val="00DD39CB"/>
    <w:rsid w:val="00DD3CB5"/>
    <w:rsid w:val="00DD4B1C"/>
    <w:rsid w:val="00DD4EAC"/>
    <w:rsid w:val="00DD50FA"/>
    <w:rsid w:val="00DD5487"/>
    <w:rsid w:val="00DD5738"/>
    <w:rsid w:val="00DD58B2"/>
    <w:rsid w:val="00DD76AB"/>
    <w:rsid w:val="00DE0302"/>
    <w:rsid w:val="00DE0520"/>
    <w:rsid w:val="00DE052C"/>
    <w:rsid w:val="00DE08D5"/>
    <w:rsid w:val="00DE0AAD"/>
    <w:rsid w:val="00DE1415"/>
    <w:rsid w:val="00DE1497"/>
    <w:rsid w:val="00DE1AA0"/>
    <w:rsid w:val="00DE1B1B"/>
    <w:rsid w:val="00DE1D18"/>
    <w:rsid w:val="00DE1FA6"/>
    <w:rsid w:val="00DE21A5"/>
    <w:rsid w:val="00DE2EB3"/>
    <w:rsid w:val="00DE3374"/>
    <w:rsid w:val="00DE3582"/>
    <w:rsid w:val="00DE4752"/>
    <w:rsid w:val="00DE4B2B"/>
    <w:rsid w:val="00DE5030"/>
    <w:rsid w:val="00DE579A"/>
    <w:rsid w:val="00DE58F3"/>
    <w:rsid w:val="00DF0126"/>
    <w:rsid w:val="00DF01DB"/>
    <w:rsid w:val="00DF0D9E"/>
    <w:rsid w:val="00DF1A0C"/>
    <w:rsid w:val="00DF1F8A"/>
    <w:rsid w:val="00DF210D"/>
    <w:rsid w:val="00DF2E8A"/>
    <w:rsid w:val="00DF337F"/>
    <w:rsid w:val="00DF3962"/>
    <w:rsid w:val="00DF39D0"/>
    <w:rsid w:val="00DF3AA9"/>
    <w:rsid w:val="00DF3DDD"/>
    <w:rsid w:val="00DF44E0"/>
    <w:rsid w:val="00DF49CC"/>
    <w:rsid w:val="00DF4F25"/>
    <w:rsid w:val="00DF5023"/>
    <w:rsid w:val="00DF61D4"/>
    <w:rsid w:val="00DF6560"/>
    <w:rsid w:val="00DF663F"/>
    <w:rsid w:val="00DF6AB9"/>
    <w:rsid w:val="00DF6C70"/>
    <w:rsid w:val="00DF6D31"/>
    <w:rsid w:val="00DF6EC2"/>
    <w:rsid w:val="00DF6F0B"/>
    <w:rsid w:val="00DF7C89"/>
    <w:rsid w:val="00DF7F48"/>
    <w:rsid w:val="00E00694"/>
    <w:rsid w:val="00E0072C"/>
    <w:rsid w:val="00E010D1"/>
    <w:rsid w:val="00E01949"/>
    <w:rsid w:val="00E019A8"/>
    <w:rsid w:val="00E022EE"/>
    <w:rsid w:val="00E02E64"/>
    <w:rsid w:val="00E02FAA"/>
    <w:rsid w:val="00E0334B"/>
    <w:rsid w:val="00E03BC5"/>
    <w:rsid w:val="00E03FAA"/>
    <w:rsid w:val="00E045D1"/>
    <w:rsid w:val="00E04E86"/>
    <w:rsid w:val="00E05681"/>
    <w:rsid w:val="00E05B4F"/>
    <w:rsid w:val="00E069B8"/>
    <w:rsid w:val="00E07A2A"/>
    <w:rsid w:val="00E07EAB"/>
    <w:rsid w:val="00E102B8"/>
    <w:rsid w:val="00E103EE"/>
    <w:rsid w:val="00E10E8E"/>
    <w:rsid w:val="00E122C6"/>
    <w:rsid w:val="00E12D9F"/>
    <w:rsid w:val="00E12E25"/>
    <w:rsid w:val="00E166E1"/>
    <w:rsid w:val="00E16A04"/>
    <w:rsid w:val="00E17921"/>
    <w:rsid w:val="00E205CA"/>
    <w:rsid w:val="00E20781"/>
    <w:rsid w:val="00E209AE"/>
    <w:rsid w:val="00E21413"/>
    <w:rsid w:val="00E218DE"/>
    <w:rsid w:val="00E221AF"/>
    <w:rsid w:val="00E2222A"/>
    <w:rsid w:val="00E22B2E"/>
    <w:rsid w:val="00E2329B"/>
    <w:rsid w:val="00E2379C"/>
    <w:rsid w:val="00E24399"/>
    <w:rsid w:val="00E25142"/>
    <w:rsid w:val="00E252A0"/>
    <w:rsid w:val="00E2630A"/>
    <w:rsid w:val="00E26761"/>
    <w:rsid w:val="00E26BE9"/>
    <w:rsid w:val="00E27259"/>
    <w:rsid w:val="00E2788B"/>
    <w:rsid w:val="00E27AFB"/>
    <w:rsid w:val="00E30448"/>
    <w:rsid w:val="00E308E7"/>
    <w:rsid w:val="00E30CFB"/>
    <w:rsid w:val="00E312A8"/>
    <w:rsid w:val="00E312BD"/>
    <w:rsid w:val="00E31612"/>
    <w:rsid w:val="00E31C1E"/>
    <w:rsid w:val="00E31DCF"/>
    <w:rsid w:val="00E31FA3"/>
    <w:rsid w:val="00E322C6"/>
    <w:rsid w:val="00E32D8A"/>
    <w:rsid w:val="00E33120"/>
    <w:rsid w:val="00E3318A"/>
    <w:rsid w:val="00E33826"/>
    <w:rsid w:val="00E3454D"/>
    <w:rsid w:val="00E34B1E"/>
    <w:rsid w:val="00E34C56"/>
    <w:rsid w:val="00E3508A"/>
    <w:rsid w:val="00E35170"/>
    <w:rsid w:val="00E357BD"/>
    <w:rsid w:val="00E35804"/>
    <w:rsid w:val="00E363D9"/>
    <w:rsid w:val="00E36884"/>
    <w:rsid w:val="00E37272"/>
    <w:rsid w:val="00E378D3"/>
    <w:rsid w:val="00E400E3"/>
    <w:rsid w:val="00E402B8"/>
    <w:rsid w:val="00E407BE"/>
    <w:rsid w:val="00E40890"/>
    <w:rsid w:val="00E40C09"/>
    <w:rsid w:val="00E40DC6"/>
    <w:rsid w:val="00E41410"/>
    <w:rsid w:val="00E41598"/>
    <w:rsid w:val="00E417EF"/>
    <w:rsid w:val="00E41834"/>
    <w:rsid w:val="00E41FFE"/>
    <w:rsid w:val="00E4265B"/>
    <w:rsid w:val="00E429B5"/>
    <w:rsid w:val="00E4304B"/>
    <w:rsid w:val="00E430C6"/>
    <w:rsid w:val="00E43D97"/>
    <w:rsid w:val="00E446A5"/>
    <w:rsid w:val="00E446CE"/>
    <w:rsid w:val="00E455D6"/>
    <w:rsid w:val="00E45961"/>
    <w:rsid w:val="00E47A80"/>
    <w:rsid w:val="00E47C56"/>
    <w:rsid w:val="00E47DF1"/>
    <w:rsid w:val="00E501C0"/>
    <w:rsid w:val="00E50408"/>
    <w:rsid w:val="00E506D8"/>
    <w:rsid w:val="00E51B58"/>
    <w:rsid w:val="00E51BF7"/>
    <w:rsid w:val="00E51C00"/>
    <w:rsid w:val="00E52BEA"/>
    <w:rsid w:val="00E5306E"/>
    <w:rsid w:val="00E5336E"/>
    <w:rsid w:val="00E538B8"/>
    <w:rsid w:val="00E53A51"/>
    <w:rsid w:val="00E53F38"/>
    <w:rsid w:val="00E543E1"/>
    <w:rsid w:val="00E54BB4"/>
    <w:rsid w:val="00E54C5A"/>
    <w:rsid w:val="00E55AFF"/>
    <w:rsid w:val="00E55DF2"/>
    <w:rsid w:val="00E55FD8"/>
    <w:rsid w:val="00E5621A"/>
    <w:rsid w:val="00E563AD"/>
    <w:rsid w:val="00E56C09"/>
    <w:rsid w:val="00E56DF3"/>
    <w:rsid w:val="00E57387"/>
    <w:rsid w:val="00E57496"/>
    <w:rsid w:val="00E579A1"/>
    <w:rsid w:val="00E57DA6"/>
    <w:rsid w:val="00E602F5"/>
    <w:rsid w:val="00E60481"/>
    <w:rsid w:val="00E60A6B"/>
    <w:rsid w:val="00E60AF7"/>
    <w:rsid w:val="00E61317"/>
    <w:rsid w:val="00E619A4"/>
    <w:rsid w:val="00E61F34"/>
    <w:rsid w:val="00E63BAD"/>
    <w:rsid w:val="00E63E09"/>
    <w:rsid w:val="00E63E89"/>
    <w:rsid w:val="00E643DA"/>
    <w:rsid w:val="00E646ED"/>
    <w:rsid w:val="00E64BE5"/>
    <w:rsid w:val="00E64C89"/>
    <w:rsid w:val="00E650F3"/>
    <w:rsid w:val="00E65580"/>
    <w:rsid w:val="00E65721"/>
    <w:rsid w:val="00E658A7"/>
    <w:rsid w:val="00E65B5B"/>
    <w:rsid w:val="00E65F27"/>
    <w:rsid w:val="00E66050"/>
    <w:rsid w:val="00E67574"/>
    <w:rsid w:val="00E67853"/>
    <w:rsid w:val="00E679C6"/>
    <w:rsid w:val="00E70289"/>
    <w:rsid w:val="00E70880"/>
    <w:rsid w:val="00E70E6B"/>
    <w:rsid w:val="00E71546"/>
    <w:rsid w:val="00E71742"/>
    <w:rsid w:val="00E71754"/>
    <w:rsid w:val="00E74356"/>
    <w:rsid w:val="00E74820"/>
    <w:rsid w:val="00E759D4"/>
    <w:rsid w:val="00E7628C"/>
    <w:rsid w:val="00E7680E"/>
    <w:rsid w:val="00E7715A"/>
    <w:rsid w:val="00E8033D"/>
    <w:rsid w:val="00E811F8"/>
    <w:rsid w:val="00E81C45"/>
    <w:rsid w:val="00E81F4C"/>
    <w:rsid w:val="00E8208C"/>
    <w:rsid w:val="00E823A7"/>
    <w:rsid w:val="00E825C5"/>
    <w:rsid w:val="00E82E11"/>
    <w:rsid w:val="00E8323E"/>
    <w:rsid w:val="00E83789"/>
    <w:rsid w:val="00E837FF"/>
    <w:rsid w:val="00E83A80"/>
    <w:rsid w:val="00E84113"/>
    <w:rsid w:val="00E84382"/>
    <w:rsid w:val="00E843AC"/>
    <w:rsid w:val="00E845BF"/>
    <w:rsid w:val="00E85A8C"/>
    <w:rsid w:val="00E85FCD"/>
    <w:rsid w:val="00E862CB"/>
    <w:rsid w:val="00E871EB"/>
    <w:rsid w:val="00E87310"/>
    <w:rsid w:val="00E87320"/>
    <w:rsid w:val="00E87811"/>
    <w:rsid w:val="00E879CA"/>
    <w:rsid w:val="00E87C04"/>
    <w:rsid w:val="00E90560"/>
    <w:rsid w:val="00E9073C"/>
    <w:rsid w:val="00E91270"/>
    <w:rsid w:val="00E912C5"/>
    <w:rsid w:val="00E914AB"/>
    <w:rsid w:val="00E916D0"/>
    <w:rsid w:val="00E9196D"/>
    <w:rsid w:val="00E923BA"/>
    <w:rsid w:val="00E92532"/>
    <w:rsid w:val="00E9259E"/>
    <w:rsid w:val="00E92884"/>
    <w:rsid w:val="00E929EE"/>
    <w:rsid w:val="00E92B28"/>
    <w:rsid w:val="00E93317"/>
    <w:rsid w:val="00E945A8"/>
    <w:rsid w:val="00E95365"/>
    <w:rsid w:val="00E95C35"/>
    <w:rsid w:val="00E9612B"/>
    <w:rsid w:val="00E964B3"/>
    <w:rsid w:val="00E9658F"/>
    <w:rsid w:val="00E96760"/>
    <w:rsid w:val="00E96D98"/>
    <w:rsid w:val="00E97112"/>
    <w:rsid w:val="00E97C58"/>
    <w:rsid w:val="00E97F46"/>
    <w:rsid w:val="00EA0045"/>
    <w:rsid w:val="00EA256B"/>
    <w:rsid w:val="00EA325B"/>
    <w:rsid w:val="00EA3F51"/>
    <w:rsid w:val="00EA46E7"/>
    <w:rsid w:val="00EA5566"/>
    <w:rsid w:val="00EA57D1"/>
    <w:rsid w:val="00EA5B9E"/>
    <w:rsid w:val="00EA629D"/>
    <w:rsid w:val="00EA7580"/>
    <w:rsid w:val="00EB05E2"/>
    <w:rsid w:val="00EB0A33"/>
    <w:rsid w:val="00EB26B4"/>
    <w:rsid w:val="00EB3987"/>
    <w:rsid w:val="00EB3C37"/>
    <w:rsid w:val="00EB3E1E"/>
    <w:rsid w:val="00EB3E8D"/>
    <w:rsid w:val="00EB4A1B"/>
    <w:rsid w:val="00EB4E03"/>
    <w:rsid w:val="00EB5601"/>
    <w:rsid w:val="00EB619F"/>
    <w:rsid w:val="00EB660C"/>
    <w:rsid w:val="00EB672F"/>
    <w:rsid w:val="00EB68D6"/>
    <w:rsid w:val="00EB753E"/>
    <w:rsid w:val="00EC0510"/>
    <w:rsid w:val="00EC095E"/>
    <w:rsid w:val="00EC0A07"/>
    <w:rsid w:val="00EC0C27"/>
    <w:rsid w:val="00EC1220"/>
    <w:rsid w:val="00EC3241"/>
    <w:rsid w:val="00EC3982"/>
    <w:rsid w:val="00EC3E44"/>
    <w:rsid w:val="00EC421A"/>
    <w:rsid w:val="00EC442D"/>
    <w:rsid w:val="00EC54E9"/>
    <w:rsid w:val="00EC5991"/>
    <w:rsid w:val="00EC5B9B"/>
    <w:rsid w:val="00EC5DCC"/>
    <w:rsid w:val="00EC5E01"/>
    <w:rsid w:val="00EC66F0"/>
    <w:rsid w:val="00EC7223"/>
    <w:rsid w:val="00EC73CE"/>
    <w:rsid w:val="00EC7ADF"/>
    <w:rsid w:val="00ED06EF"/>
    <w:rsid w:val="00ED0841"/>
    <w:rsid w:val="00ED0A93"/>
    <w:rsid w:val="00ED1503"/>
    <w:rsid w:val="00ED18D9"/>
    <w:rsid w:val="00ED1C67"/>
    <w:rsid w:val="00ED226D"/>
    <w:rsid w:val="00ED2CEE"/>
    <w:rsid w:val="00ED3100"/>
    <w:rsid w:val="00ED3746"/>
    <w:rsid w:val="00ED37C9"/>
    <w:rsid w:val="00ED4498"/>
    <w:rsid w:val="00ED4863"/>
    <w:rsid w:val="00ED48C8"/>
    <w:rsid w:val="00ED4904"/>
    <w:rsid w:val="00ED501E"/>
    <w:rsid w:val="00ED590C"/>
    <w:rsid w:val="00ED6089"/>
    <w:rsid w:val="00ED64D6"/>
    <w:rsid w:val="00ED6539"/>
    <w:rsid w:val="00ED6557"/>
    <w:rsid w:val="00ED68E7"/>
    <w:rsid w:val="00ED72AE"/>
    <w:rsid w:val="00ED772E"/>
    <w:rsid w:val="00EE07F8"/>
    <w:rsid w:val="00EE115E"/>
    <w:rsid w:val="00EE19CE"/>
    <w:rsid w:val="00EE1CD9"/>
    <w:rsid w:val="00EE2540"/>
    <w:rsid w:val="00EE2BBA"/>
    <w:rsid w:val="00EE2CF7"/>
    <w:rsid w:val="00EE356D"/>
    <w:rsid w:val="00EE35A1"/>
    <w:rsid w:val="00EE36B6"/>
    <w:rsid w:val="00EE3D40"/>
    <w:rsid w:val="00EE5A44"/>
    <w:rsid w:val="00EE5AF6"/>
    <w:rsid w:val="00EE6172"/>
    <w:rsid w:val="00EE62EE"/>
    <w:rsid w:val="00EE66B9"/>
    <w:rsid w:val="00EE7FDD"/>
    <w:rsid w:val="00EF0005"/>
    <w:rsid w:val="00EF0445"/>
    <w:rsid w:val="00EF11B9"/>
    <w:rsid w:val="00EF11CD"/>
    <w:rsid w:val="00EF1B1C"/>
    <w:rsid w:val="00EF1EAD"/>
    <w:rsid w:val="00EF2104"/>
    <w:rsid w:val="00EF22DA"/>
    <w:rsid w:val="00EF2831"/>
    <w:rsid w:val="00EF2FD2"/>
    <w:rsid w:val="00EF38B1"/>
    <w:rsid w:val="00EF3F3D"/>
    <w:rsid w:val="00EF4427"/>
    <w:rsid w:val="00EF4BFF"/>
    <w:rsid w:val="00EF5472"/>
    <w:rsid w:val="00EF5751"/>
    <w:rsid w:val="00EF5996"/>
    <w:rsid w:val="00EF5F42"/>
    <w:rsid w:val="00EF60EF"/>
    <w:rsid w:val="00EF616C"/>
    <w:rsid w:val="00EF6274"/>
    <w:rsid w:val="00EF6B70"/>
    <w:rsid w:val="00EF6BFB"/>
    <w:rsid w:val="00EF6D58"/>
    <w:rsid w:val="00EF6E43"/>
    <w:rsid w:val="00EF728E"/>
    <w:rsid w:val="00EF7831"/>
    <w:rsid w:val="00EF7A2F"/>
    <w:rsid w:val="00F00651"/>
    <w:rsid w:val="00F00BAE"/>
    <w:rsid w:val="00F010E3"/>
    <w:rsid w:val="00F011EE"/>
    <w:rsid w:val="00F014D0"/>
    <w:rsid w:val="00F022C2"/>
    <w:rsid w:val="00F0254D"/>
    <w:rsid w:val="00F02EBC"/>
    <w:rsid w:val="00F02F0D"/>
    <w:rsid w:val="00F03090"/>
    <w:rsid w:val="00F03755"/>
    <w:rsid w:val="00F042E5"/>
    <w:rsid w:val="00F0509D"/>
    <w:rsid w:val="00F05206"/>
    <w:rsid w:val="00F0528B"/>
    <w:rsid w:val="00F05A45"/>
    <w:rsid w:val="00F05CB6"/>
    <w:rsid w:val="00F06148"/>
    <w:rsid w:val="00F06334"/>
    <w:rsid w:val="00F06729"/>
    <w:rsid w:val="00F067B9"/>
    <w:rsid w:val="00F07373"/>
    <w:rsid w:val="00F077F9"/>
    <w:rsid w:val="00F07CBC"/>
    <w:rsid w:val="00F10D7F"/>
    <w:rsid w:val="00F10E8B"/>
    <w:rsid w:val="00F11565"/>
    <w:rsid w:val="00F11860"/>
    <w:rsid w:val="00F12988"/>
    <w:rsid w:val="00F12FE7"/>
    <w:rsid w:val="00F13398"/>
    <w:rsid w:val="00F13DB7"/>
    <w:rsid w:val="00F14353"/>
    <w:rsid w:val="00F14425"/>
    <w:rsid w:val="00F14A99"/>
    <w:rsid w:val="00F14D7F"/>
    <w:rsid w:val="00F15083"/>
    <w:rsid w:val="00F15E03"/>
    <w:rsid w:val="00F15E3E"/>
    <w:rsid w:val="00F1611A"/>
    <w:rsid w:val="00F16145"/>
    <w:rsid w:val="00F161F5"/>
    <w:rsid w:val="00F16501"/>
    <w:rsid w:val="00F16839"/>
    <w:rsid w:val="00F172B9"/>
    <w:rsid w:val="00F17810"/>
    <w:rsid w:val="00F17972"/>
    <w:rsid w:val="00F17F80"/>
    <w:rsid w:val="00F2031C"/>
    <w:rsid w:val="00F20B35"/>
    <w:rsid w:val="00F210C6"/>
    <w:rsid w:val="00F21D2F"/>
    <w:rsid w:val="00F21E18"/>
    <w:rsid w:val="00F22127"/>
    <w:rsid w:val="00F224A1"/>
    <w:rsid w:val="00F22A57"/>
    <w:rsid w:val="00F2346B"/>
    <w:rsid w:val="00F23665"/>
    <w:rsid w:val="00F238B7"/>
    <w:rsid w:val="00F23D4C"/>
    <w:rsid w:val="00F23DFB"/>
    <w:rsid w:val="00F245CB"/>
    <w:rsid w:val="00F24DE0"/>
    <w:rsid w:val="00F25276"/>
    <w:rsid w:val="00F25A1C"/>
    <w:rsid w:val="00F25CD1"/>
    <w:rsid w:val="00F25D06"/>
    <w:rsid w:val="00F25F11"/>
    <w:rsid w:val="00F26940"/>
    <w:rsid w:val="00F26E82"/>
    <w:rsid w:val="00F27137"/>
    <w:rsid w:val="00F2735C"/>
    <w:rsid w:val="00F277C0"/>
    <w:rsid w:val="00F27A44"/>
    <w:rsid w:val="00F27FCA"/>
    <w:rsid w:val="00F30189"/>
    <w:rsid w:val="00F30559"/>
    <w:rsid w:val="00F308E8"/>
    <w:rsid w:val="00F30EB6"/>
    <w:rsid w:val="00F31220"/>
    <w:rsid w:val="00F31A07"/>
    <w:rsid w:val="00F31D73"/>
    <w:rsid w:val="00F32785"/>
    <w:rsid w:val="00F32894"/>
    <w:rsid w:val="00F32B26"/>
    <w:rsid w:val="00F32CFE"/>
    <w:rsid w:val="00F32D91"/>
    <w:rsid w:val="00F32E96"/>
    <w:rsid w:val="00F33127"/>
    <w:rsid w:val="00F33F8A"/>
    <w:rsid w:val="00F34057"/>
    <w:rsid w:val="00F34133"/>
    <w:rsid w:val="00F341AB"/>
    <w:rsid w:val="00F34668"/>
    <w:rsid w:val="00F34AE5"/>
    <w:rsid w:val="00F34D1E"/>
    <w:rsid w:val="00F36982"/>
    <w:rsid w:val="00F36A67"/>
    <w:rsid w:val="00F36C27"/>
    <w:rsid w:val="00F37577"/>
    <w:rsid w:val="00F37875"/>
    <w:rsid w:val="00F400B9"/>
    <w:rsid w:val="00F400EC"/>
    <w:rsid w:val="00F40159"/>
    <w:rsid w:val="00F4064E"/>
    <w:rsid w:val="00F407FA"/>
    <w:rsid w:val="00F418E6"/>
    <w:rsid w:val="00F41AAA"/>
    <w:rsid w:val="00F41BA2"/>
    <w:rsid w:val="00F41BBC"/>
    <w:rsid w:val="00F426FD"/>
    <w:rsid w:val="00F436DF"/>
    <w:rsid w:val="00F438FB"/>
    <w:rsid w:val="00F43E58"/>
    <w:rsid w:val="00F440E5"/>
    <w:rsid w:val="00F447BC"/>
    <w:rsid w:val="00F453CE"/>
    <w:rsid w:val="00F45514"/>
    <w:rsid w:val="00F45D5C"/>
    <w:rsid w:val="00F45EF8"/>
    <w:rsid w:val="00F46759"/>
    <w:rsid w:val="00F46931"/>
    <w:rsid w:val="00F46BD4"/>
    <w:rsid w:val="00F4737A"/>
    <w:rsid w:val="00F47D79"/>
    <w:rsid w:val="00F47E25"/>
    <w:rsid w:val="00F47FE8"/>
    <w:rsid w:val="00F50B04"/>
    <w:rsid w:val="00F50FB1"/>
    <w:rsid w:val="00F5275D"/>
    <w:rsid w:val="00F52C6A"/>
    <w:rsid w:val="00F5315C"/>
    <w:rsid w:val="00F535D9"/>
    <w:rsid w:val="00F535DE"/>
    <w:rsid w:val="00F554E7"/>
    <w:rsid w:val="00F55764"/>
    <w:rsid w:val="00F5596B"/>
    <w:rsid w:val="00F569B6"/>
    <w:rsid w:val="00F61159"/>
    <w:rsid w:val="00F6155A"/>
    <w:rsid w:val="00F616C3"/>
    <w:rsid w:val="00F6188D"/>
    <w:rsid w:val="00F61A99"/>
    <w:rsid w:val="00F61DAF"/>
    <w:rsid w:val="00F63AD6"/>
    <w:rsid w:val="00F64649"/>
    <w:rsid w:val="00F64E81"/>
    <w:rsid w:val="00F6532D"/>
    <w:rsid w:val="00F65503"/>
    <w:rsid w:val="00F662D3"/>
    <w:rsid w:val="00F66616"/>
    <w:rsid w:val="00F669BC"/>
    <w:rsid w:val="00F672E6"/>
    <w:rsid w:val="00F673EA"/>
    <w:rsid w:val="00F70647"/>
    <w:rsid w:val="00F70673"/>
    <w:rsid w:val="00F70B10"/>
    <w:rsid w:val="00F70C1C"/>
    <w:rsid w:val="00F70C98"/>
    <w:rsid w:val="00F721A3"/>
    <w:rsid w:val="00F72327"/>
    <w:rsid w:val="00F72471"/>
    <w:rsid w:val="00F7302C"/>
    <w:rsid w:val="00F73788"/>
    <w:rsid w:val="00F7389E"/>
    <w:rsid w:val="00F73934"/>
    <w:rsid w:val="00F73BAA"/>
    <w:rsid w:val="00F73F02"/>
    <w:rsid w:val="00F74025"/>
    <w:rsid w:val="00F74679"/>
    <w:rsid w:val="00F747CE"/>
    <w:rsid w:val="00F74C0D"/>
    <w:rsid w:val="00F752BB"/>
    <w:rsid w:val="00F75D9A"/>
    <w:rsid w:val="00F766A2"/>
    <w:rsid w:val="00F76797"/>
    <w:rsid w:val="00F7708D"/>
    <w:rsid w:val="00F7724D"/>
    <w:rsid w:val="00F77908"/>
    <w:rsid w:val="00F807DB"/>
    <w:rsid w:val="00F80824"/>
    <w:rsid w:val="00F808A9"/>
    <w:rsid w:val="00F80A1C"/>
    <w:rsid w:val="00F813F1"/>
    <w:rsid w:val="00F815EA"/>
    <w:rsid w:val="00F81D5D"/>
    <w:rsid w:val="00F82439"/>
    <w:rsid w:val="00F82451"/>
    <w:rsid w:val="00F829DC"/>
    <w:rsid w:val="00F82FFB"/>
    <w:rsid w:val="00F8379A"/>
    <w:rsid w:val="00F83BB0"/>
    <w:rsid w:val="00F84AC0"/>
    <w:rsid w:val="00F8526B"/>
    <w:rsid w:val="00F8622C"/>
    <w:rsid w:val="00F86C96"/>
    <w:rsid w:val="00F86F68"/>
    <w:rsid w:val="00F87186"/>
    <w:rsid w:val="00F87581"/>
    <w:rsid w:val="00F878C9"/>
    <w:rsid w:val="00F91241"/>
    <w:rsid w:val="00F9162D"/>
    <w:rsid w:val="00F91942"/>
    <w:rsid w:val="00F91D22"/>
    <w:rsid w:val="00F92741"/>
    <w:rsid w:val="00F92F79"/>
    <w:rsid w:val="00F93B28"/>
    <w:rsid w:val="00F9437E"/>
    <w:rsid w:val="00F94ECE"/>
    <w:rsid w:val="00F95243"/>
    <w:rsid w:val="00F952EF"/>
    <w:rsid w:val="00F95954"/>
    <w:rsid w:val="00F96EE1"/>
    <w:rsid w:val="00F971B8"/>
    <w:rsid w:val="00F97434"/>
    <w:rsid w:val="00F97F52"/>
    <w:rsid w:val="00FA0542"/>
    <w:rsid w:val="00FA0871"/>
    <w:rsid w:val="00FA0AD2"/>
    <w:rsid w:val="00FA2965"/>
    <w:rsid w:val="00FA3789"/>
    <w:rsid w:val="00FA37A0"/>
    <w:rsid w:val="00FA3C15"/>
    <w:rsid w:val="00FA3E32"/>
    <w:rsid w:val="00FA40C2"/>
    <w:rsid w:val="00FA491D"/>
    <w:rsid w:val="00FA4CA0"/>
    <w:rsid w:val="00FA5472"/>
    <w:rsid w:val="00FA58E9"/>
    <w:rsid w:val="00FA5DBC"/>
    <w:rsid w:val="00FA705C"/>
    <w:rsid w:val="00FA7329"/>
    <w:rsid w:val="00FA7E4A"/>
    <w:rsid w:val="00FA7E8D"/>
    <w:rsid w:val="00FB0302"/>
    <w:rsid w:val="00FB11CC"/>
    <w:rsid w:val="00FB148E"/>
    <w:rsid w:val="00FB18AC"/>
    <w:rsid w:val="00FB18C7"/>
    <w:rsid w:val="00FB1CE8"/>
    <w:rsid w:val="00FB21A3"/>
    <w:rsid w:val="00FB23BD"/>
    <w:rsid w:val="00FB394D"/>
    <w:rsid w:val="00FB4FB5"/>
    <w:rsid w:val="00FB57B3"/>
    <w:rsid w:val="00FB5905"/>
    <w:rsid w:val="00FB5B1B"/>
    <w:rsid w:val="00FB63C8"/>
    <w:rsid w:val="00FB651D"/>
    <w:rsid w:val="00FB6FB8"/>
    <w:rsid w:val="00FB70B3"/>
    <w:rsid w:val="00FB77E4"/>
    <w:rsid w:val="00FB7802"/>
    <w:rsid w:val="00FB7E83"/>
    <w:rsid w:val="00FC0F0E"/>
    <w:rsid w:val="00FC105F"/>
    <w:rsid w:val="00FC12F0"/>
    <w:rsid w:val="00FC18F6"/>
    <w:rsid w:val="00FC1F81"/>
    <w:rsid w:val="00FC25B7"/>
    <w:rsid w:val="00FC26CF"/>
    <w:rsid w:val="00FC2987"/>
    <w:rsid w:val="00FC2B2D"/>
    <w:rsid w:val="00FC3B42"/>
    <w:rsid w:val="00FC4244"/>
    <w:rsid w:val="00FC5098"/>
    <w:rsid w:val="00FC52BD"/>
    <w:rsid w:val="00FC53A9"/>
    <w:rsid w:val="00FC67A1"/>
    <w:rsid w:val="00FC70A0"/>
    <w:rsid w:val="00FC7DB6"/>
    <w:rsid w:val="00FD06EC"/>
    <w:rsid w:val="00FD0D7F"/>
    <w:rsid w:val="00FD1F7C"/>
    <w:rsid w:val="00FD2730"/>
    <w:rsid w:val="00FD29D2"/>
    <w:rsid w:val="00FD2C90"/>
    <w:rsid w:val="00FD3C1F"/>
    <w:rsid w:val="00FD3D77"/>
    <w:rsid w:val="00FD3F50"/>
    <w:rsid w:val="00FD5E13"/>
    <w:rsid w:val="00FD644D"/>
    <w:rsid w:val="00FD65EF"/>
    <w:rsid w:val="00FD6741"/>
    <w:rsid w:val="00FD6CEF"/>
    <w:rsid w:val="00FD71C8"/>
    <w:rsid w:val="00FD7C58"/>
    <w:rsid w:val="00FE0178"/>
    <w:rsid w:val="00FE0287"/>
    <w:rsid w:val="00FE0660"/>
    <w:rsid w:val="00FE121F"/>
    <w:rsid w:val="00FE13E0"/>
    <w:rsid w:val="00FE232F"/>
    <w:rsid w:val="00FE252D"/>
    <w:rsid w:val="00FE338A"/>
    <w:rsid w:val="00FE557A"/>
    <w:rsid w:val="00FE5BFD"/>
    <w:rsid w:val="00FE5E8D"/>
    <w:rsid w:val="00FE6F00"/>
    <w:rsid w:val="00FE76CC"/>
    <w:rsid w:val="00FE7C20"/>
    <w:rsid w:val="00FE7D7C"/>
    <w:rsid w:val="00FF0411"/>
    <w:rsid w:val="00FF0854"/>
    <w:rsid w:val="00FF093A"/>
    <w:rsid w:val="00FF0D68"/>
    <w:rsid w:val="00FF1087"/>
    <w:rsid w:val="00FF11B6"/>
    <w:rsid w:val="00FF18A4"/>
    <w:rsid w:val="00FF1D3A"/>
    <w:rsid w:val="00FF1D48"/>
    <w:rsid w:val="00FF241C"/>
    <w:rsid w:val="00FF29AC"/>
    <w:rsid w:val="00FF2BF5"/>
    <w:rsid w:val="00FF2F18"/>
    <w:rsid w:val="00FF3ACF"/>
    <w:rsid w:val="00FF3F68"/>
    <w:rsid w:val="00FF43E8"/>
    <w:rsid w:val="00FF48E3"/>
    <w:rsid w:val="00FF4C8A"/>
    <w:rsid w:val="00FF4CF0"/>
    <w:rsid w:val="00FF4D11"/>
    <w:rsid w:val="00FF5158"/>
    <w:rsid w:val="00FF68E6"/>
    <w:rsid w:val="00FF6AF5"/>
    <w:rsid w:val="00FF6AF9"/>
    <w:rsid w:val="00FF7341"/>
    <w:rsid w:val="00FF7BD0"/>
    <w:rsid w:val="00FF7D9B"/>
    <w:rsid w:val="00FF7E8A"/>
    <w:rsid w:val="00FF7FC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3F5195A"/>
  <w15:docId w15:val="{8FC71288-AD40-4D38-A555-C6378A4E6A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mbria" w:eastAsia="Cambria" w:hAnsi="Cambria" w:cs="Arial"/>
        <w:lang w:val="en-US" w:eastAsia="en-US" w:bidi="he-IL"/>
      </w:rPr>
    </w:rPrDefault>
    <w:pPrDefault/>
  </w:docDefaults>
  <w:latentStyles w:defLockedState="0" w:defUIPriority="0" w:defSemiHidden="0" w:defUnhideWhenUsed="0" w:defQFormat="0" w:count="376">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qFormat="1"/>
    <w:lsdException w:name="List 2" w:semiHidden="1" w:uiPriority="99" w:unhideWhenUsed="1"/>
    <w:lsdException w:name="List 3" w:semiHidden="1" w:uiPriority="99"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iPriority="9"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semiHidden="1" w:uiPriority="99" w:unhideWhenUsed="1"/>
    <w:lsdException w:name="FollowedHyperlink" w:semiHidden="1" w:unhideWhenUsed="1"/>
    <w:lsdException w:name="Strong" w:locked="1" w:uiPriority="22"/>
    <w:lsdException w:name="Emphasis" w:uiPriority="20"/>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5"/>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33"/>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1E4517"/>
    <w:pPr>
      <w:spacing w:before="120" w:after="120"/>
    </w:pPr>
    <w:rPr>
      <w:rFonts w:asciiTheme="minorHAnsi" w:eastAsia="Times New Roman" w:hAnsiTheme="minorHAnsi" w:cstheme="minorHAnsi"/>
      <w:sz w:val="22"/>
      <w:szCs w:val="22"/>
      <w:lang w:bidi="ar-SA"/>
    </w:rPr>
  </w:style>
  <w:style w:type="paragraph" w:styleId="Heading1">
    <w:name w:val="heading 1"/>
    <w:next w:val="BodyText"/>
    <w:link w:val="Heading1Char"/>
    <w:qFormat/>
    <w:rsid w:val="00932B7F"/>
    <w:pPr>
      <w:keepNext/>
      <w:keepLines/>
      <w:pageBreakBefore/>
      <w:numPr>
        <w:numId w:val="1"/>
      </w:numPr>
      <w:spacing w:before="480" w:after="120"/>
      <w:ind w:left="851" w:hanging="851"/>
      <w:outlineLvl w:val="0"/>
    </w:pPr>
    <w:rPr>
      <w:rFonts w:asciiTheme="minorHAnsi" w:hAnsiTheme="minorHAnsi" w:cstheme="minorHAnsi"/>
      <w:b/>
      <w:color w:val="0070C0"/>
      <w:sz w:val="48"/>
      <w:szCs w:val="48"/>
      <w:lang w:eastAsia="de-DE" w:bidi="ar-SA"/>
    </w:rPr>
  </w:style>
  <w:style w:type="paragraph" w:styleId="Heading2">
    <w:name w:val="heading 2"/>
    <w:basedOn w:val="Heading1"/>
    <w:next w:val="BodyText"/>
    <w:link w:val="Heading2Char"/>
    <w:qFormat/>
    <w:rsid w:val="00932B7F"/>
    <w:pPr>
      <w:pageBreakBefore w:val="0"/>
      <w:numPr>
        <w:ilvl w:val="1"/>
      </w:numPr>
      <w:spacing w:before="400"/>
      <w:ind w:left="851" w:hanging="851"/>
      <w:outlineLvl w:val="1"/>
    </w:pPr>
    <w:rPr>
      <w:rFonts w:eastAsia="Times New Roman" w:cs="Arial"/>
      <w:bCs/>
      <w:sz w:val="32"/>
      <w:szCs w:val="28"/>
      <w:lang w:bidi="he-IL"/>
    </w:rPr>
  </w:style>
  <w:style w:type="paragraph" w:styleId="Heading3">
    <w:name w:val="heading 3"/>
    <w:basedOn w:val="Heading2"/>
    <w:next w:val="BodyText"/>
    <w:link w:val="Heading3Char"/>
    <w:qFormat/>
    <w:rsid w:val="00932B7F"/>
    <w:pPr>
      <w:numPr>
        <w:ilvl w:val="2"/>
      </w:numPr>
      <w:spacing w:before="240"/>
      <w:ind w:left="993" w:hanging="993"/>
      <w:outlineLvl w:val="2"/>
    </w:pPr>
    <w:rPr>
      <w:rFonts w:eastAsia="Cambria"/>
      <w:sz w:val="28"/>
    </w:rPr>
  </w:style>
  <w:style w:type="paragraph" w:styleId="Heading4">
    <w:name w:val="heading 4"/>
    <w:basedOn w:val="Heading3"/>
    <w:next w:val="BodyText"/>
    <w:link w:val="Heading4Char"/>
    <w:qFormat/>
    <w:rsid w:val="004079BE"/>
    <w:pPr>
      <w:numPr>
        <w:ilvl w:val="3"/>
      </w:numPr>
      <w:spacing w:before="200" w:after="0"/>
      <w:ind w:left="1134" w:hanging="1134"/>
      <w:outlineLvl w:val="3"/>
    </w:pPr>
    <w:rPr>
      <w:bCs w:val="0"/>
      <w:sz w:val="26"/>
      <w:szCs w:val="24"/>
    </w:rPr>
  </w:style>
  <w:style w:type="paragraph" w:styleId="Heading5">
    <w:name w:val="heading 5"/>
    <w:basedOn w:val="Heading4"/>
    <w:next w:val="BodyText"/>
    <w:link w:val="Heading5Char"/>
    <w:qFormat/>
    <w:rsid w:val="00932B7F"/>
    <w:pPr>
      <w:numPr>
        <w:ilvl w:val="4"/>
      </w:numPr>
      <w:ind w:left="1276" w:hanging="1276"/>
      <w:outlineLvl w:val="4"/>
    </w:pPr>
  </w:style>
  <w:style w:type="paragraph" w:styleId="Heading6">
    <w:name w:val="heading 6"/>
    <w:next w:val="BodyText"/>
    <w:link w:val="Heading6Char"/>
    <w:qFormat/>
    <w:rsid w:val="008B749F"/>
    <w:pPr>
      <w:keepLines/>
      <w:numPr>
        <w:ilvl w:val="5"/>
        <w:numId w:val="1"/>
      </w:numPr>
      <w:spacing w:before="320" w:after="40" w:line="260" w:lineRule="atLeast"/>
      <w:outlineLvl w:val="5"/>
    </w:pPr>
    <w:rPr>
      <w:rFonts w:ascii="Arial" w:hAnsi="Arial" w:cs="Times New Roman"/>
      <w:sz w:val="18"/>
      <w:szCs w:val="22"/>
    </w:rPr>
  </w:style>
  <w:style w:type="paragraph" w:styleId="Heading7">
    <w:name w:val="heading 7"/>
    <w:next w:val="BodyText"/>
    <w:link w:val="Heading7Char"/>
    <w:qFormat/>
    <w:rsid w:val="008B749F"/>
    <w:pPr>
      <w:keepLines/>
      <w:numPr>
        <w:ilvl w:val="6"/>
        <w:numId w:val="1"/>
      </w:numPr>
      <w:spacing w:before="240" w:after="60" w:line="260" w:lineRule="atLeast"/>
      <w:outlineLvl w:val="6"/>
    </w:pPr>
    <w:rPr>
      <w:rFonts w:ascii="Arial" w:hAnsi="Arial" w:cs="Times New Roman"/>
      <w:sz w:val="18"/>
      <w:szCs w:val="22"/>
    </w:rPr>
  </w:style>
  <w:style w:type="paragraph" w:styleId="Heading8">
    <w:name w:val="heading 8"/>
    <w:basedOn w:val="Normal"/>
    <w:next w:val="Normal"/>
    <w:link w:val="Heading8Char"/>
    <w:qFormat/>
    <w:rsid w:val="002D343A"/>
    <w:pPr>
      <w:keepLines/>
      <w:numPr>
        <w:ilvl w:val="7"/>
        <w:numId w:val="1"/>
      </w:numPr>
      <w:spacing w:before="240" w:after="60" w:line="260" w:lineRule="atLeast"/>
      <w:outlineLvl w:val="7"/>
    </w:pPr>
    <w:rPr>
      <w:rFonts w:ascii="Arial" w:eastAsia="Cambria" w:hAnsi="Arial"/>
      <w:i/>
      <w:iCs/>
      <w:sz w:val="18"/>
      <w:lang w:bidi="he-IL"/>
    </w:rPr>
  </w:style>
  <w:style w:type="paragraph" w:styleId="Heading9">
    <w:name w:val="heading 9"/>
    <w:basedOn w:val="Normal"/>
    <w:next w:val="Normal"/>
    <w:link w:val="Heading9Char"/>
    <w:qFormat/>
    <w:rsid w:val="002D343A"/>
    <w:pPr>
      <w:keepLines/>
      <w:numPr>
        <w:ilvl w:val="8"/>
        <w:numId w:val="1"/>
      </w:numPr>
      <w:spacing w:before="240" w:after="60" w:line="260" w:lineRule="atLeast"/>
      <w:outlineLvl w:val="8"/>
    </w:pPr>
    <w:rPr>
      <w:rFonts w:ascii="Arial" w:eastAsia="Cambria" w:hAnsi="Arial" w:cs="Arial"/>
      <w:lang w:bidi="he-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unhideWhenUsed/>
    <w:qFormat/>
    <w:rsid w:val="00932B7F"/>
    <w:pPr>
      <w:jc w:val="both"/>
    </w:pPr>
    <w:rPr>
      <w:rFonts w:asciiTheme="minorHAnsi" w:eastAsia="Malgun Gothic" w:hAnsiTheme="minorHAnsi" w:cstheme="minorHAnsi"/>
      <w:sz w:val="22"/>
      <w:szCs w:val="22"/>
      <w:lang w:bidi="ar-SA"/>
    </w:rPr>
  </w:style>
  <w:style w:type="character" w:customStyle="1" w:styleId="BodyTextChar">
    <w:name w:val="Body Text Char"/>
    <w:basedOn w:val="DefaultParagraphFont"/>
    <w:link w:val="BodyText"/>
    <w:rsid w:val="00A17C55"/>
    <w:rPr>
      <w:rFonts w:asciiTheme="minorHAnsi" w:eastAsia="Malgun Gothic" w:hAnsiTheme="minorHAnsi" w:cstheme="minorHAnsi"/>
      <w:sz w:val="22"/>
      <w:szCs w:val="22"/>
      <w:lang w:bidi="ar-SA"/>
    </w:rPr>
  </w:style>
  <w:style w:type="character" w:customStyle="1" w:styleId="Heading1Char">
    <w:name w:val="Heading 1 Char"/>
    <w:link w:val="Heading1"/>
    <w:qFormat/>
    <w:locked/>
    <w:rsid w:val="00A17C55"/>
    <w:rPr>
      <w:rFonts w:asciiTheme="minorHAnsi" w:hAnsiTheme="minorHAnsi" w:cstheme="minorHAnsi"/>
      <w:b/>
      <w:color w:val="0070C0"/>
      <w:sz w:val="48"/>
      <w:szCs w:val="48"/>
      <w:lang w:eastAsia="de-DE" w:bidi="ar-SA"/>
    </w:rPr>
  </w:style>
  <w:style w:type="character" w:customStyle="1" w:styleId="Heading2Char">
    <w:name w:val="Heading 2 Char"/>
    <w:link w:val="Heading2"/>
    <w:qFormat/>
    <w:locked/>
    <w:rsid w:val="00A17C55"/>
    <w:rPr>
      <w:rFonts w:asciiTheme="minorHAnsi" w:eastAsia="Times New Roman" w:hAnsiTheme="minorHAnsi"/>
      <w:b/>
      <w:bCs/>
      <w:color w:val="0070C0"/>
      <w:sz w:val="32"/>
      <w:szCs w:val="28"/>
      <w:lang w:eastAsia="de-DE"/>
    </w:rPr>
  </w:style>
  <w:style w:type="character" w:customStyle="1" w:styleId="Heading3Char">
    <w:name w:val="Heading 3 Char"/>
    <w:link w:val="Heading3"/>
    <w:qFormat/>
    <w:locked/>
    <w:rsid w:val="00A17C55"/>
    <w:rPr>
      <w:rFonts w:asciiTheme="minorHAnsi" w:hAnsiTheme="minorHAnsi"/>
      <w:b/>
      <w:bCs/>
      <w:color w:val="0070C0"/>
      <w:sz w:val="28"/>
      <w:szCs w:val="28"/>
      <w:lang w:eastAsia="de-DE"/>
    </w:rPr>
  </w:style>
  <w:style w:type="character" w:customStyle="1" w:styleId="Heading4Char">
    <w:name w:val="Heading 4 Char"/>
    <w:link w:val="Heading4"/>
    <w:locked/>
    <w:rsid w:val="00A17C55"/>
    <w:rPr>
      <w:rFonts w:asciiTheme="minorHAnsi" w:hAnsiTheme="minorHAnsi"/>
      <w:b/>
      <w:color w:val="0070C0"/>
      <w:sz w:val="26"/>
      <w:szCs w:val="24"/>
      <w:lang w:eastAsia="de-DE"/>
    </w:rPr>
  </w:style>
  <w:style w:type="character" w:customStyle="1" w:styleId="Heading5Char">
    <w:name w:val="Heading 5 Char"/>
    <w:link w:val="Heading5"/>
    <w:locked/>
    <w:rsid w:val="00A17C55"/>
    <w:rPr>
      <w:rFonts w:asciiTheme="minorHAnsi" w:hAnsiTheme="minorHAnsi"/>
      <w:b/>
      <w:color w:val="0070C0"/>
      <w:sz w:val="26"/>
      <w:szCs w:val="24"/>
      <w:lang w:eastAsia="de-DE"/>
    </w:rPr>
  </w:style>
  <w:style w:type="character" w:customStyle="1" w:styleId="Heading6Char">
    <w:name w:val="Heading 6 Char"/>
    <w:link w:val="Heading6"/>
    <w:locked/>
    <w:rsid w:val="008B749F"/>
    <w:rPr>
      <w:rFonts w:ascii="Arial" w:hAnsi="Arial" w:cs="Times New Roman"/>
      <w:sz w:val="18"/>
      <w:szCs w:val="22"/>
    </w:rPr>
  </w:style>
  <w:style w:type="character" w:customStyle="1" w:styleId="Heading7Char">
    <w:name w:val="Heading 7 Char"/>
    <w:link w:val="Heading7"/>
    <w:locked/>
    <w:rsid w:val="008B749F"/>
    <w:rPr>
      <w:rFonts w:ascii="Arial" w:hAnsi="Arial" w:cs="Times New Roman"/>
      <w:sz w:val="18"/>
      <w:szCs w:val="22"/>
    </w:rPr>
  </w:style>
  <w:style w:type="character" w:customStyle="1" w:styleId="Heading8Char">
    <w:name w:val="Heading 8 Char"/>
    <w:link w:val="Heading8"/>
    <w:locked/>
    <w:rsid w:val="002D343A"/>
    <w:rPr>
      <w:rFonts w:ascii="Arial" w:hAnsi="Arial" w:cstheme="minorHAnsi"/>
      <w:i/>
      <w:iCs/>
      <w:sz w:val="18"/>
      <w:szCs w:val="22"/>
    </w:rPr>
  </w:style>
  <w:style w:type="character" w:customStyle="1" w:styleId="Heading9Char">
    <w:name w:val="Heading 9 Char"/>
    <w:link w:val="Heading9"/>
    <w:locked/>
    <w:rsid w:val="002D343A"/>
    <w:rPr>
      <w:rFonts w:ascii="Arial" w:hAnsi="Arial"/>
      <w:sz w:val="22"/>
      <w:szCs w:val="22"/>
    </w:rPr>
  </w:style>
  <w:style w:type="paragraph" w:styleId="Footer">
    <w:name w:val="footer"/>
    <w:basedOn w:val="Normal"/>
    <w:link w:val="FooterChar"/>
    <w:unhideWhenUsed/>
    <w:rsid w:val="00E27259"/>
    <w:pPr>
      <w:tabs>
        <w:tab w:val="center" w:pos="4153"/>
        <w:tab w:val="right" w:pos="8306"/>
      </w:tabs>
      <w:spacing w:before="0" w:after="0"/>
    </w:pPr>
  </w:style>
  <w:style w:type="paragraph" w:styleId="TableofFigures">
    <w:name w:val="table of figures"/>
    <w:next w:val="Normal"/>
    <w:uiPriority w:val="99"/>
    <w:unhideWhenUsed/>
    <w:rsid w:val="00C91B83"/>
    <w:pPr>
      <w:tabs>
        <w:tab w:val="right" w:leader="dot" w:pos="9010"/>
      </w:tabs>
    </w:pPr>
    <w:rPr>
      <w:rFonts w:ascii="Calibri" w:eastAsia="Malgun Gothic" w:hAnsi="Calibri" w:cs="Times New Roman"/>
      <w:sz w:val="22"/>
      <w:szCs w:val="22"/>
      <w:lang w:bidi="ar-SA"/>
    </w:rPr>
  </w:style>
  <w:style w:type="paragraph" w:customStyle="1" w:styleId="BodyTextSmall">
    <w:name w:val="Body Text Small"/>
    <w:basedOn w:val="BodyText"/>
    <w:rsid w:val="00995277"/>
    <w:rPr>
      <w:sz w:val="18"/>
      <w:szCs w:val="18"/>
    </w:rPr>
  </w:style>
  <w:style w:type="paragraph" w:styleId="TOCHeading">
    <w:name w:val="TOC Heading"/>
    <w:basedOn w:val="Heading1"/>
    <w:next w:val="BodyText"/>
    <w:uiPriority w:val="39"/>
    <w:qFormat/>
    <w:rsid w:val="00C440CC"/>
    <w:pPr>
      <w:numPr>
        <w:numId w:val="0"/>
      </w:numPr>
      <w:spacing w:line="276" w:lineRule="auto"/>
    </w:pPr>
    <w:rPr>
      <w:color w:val="365F91"/>
      <w:sz w:val="28"/>
      <w:szCs w:val="28"/>
    </w:rPr>
  </w:style>
  <w:style w:type="paragraph" w:styleId="TOC2">
    <w:name w:val="toc 2"/>
    <w:basedOn w:val="TOC1"/>
    <w:next w:val="Normal"/>
    <w:uiPriority w:val="39"/>
    <w:rsid w:val="00900F26"/>
    <w:pPr>
      <w:tabs>
        <w:tab w:val="left" w:pos="1134"/>
      </w:tabs>
      <w:ind w:firstLine="567"/>
    </w:pPr>
    <w:rPr>
      <w:b w:val="0"/>
      <w:bCs w:val="0"/>
    </w:rPr>
  </w:style>
  <w:style w:type="paragraph" w:styleId="TOC1">
    <w:name w:val="toc 1"/>
    <w:next w:val="Normal"/>
    <w:uiPriority w:val="39"/>
    <w:rsid w:val="00DB14D4"/>
    <w:pPr>
      <w:tabs>
        <w:tab w:val="left" w:pos="567"/>
        <w:tab w:val="right" w:leader="dot" w:pos="8931"/>
      </w:tabs>
    </w:pPr>
    <w:rPr>
      <w:rFonts w:ascii="Calibri" w:eastAsia="Times New Roman" w:hAnsi="Calibri" w:cs="Times New Roman"/>
      <w:b/>
      <w:bCs/>
      <w:sz w:val="22"/>
      <w:szCs w:val="22"/>
      <w:lang w:bidi="ar-SA"/>
    </w:rPr>
  </w:style>
  <w:style w:type="character" w:customStyle="1" w:styleId="FooterChar">
    <w:name w:val="Footer Char"/>
    <w:basedOn w:val="DefaultParagraphFont"/>
    <w:link w:val="Footer"/>
    <w:rsid w:val="00E27259"/>
    <w:rPr>
      <w:rFonts w:ascii="Open Sans" w:eastAsia="Times New Roman" w:hAnsi="Open Sans" w:cs="Times New Roman"/>
      <w:sz w:val="22"/>
      <w:szCs w:val="22"/>
      <w:lang w:bidi="ar-SA"/>
    </w:rPr>
  </w:style>
  <w:style w:type="paragraph" w:customStyle="1" w:styleId="TOCLevel1">
    <w:name w:val="TOC Level 1"/>
    <w:basedOn w:val="Normal"/>
    <w:rsid w:val="003F21B8"/>
    <w:pPr>
      <w:autoSpaceDE w:val="0"/>
      <w:autoSpaceDN w:val="0"/>
      <w:bidi/>
      <w:adjustRightInd w:val="0"/>
      <w:spacing w:line="280" w:lineRule="atLeast"/>
      <w:textAlignment w:val="center"/>
    </w:pPr>
    <w:rPr>
      <w:rFonts w:ascii="Trebuchet MS" w:hAnsi="Trebuchet MS" w:cs="WinSoftPro-Medium"/>
      <w:b/>
      <w:color w:val="000000"/>
      <w:lang w:bidi="ar-YE"/>
    </w:rPr>
  </w:style>
  <w:style w:type="paragraph" w:styleId="TOC3">
    <w:name w:val="toc 3"/>
    <w:next w:val="Normal"/>
    <w:uiPriority w:val="39"/>
    <w:rsid w:val="00160C07"/>
    <w:pPr>
      <w:tabs>
        <w:tab w:val="left" w:pos="1985"/>
        <w:tab w:val="right" w:leader="dot" w:pos="8931"/>
      </w:tabs>
      <w:ind w:left="1134"/>
    </w:pPr>
    <w:rPr>
      <w:rFonts w:asciiTheme="minorHAnsi" w:eastAsia="Times New Roman" w:hAnsiTheme="minorHAnsi" w:cs="Times New Roman"/>
      <w:sz w:val="22"/>
      <w:szCs w:val="22"/>
      <w:lang w:bidi="ar-SA"/>
    </w:rPr>
  </w:style>
  <w:style w:type="paragraph" w:styleId="TOC4">
    <w:name w:val="toc 4"/>
    <w:basedOn w:val="Normal"/>
    <w:next w:val="Normal"/>
    <w:autoRedefine/>
    <w:uiPriority w:val="39"/>
    <w:rsid w:val="00160C07"/>
    <w:rPr>
      <w:sz w:val="20"/>
      <w:szCs w:val="20"/>
    </w:rPr>
  </w:style>
  <w:style w:type="paragraph" w:styleId="TOC5">
    <w:name w:val="toc 5"/>
    <w:basedOn w:val="Normal"/>
    <w:next w:val="Normal"/>
    <w:autoRedefine/>
    <w:uiPriority w:val="39"/>
    <w:rsid w:val="00160C07"/>
    <w:pPr>
      <w:ind w:left="960"/>
    </w:pPr>
    <w:rPr>
      <w:sz w:val="20"/>
      <w:szCs w:val="20"/>
    </w:rPr>
  </w:style>
  <w:style w:type="paragraph" w:styleId="TOC6">
    <w:name w:val="toc 6"/>
    <w:basedOn w:val="Normal"/>
    <w:next w:val="Normal"/>
    <w:autoRedefine/>
    <w:uiPriority w:val="39"/>
    <w:rsid w:val="00A27DCB"/>
    <w:pPr>
      <w:ind w:left="1200"/>
    </w:pPr>
    <w:rPr>
      <w:sz w:val="20"/>
      <w:szCs w:val="20"/>
    </w:rPr>
  </w:style>
  <w:style w:type="paragraph" w:styleId="TOC7">
    <w:name w:val="toc 7"/>
    <w:basedOn w:val="Normal"/>
    <w:next w:val="Normal"/>
    <w:autoRedefine/>
    <w:uiPriority w:val="39"/>
    <w:rsid w:val="00A27DCB"/>
    <w:pPr>
      <w:ind w:left="1440"/>
    </w:pPr>
    <w:rPr>
      <w:sz w:val="20"/>
      <w:szCs w:val="20"/>
    </w:rPr>
  </w:style>
  <w:style w:type="paragraph" w:styleId="TOC8">
    <w:name w:val="toc 8"/>
    <w:basedOn w:val="Normal"/>
    <w:next w:val="Normal"/>
    <w:autoRedefine/>
    <w:uiPriority w:val="39"/>
    <w:rsid w:val="00A27DCB"/>
    <w:pPr>
      <w:ind w:left="1680"/>
    </w:pPr>
    <w:rPr>
      <w:sz w:val="20"/>
      <w:szCs w:val="20"/>
    </w:rPr>
  </w:style>
  <w:style w:type="paragraph" w:styleId="TOC9">
    <w:name w:val="toc 9"/>
    <w:basedOn w:val="Normal"/>
    <w:next w:val="Normal"/>
    <w:autoRedefine/>
    <w:uiPriority w:val="39"/>
    <w:rsid w:val="00A27DCB"/>
    <w:pPr>
      <w:ind w:left="1920"/>
    </w:pPr>
    <w:rPr>
      <w:sz w:val="20"/>
      <w:szCs w:val="20"/>
    </w:rPr>
  </w:style>
  <w:style w:type="paragraph" w:customStyle="1" w:styleId="TableHeading">
    <w:name w:val="Table Heading"/>
    <w:uiPriority w:val="9"/>
    <w:qFormat/>
    <w:rsid w:val="00481A58"/>
    <w:rPr>
      <w:rFonts w:asciiTheme="minorBidi" w:eastAsia="Times New Roman" w:hAnsiTheme="minorBidi" w:cstheme="minorBidi"/>
      <w:b/>
      <w:color w:val="FFFFFF" w:themeColor="background1"/>
      <w:sz w:val="22"/>
      <w:szCs w:val="22"/>
      <w:lang w:bidi="ar-SA"/>
    </w:rPr>
  </w:style>
  <w:style w:type="paragraph" w:customStyle="1" w:styleId="HeaderText">
    <w:name w:val="Header Text"/>
    <w:rsid w:val="00E27259"/>
    <w:pPr>
      <w:ind w:left="2410"/>
      <w:jc w:val="right"/>
    </w:pPr>
    <w:rPr>
      <w:rFonts w:ascii="Open Sans" w:eastAsia="Times New Roman" w:hAnsi="Open Sans" w:cs="Times New Roman"/>
      <w:sz w:val="22"/>
      <w:szCs w:val="22"/>
      <w:lang w:bidi="ar-SA"/>
    </w:rPr>
  </w:style>
  <w:style w:type="paragraph" w:customStyle="1" w:styleId="FooterPageNumber">
    <w:name w:val="Footer Page Number"/>
    <w:rsid w:val="00D12301"/>
    <w:pPr>
      <w:jc w:val="center"/>
    </w:pPr>
    <w:rPr>
      <w:rFonts w:asciiTheme="minorHAnsi" w:eastAsia="Times New Roman" w:hAnsiTheme="minorHAnsi" w:cstheme="minorHAnsi"/>
      <w:noProof/>
      <w:sz w:val="22"/>
      <w:szCs w:val="22"/>
      <w:lang w:bidi="ar-SA"/>
    </w:rPr>
  </w:style>
  <w:style w:type="paragraph" w:styleId="Header">
    <w:name w:val="header"/>
    <w:link w:val="HeaderChar"/>
    <w:unhideWhenUsed/>
    <w:rsid w:val="00571D5E"/>
    <w:pPr>
      <w:tabs>
        <w:tab w:val="center" w:pos="4153"/>
        <w:tab w:val="right" w:pos="8306"/>
      </w:tabs>
      <w:jc w:val="right"/>
    </w:pPr>
    <w:rPr>
      <w:rFonts w:asciiTheme="minorHAnsi" w:eastAsia="Times New Roman" w:hAnsiTheme="minorHAnsi" w:cstheme="minorHAnsi"/>
      <w:noProof/>
      <w:color w:val="0070C0"/>
      <w:sz w:val="22"/>
      <w:szCs w:val="22"/>
      <w:lang w:bidi="ar-SA"/>
    </w:rPr>
  </w:style>
  <w:style w:type="paragraph" w:customStyle="1" w:styleId="Code">
    <w:name w:val="Code"/>
    <w:uiPriority w:val="9"/>
    <w:qFormat/>
    <w:rsid w:val="00507C35"/>
    <w:pPr>
      <w:spacing w:before="120"/>
      <w:ind w:firstLine="1134"/>
      <w:contextualSpacing/>
    </w:pPr>
    <w:rPr>
      <w:rFonts w:ascii="Courier New" w:eastAsia="Times New Roman" w:hAnsi="Courier New" w:cs="Courier New"/>
      <w:sz w:val="22"/>
      <w:szCs w:val="22"/>
      <w:lang w:bidi="ar-SA"/>
    </w:rPr>
  </w:style>
  <w:style w:type="character" w:customStyle="1" w:styleId="HeaderChar">
    <w:name w:val="Header Char"/>
    <w:basedOn w:val="DefaultParagraphFont"/>
    <w:link w:val="Header"/>
    <w:rsid w:val="00571D5E"/>
    <w:rPr>
      <w:rFonts w:asciiTheme="minorHAnsi" w:eastAsia="Times New Roman" w:hAnsiTheme="minorHAnsi" w:cstheme="minorHAnsi"/>
      <w:noProof/>
      <w:color w:val="0070C0"/>
      <w:sz w:val="22"/>
      <w:szCs w:val="22"/>
      <w:lang w:bidi="ar-SA"/>
    </w:rPr>
  </w:style>
  <w:style w:type="character" w:styleId="Hyperlink">
    <w:name w:val="Hyperlink"/>
    <w:uiPriority w:val="99"/>
    <w:rsid w:val="00C440CC"/>
    <w:rPr>
      <w:rFonts w:asciiTheme="minorHAnsi" w:hAnsiTheme="minorHAnsi" w:cstheme="minorHAnsi"/>
      <w:noProof/>
      <w:color w:val="0000FF"/>
      <w:u w:val="single"/>
    </w:rPr>
  </w:style>
  <w:style w:type="paragraph" w:styleId="ListNumber">
    <w:name w:val="List Number"/>
    <w:uiPriority w:val="2"/>
    <w:qFormat/>
    <w:rsid w:val="00B5190B"/>
    <w:pPr>
      <w:numPr>
        <w:numId w:val="6"/>
      </w:numPr>
    </w:pPr>
    <w:rPr>
      <w:rFonts w:asciiTheme="minorHAnsi" w:eastAsia="Malgun Gothic" w:hAnsiTheme="minorHAnsi" w:cstheme="minorHAnsi"/>
      <w:sz w:val="22"/>
      <w:szCs w:val="22"/>
      <w:lang w:eastAsia="de-DE"/>
    </w:rPr>
  </w:style>
  <w:style w:type="paragraph" w:customStyle="1" w:styleId="Figure">
    <w:name w:val="Figure"/>
    <w:next w:val="CaptionFigure"/>
    <w:uiPriority w:val="4"/>
    <w:qFormat/>
    <w:rsid w:val="007E5922"/>
    <w:pPr>
      <w:keepNext/>
      <w:keepLines/>
      <w:spacing w:before="240" w:after="60"/>
      <w:jc w:val="center"/>
    </w:pPr>
    <w:rPr>
      <w:rFonts w:asciiTheme="minorHAnsi" w:hAnsiTheme="minorHAnsi" w:cstheme="minorHAnsi"/>
      <w:b/>
      <w:bCs/>
      <w:sz w:val="22"/>
      <w:szCs w:val="22"/>
    </w:rPr>
  </w:style>
  <w:style w:type="paragraph" w:customStyle="1" w:styleId="CopyrightText">
    <w:name w:val="Copyright Text"/>
    <w:rsid w:val="00BD310F"/>
    <w:pPr>
      <w:spacing w:line="240" w:lineRule="atLeast"/>
    </w:pPr>
    <w:rPr>
      <w:rFonts w:asciiTheme="minorHAnsi" w:eastAsia="Times New Roman" w:hAnsiTheme="minorHAnsi" w:cstheme="minorHAnsi"/>
      <w:sz w:val="22"/>
      <w:szCs w:val="16"/>
      <w:lang w:bidi="ar-SA"/>
    </w:rPr>
  </w:style>
  <w:style w:type="paragraph" w:customStyle="1" w:styleId="Bullet2">
    <w:name w:val="Bullet 2"/>
    <w:basedOn w:val="Bullet10"/>
    <w:uiPriority w:val="3"/>
    <w:qFormat/>
    <w:rsid w:val="002470CC"/>
    <w:pPr>
      <w:numPr>
        <w:numId w:val="4"/>
      </w:numPr>
      <w:ind w:left="851" w:hanging="284"/>
    </w:pPr>
  </w:style>
  <w:style w:type="paragraph" w:customStyle="1" w:styleId="Bullet10">
    <w:name w:val="Bullet 1"/>
    <w:uiPriority w:val="3"/>
    <w:qFormat/>
    <w:rsid w:val="002470CC"/>
    <w:pPr>
      <w:keepLines/>
      <w:numPr>
        <w:numId w:val="3"/>
      </w:numPr>
      <w:spacing w:before="120" w:after="120" w:line="300" w:lineRule="atLeast"/>
      <w:ind w:left="567" w:hanging="283"/>
    </w:pPr>
    <w:rPr>
      <w:rFonts w:asciiTheme="minorHAnsi" w:eastAsia="Times New Roman" w:hAnsiTheme="minorHAnsi" w:cstheme="minorHAnsi"/>
      <w:sz w:val="22"/>
      <w:szCs w:val="24"/>
    </w:rPr>
  </w:style>
  <w:style w:type="paragraph" w:styleId="Revision">
    <w:name w:val="Revision"/>
    <w:hidden/>
    <w:uiPriority w:val="99"/>
    <w:semiHidden/>
    <w:rsid w:val="00B91383"/>
    <w:rPr>
      <w:rFonts w:ascii="Arial" w:eastAsia="Times New Roman" w:hAnsi="Arial" w:cs="Times New Roman"/>
      <w:szCs w:val="24"/>
    </w:rPr>
  </w:style>
  <w:style w:type="paragraph" w:customStyle="1" w:styleId="Bullet3">
    <w:name w:val="Bullet 3"/>
    <w:basedOn w:val="Bullet2"/>
    <w:uiPriority w:val="3"/>
    <w:qFormat/>
    <w:rsid w:val="00080889"/>
    <w:pPr>
      <w:numPr>
        <w:numId w:val="5"/>
      </w:numPr>
      <w:ind w:left="1134" w:hanging="283"/>
    </w:pPr>
  </w:style>
  <w:style w:type="paragraph" w:customStyle="1" w:styleId="TableBullet">
    <w:name w:val="Table Bullet"/>
    <w:uiPriority w:val="99"/>
    <w:qFormat/>
    <w:rsid w:val="00D53147"/>
    <w:pPr>
      <w:keepLines/>
      <w:numPr>
        <w:numId w:val="2"/>
      </w:numPr>
      <w:spacing w:after="40" w:line="240" w:lineRule="atLeast"/>
      <w:ind w:left="292" w:hanging="292"/>
    </w:pPr>
    <w:rPr>
      <w:rFonts w:asciiTheme="minorHAnsi" w:eastAsia="Arial" w:hAnsiTheme="minorHAnsi" w:cstheme="minorHAnsi"/>
      <w:color w:val="000000"/>
      <w:sz w:val="22"/>
      <w:szCs w:val="22"/>
      <w:lang w:bidi="ar-SA"/>
    </w:rPr>
  </w:style>
  <w:style w:type="paragraph" w:customStyle="1" w:styleId="NoteText">
    <w:name w:val="Note Text"/>
    <w:uiPriority w:val="10"/>
    <w:qFormat/>
    <w:rsid w:val="00783B9E"/>
    <w:pPr>
      <w:keepLines/>
      <w:pBdr>
        <w:bottom w:val="single" w:sz="12" w:space="1" w:color="0070C0"/>
      </w:pBdr>
      <w:spacing w:before="40" w:after="240" w:line="240" w:lineRule="atLeast"/>
      <w:ind w:left="574"/>
    </w:pPr>
    <w:rPr>
      <w:rFonts w:asciiTheme="minorHAnsi" w:eastAsia="Times New Roman" w:hAnsiTheme="minorHAnsi" w:cstheme="minorHAnsi"/>
      <w:sz w:val="22"/>
    </w:rPr>
  </w:style>
  <w:style w:type="paragraph" w:customStyle="1" w:styleId="NoteHeader">
    <w:name w:val="Note Header"/>
    <w:next w:val="NoteText"/>
    <w:uiPriority w:val="10"/>
    <w:qFormat/>
    <w:rsid w:val="00A82D07"/>
    <w:pPr>
      <w:keepNext/>
      <w:keepLines/>
      <w:pBdr>
        <w:top w:val="single" w:sz="12" w:space="1" w:color="0070C0"/>
      </w:pBdr>
      <w:spacing w:before="240" w:line="240" w:lineRule="atLeast"/>
      <w:ind w:left="567" w:right="567"/>
      <w:jc w:val="both"/>
    </w:pPr>
    <w:rPr>
      <w:rFonts w:ascii="Calibri" w:eastAsia="Times New Roman" w:hAnsi="Calibri" w:cs="Calibri"/>
      <w:b/>
      <w:bCs/>
      <w:color w:val="0070C0"/>
      <w:spacing w:val="2"/>
      <w:sz w:val="24"/>
      <w:szCs w:val="24"/>
      <w:lang w:bidi="ar-SA"/>
    </w:rPr>
  </w:style>
  <w:style w:type="paragraph" w:customStyle="1" w:styleId="TableCaption">
    <w:name w:val="Table Caption"/>
    <w:basedOn w:val="Normal"/>
    <w:next w:val="BodyText"/>
    <w:uiPriority w:val="8"/>
    <w:rsid w:val="00881768"/>
    <w:pPr>
      <w:keepNext/>
      <w:keepLines/>
      <w:spacing w:before="60" w:after="60"/>
      <w:jc w:val="center"/>
    </w:pPr>
    <w:rPr>
      <w:rFonts w:eastAsia="Cambria"/>
      <w:b/>
      <w:bCs/>
      <w:noProof/>
      <w:lang w:eastAsia="ja-JP" w:bidi="he-IL"/>
    </w:rPr>
  </w:style>
  <w:style w:type="paragraph" w:customStyle="1" w:styleId="Default">
    <w:name w:val="Default"/>
    <w:rsid w:val="00970A70"/>
    <w:pPr>
      <w:autoSpaceDE w:val="0"/>
      <w:autoSpaceDN w:val="0"/>
      <w:adjustRightInd w:val="0"/>
    </w:pPr>
    <w:rPr>
      <w:rFonts w:ascii="Calibri" w:hAnsi="Calibri" w:cs="Calibri"/>
      <w:color w:val="000000"/>
      <w:sz w:val="24"/>
      <w:szCs w:val="24"/>
    </w:rPr>
  </w:style>
  <w:style w:type="paragraph" w:customStyle="1" w:styleId="CopyrightHeader">
    <w:name w:val="Copyright Header"/>
    <w:next w:val="CopyrightText"/>
    <w:rsid w:val="00786C60"/>
    <w:pPr>
      <w:keepNext/>
      <w:keepLines/>
      <w:spacing w:before="120" w:line="276" w:lineRule="auto"/>
    </w:pPr>
    <w:rPr>
      <w:rFonts w:asciiTheme="minorHAnsi" w:hAnsiTheme="minorHAnsi" w:cstheme="minorHAnsi"/>
      <w:b/>
      <w:bCs/>
      <w:color w:val="365F91"/>
      <w:sz w:val="32"/>
      <w:szCs w:val="28"/>
    </w:rPr>
  </w:style>
  <w:style w:type="paragraph" w:customStyle="1" w:styleId="HeadingNoNumber">
    <w:name w:val="Heading No Number"/>
    <w:basedOn w:val="Heading1"/>
    <w:rsid w:val="00407A19"/>
    <w:pPr>
      <w:numPr>
        <w:numId w:val="0"/>
      </w:numPr>
    </w:pPr>
    <w:rPr>
      <w:sz w:val="28"/>
      <w:szCs w:val="28"/>
    </w:rPr>
  </w:style>
  <w:style w:type="paragraph" w:customStyle="1" w:styleId="BodyTextHeading">
    <w:name w:val="Body Text Heading"/>
    <w:basedOn w:val="BodyText"/>
    <w:next w:val="BodyText"/>
    <w:uiPriority w:val="1"/>
    <w:qFormat/>
    <w:rsid w:val="00B87E6B"/>
    <w:pPr>
      <w:keepNext/>
      <w:keepLines/>
      <w:spacing w:before="120"/>
    </w:pPr>
    <w:rPr>
      <w:b/>
      <w:bCs/>
      <w:sz w:val="24"/>
      <w:szCs w:val="24"/>
    </w:rPr>
  </w:style>
  <w:style w:type="paragraph" w:customStyle="1" w:styleId="Bullet4">
    <w:name w:val="Bullet 4"/>
    <w:basedOn w:val="Bullet3"/>
    <w:uiPriority w:val="3"/>
    <w:qFormat/>
    <w:rsid w:val="00080889"/>
    <w:pPr>
      <w:ind w:left="1418" w:hanging="284"/>
    </w:pPr>
  </w:style>
  <w:style w:type="paragraph" w:customStyle="1" w:styleId="Bullet4code">
    <w:name w:val="Bullet 4 code"/>
    <w:basedOn w:val="Bullet4"/>
    <w:uiPriority w:val="3"/>
    <w:rsid w:val="00DB69D8"/>
    <w:rPr>
      <w:rFonts w:ascii="Courier New" w:hAnsi="Courier New" w:cs="Courier New"/>
    </w:rPr>
  </w:style>
  <w:style w:type="paragraph" w:customStyle="1" w:styleId="CoverPageHeadline">
    <w:name w:val="Cover Page Headline"/>
    <w:next w:val="CoverPageSubHeadline"/>
    <w:link w:val="CoverPageHeadlineChar"/>
    <w:rsid w:val="007A1C14"/>
    <w:rPr>
      <w:rFonts w:ascii="Montserrat" w:eastAsia="Times New Roman" w:hAnsi="Montserrat" w:cs="Times New Roman"/>
      <w:b/>
      <w:bCs/>
      <w:color w:val="0D5EA8"/>
      <w:sz w:val="60"/>
      <w:szCs w:val="60"/>
      <w:lang w:bidi="ar-SA"/>
    </w:rPr>
  </w:style>
  <w:style w:type="paragraph" w:customStyle="1" w:styleId="CoverPageSubHeadline">
    <w:name w:val="Cover Page Sub Headline"/>
    <w:basedOn w:val="CoverPageHeadline"/>
    <w:link w:val="CoverPageSubHeadlineChar"/>
    <w:rsid w:val="008D723A"/>
    <w:rPr>
      <w:bCs w:val="0"/>
      <w:sz w:val="40"/>
      <w:szCs w:val="40"/>
    </w:rPr>
  </w:style>
  <w:style w:type="character" w:customStyle="1" w:styleId="CoverPageSubHeadlineChar">
    <w:name w:val="Cover Page Sub Headline Char"/>
    <w:basedOn w:val="DefaultParagraphFont"/>
    <w:link w:val="CoverPageSubHeadline"/>
    <w:rsid w:val="008B749F"/>
    <w:rPr>
      <w:rFonts w:ascii="Montserrat" w:eastAsiaTheme="minorHAnsi" w:hAnsi="Montserrat" w:cs="Montserrat"/>
      <w:b/>
      <w:bCs w:val="0"/>
      <w:color w:val="0D5EA8"/>
      <w:sz w:val="40"/>
      <w:szCs w:val="40"/>
    </w:rPr>
  </w:style>
  <w:style w:type="character" w:customStyle="1" w:styleId="CoverPageHeadlineChar">
    <w:name w:val="Cover Page Headline Char"/>
    <w:basedOn w:val="DefaultParagraphFont"/>
    <w:link w:val="CoverPageHeadline"/>
    <w:rsid w:val="007A1C14"/>
    <w:rPr>
      <w:rFonts w:ascii="Montserrat" w:eastAsia="Times New Roman" w:hAnsi="Montserrat" w:cs="Times New Roman"/>
      <w:b/>
      <w:bCs/>
      <w:color w:val="0D5EA8"/>
      <w:sz w:val="60"/>
      <w:szCs w:val="60"/>
      <w:lang w:bidi="ar-SA"/>
    </w:rPr>
  </w:style>
  <w:style w:type="paragraph" w:customStyle="1" w:styleId="CaptionFigure">
    <w:name w:val="Caption Figure"/>
    <w:next w:val="BodyText"/>
    <w:uiPriority w:val="4"/>
    <w:qFormat/>
    <w:rsid w:val="00F34668"/>
    <w:pPr>
      <w:spacing w:before="60" w:after="60"/>
      <w:jc w:val="center"/>
    </w:pPr>
    <w:rPr>
      <w:rFonts w:asciiTheme="minorHAnsi" w:hAnsiTheme="minorHAnsi" w:cstheme="minorHAnsi"/>
      <w:b/>
      <w:bCs/>
      <w:noProof/>
      <w:sz w:val="22"/>
      <w:szCs w:val="22"/>
      <w:lang w:eastAsia="ja-JP"/>
    </w:rPr>
  </w:style>
  <w:style w:type="paragraph" w:customStyle="1" w:styleId="TableText">
    <w:name w:val="Table Text"/>
    <w:uiPriority w:val="9"/>
    <w:qFormat/>
    <w:rsid w:val="006123FF"/>
    <w:rPr>
      <w:rFonts w:asciiTheme="minorHAnsi" w:eastAsia="Times New Roman" w:hAnsiTheme="minorHAnsi" w:cstheme="minorHAnsi"/>
      <w:sz w:val="22"/>
      <w:szCs w:val="22"/>
      <w:lang w:bidi="ar-SA"/>
    </w:rPr>
  </w:style>
  <w:style w:type="character" w:customStyle="1" w:styleId="CrossReference">
    <w:name w:val="Cross Reference"/>
    <w:basedOn w:val="DefaultParagraphFont"/>
    <w:uiPriority w:val="7"/>
    <w:qFormat/>
    <w:rsid w:val="006123FF"/>
    <w:rPr>
      <w:color w:val="0D5EA8"/>
      <w:u w:val="single"/>
    </w:rPr>
  </w:style>
  <w:style w:type="paragraph" w:customStyle="1" w:styleId="Spacer">
    <w:name w:val="Spacer"/>
    <w:next w:val="BodyText"/>
    <w:uiPriority w:val="11"/>
    <w:qFormat/>
    <w:rsid w:val="00160C07"/>
    <w:rPr>
      <w:rFonts w:asciiTheme="minorHAnsi" w:eastAsia="Times New Roman" w:hAnsiTheme="minorHAnsi" w:cs="Open Sans"/>
      <w:color w:val="7030A0"/>
      <w:sz w:val="16"/>
      <w:szCs w:val="16"/>
      <w:lang w:val="de-DE" w:bidi="ar-SA"/>
    </w:rPr>
  </w:style>
  <w:style w:type="paragraph" w:customStyle="1" w:styleId="Formula">
    <w:name w:val="Formula"/>
    <w:next w:val="BodyText"/>
    <w:uiPriority w:val="9"/>
    <w:qFormat/>
    <w:rsid w:val="00006701"/>
    <w:pPr>
      <w:keepNext/>
      <w:spacing w:before="240"/>
      <w:jc w:val="center"/>
    </w:pPr>
    <w:rPr>
      <w:rFonts w:ascii="Courier New" w:eastAsia="Times New Roman" w:hAnsi="Courier New" w:cs="Courier New"/>
      <w:sz w:val="22"/>
      <w:szCs w:val="22"/>
      <w:lang w:bidi="ar-SA"/>
    </w:rPr>
  </w:style>
  <w:style w:type="character" w:customStyle="1" w:styleId="CodeCharacter">
    <w:name w:val="Code Character"/>
    <w:uiPriority w:val="9"/>
    <w:qFormat/>
    <w:rsid w:val="00F6188D"/>
    <w:rPr>
      <w:sz w:val="22"/>
      <w:szCs w:val="22"/>
      <w:shd w:val="clear" w:color="auto" w:fill="FFFFFF" w:themeFill="background1"/>
    </w:rPr>
  </w:style>
  <w:style w:type="character" w:styleId="UnresolvedMention">
    <w:name w:val="Unresolved Mention"/>
    <w:basedOn w:val="DefaultParagraphFont"/>
    <w:uiPriority w:val="99"/>
    <w:semiHidden/>
    <w:unhideWhenUsed/>
    <w:rsid w:val="008E570B"/>
    <w:rPr>
      <w:color w:val="605E5C"/>
      <w:shd w:val="clear" w:color="auto" w:fill="E1DFDD"/>
    </w:rPr>
  </w:style>
  <w:style w:type="character" w:styleId="FollowedHyperlink">
    <w:name w:val="FollowedHyperlink"/>
    <w:basedOn w:val="DefaultParagraphFont"/>
    <w:semiHidden/>
    <w:unhideWhenUsed/>
    <w:rsid w:val="008E570B"/>
    <w:rPr>
      <w:color w:val="800080" w:themeColor="followedHyperlink"/>
      <w:u w:val="single"/>
    </w:rPr>
  </w:style>
  <w:style w:type="paragraph" w:customStyle="1" w:styleId="CautionHeader">
    <w:name w:val="Caution Header"/>
    <w:basedOn w:val="NoteHeader"/>
    <w:next w:val="CautionText"/>
    <w:uiPriority w:val="9"/>
    <w:rsid w:val="0046026E"/>
    <w:pPr>
      <w:pBdr>
        <w:top w:val="single" w:sz="12" w:space="1" w:color="FF0000"/>
      </w:pBdr>
      <w:ind w:left="142" w:hanging="142"/>
    </w:pPr>
    <w:rPr>
      <w:rFonts w:cs="Open Sans"/>
      <w:color w:val="FF0000"/>
      <w:szCs w:val="22"/>
    </w:rPr>
  </w:style>
  <w:style w:type="paragraph" w:customStyle="1" w:styleId="CautionText">
    <w:name w:val="Caution Text"/>
    <w:basedOn w:val="NoteText"/>
    <w:uiPriority w:val="9"/>
    <w:rsid w:val="00783B9E"/>
    <w:pPr>
      <w:pBdr>
        <w:bottom w:val="single" w:sz="12" w:space="1" w:color="FF0000"/>
      </w:pBdr>
      <w:tabs>
        <w:tab w:val="left" w:pos="0"/>
      </w:tabs>
      <w:spacing w:before="0" w:after="180"/>
      <w:ind w:right="578"/>
      <w:jc w:val="both"/>
    </w:pPr>
    <w:rPr>
      <w:szCs w:val="22"/>
      <w:lang w:bidi="ar-SA"/>
    </w:rPr>
  </w:style>
  <w:style w:type="paragraph" w:styleId="Title">
    <w:name w:val="Title"/>
    <w:next w:val="BodyText"/>
    <w:link w:val="TitleChar"/>
    <w:uiPriority w:val="10"/>
    <w:rsid w:val="000D4F1D"/>
    <w:pPr>
      <w:spacing w:after="160" w:line="259" w:lineRule="auto"/>
      <w:jc w:val="center"/>
    </w:pPr>
    <w:rPr>
      <w:rFonts w:asciiTheme="majorHAnsi" w:eastAsia="Times New Roman" w:hAnsiTheme="majorHAnsi" w:cs="Tahoma"/>
      <w:b/>
      <w:color w:val="17365D"/>
      <w:sz w:val="72"/>
      <w:szCs w:val="72"/>
    </w:rPr>
  </w:style>
  <w:style w:type="character" w:customStyle="1" w:styleId="TitleChar">
    <w:name w:val="Title Char"/>
    <w:basedOn w:val="DefaultParagraphFont"/>
    <w:link w:val="Title"/>
    <w:uiPriority w:val="10"/>
    <w:rsid w:val="000D4F1D"/>
    <w:rPr>
      <w:rFonts w:asciiTheme="majorHAnsi" w:eastAsia="Times New Roman" w:hAnsiTheme="majorHAnsi" w:cs="Tahoma"/>
      <w:b/>
      <w:color w:val="17365D"/>
      <w:sz w:val="72"/>
      <w:szCs w:val="72"/>
    </w:rPr>
  </w:style>
  <w:style w:type="paragraph" w:customStyle="1" w:styleId="Title1">
    <w:name w:val="Title 1"/>
    <w:next w:val="Normal"/>
    <w:uiPriority w:val="99"/>
    <w:rsid w:val="00C91B83"/>
    <w:pPr>
      <w:jc w:val="center"/>
    </w:pPr>
    <w:rPr>
      <w:rFonts w:asciiTheme="minorHAnsi" w:eastAsia="Times New Roman" w:hAnsiTheme="minorHAnsi" w:cstheme="minorHAnsi"/>
      <w:b/>
      <w:color w:val="0070C0"/>
      <w:sz w:val="84"/>
      <w:szCs w:val="84"/>
    </w:rPr>
  </w:style>
  <w:style w:type="paragraph" w:customStyle="1" w:styleId="Title2">
    <w:name w:val="Title 2"/>
    <w:basedOn w:val="Title1"/>
    <w:uiPriority w:val="99"/>
    <w:rsid w:val="00044281"/>
    <w:pPr>
      <w:spacing w:before="120" w:after="120"/>
    </w:pPr>
    <w:rPr>
      <w:sz w:val="52"/>
      <w:szCs w:val="36"/>
    </w:rPr>
  </w:style>
  <w:style w:type="paragraph" w:customStyle="1" w:styleId="Title3">
    <w:name w:val="Title 3"/>
    <w:next w:val="BodyText"/>
    <w:rsid w:val="001B1539"/>
    <w:pPr>
      <w:keepNext/>
      <w:keepLines/>
      <w:widowControl w:val="0"/>
      <w:spacing w:before="240" w:after="240"/>
      <w:outlineLvl w:val="0"/>
    </w:pPr>
    <w:rPr>
      <w:rFonts w:asciiTheme="minorHAnsi" w:eastAsia="Times New Roman" w:hAnsiTheme="minorHAnsi" w:cstheme="minorHAnsi"/>
      <w:b/>
      <w:bCs/>
      <w:color w:val="0070C0"/>
      <w:kern w:val="32"/>
      <w:sz w:val="40"/>
      <w:szCs w:val="38"/>
      <w:lang w:bidi="ar-SA"/>
    </w:rPr>
  </w:style>
  <w:style w:type="paragraph" w:customStyle="1" w:styleId="CaptionTable">
    <w:name w:val="Caption Table"/>
    <w:uiPriority w:val="4"/>
    <w:qFormat/>
    <w:rsid w:val="006123FF"/>
    <w:pPr>
      <w:keepNext/>
      <w:keepLines/>
      <w:spacing w:before="120" w:after="60"/>
      <w:jc w:val="center"/>
    </w:pPr>
    <w:rPr>
      <w:rFonts w:asciiTheme="minorHAnsi" w:eastAsia="Times New Roman" w:hAnsiTheme="minorHAnsi" w:cstheme="minorHAnsi"/>
      <w:b/>
      <w:color w:val="17365D" w:themeColor="text2" w:themeShade="BF"/>
      <w:spacing w:val="2"/>
      <w:sz w:val="22"/>
      <w:szCs w:val="22"/>
    </w:rPr>
  </w:style>
  <w:style w:type="paragraph" w:customStyle="1" w:styleId="CellBodyLeft">
    <w:name w:val="CellBodyLeft"/>
    <w:uiPriority w:val="9"/>
    <w:rsid w:val="006123FF"/>
    <w:pPr>
      <w:keepLines/>
      <w:widowControl w:val="0"/>
      <w:tabs>
        <w:tab w:val="left" w:pos="284"/>
        <w:tab w:val="left" w:pos="567"/>
        <w:tab w:val="left" w:pos="1474"/>
      </w:tabs>
      <w:spacing w:before="60" w:after="60"/>
    </w:pPr>
    <w:rPr>
      <w:rFonts w:asciiTheme="minorHAnsi" w:eastAsia="Times New Roman" w:hAnsiTheme="minorHAnsi" w:cs="Tahoma"/>
      <w:color w:val="000000"/>
      <w:sz w:val="22"/>
      <w:szCs w:val="16"/>
      <w:lang w:bidi="ar-SA"/>
    </w:rPr>
  </w:style>
  <w:style w:type="table" w:styleId="TableGrid">
    <w:name w:val="Table Grid"/>
    <w:basedOn w:val="TableNormal"/>
    <w:locked/>
    <w:rsid w:val="003D11B5"/>
    <w:rPr>
      <w:rFonts w:ascii="Times New Roman" w:eastAsia="Times New Roman" w:hAnsi="Times New Roman" w:cs="Times New Roman"/>
      <w:lang w:bidi="ar-S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laceholderText">
    <w:name w:val="Placeholder Text"/>
    <w:basedOn w:val="DefaultParagraphFont"/>
    <w:uiPriority w:val="99"/>
    <w:semiHidden/>
    <w:rsid w:val="003D11B5"/>
    <w:rPr>
      <w:rFonts w:cs="Times New Roman"/>
      <w:color w:val="808080"/>
    </w:rPr>
  </w:style>
  <w:style w:type="paragraph" w:customStyle="1" w:styleId="BodyTextHeader">
    <w:name w:val="Body Text Header"/>
    <w:next w:val="BodyText"/>
    <w:qFormat/>
    <w:rsid w:val="00330EAF"/>
    <w:pPr>
      <w:keepNext/>
      <w:keepLines/>
      <w:spacing w:before="120" w:after="60"/>
    </w:pPr>
    <w:rPr>
      <w:rFonts w:asciiTheme="minorHAnsi" w:eastAsia="Times New Roman" w:hAnsiTheme="minorHAnsi" w:cstheme="minorHAnsi"/>
      <w:b/>
      <w:bCs/>
      <w:color w:val="000000"/>
      <w:spacing w:val="2"/>
      <w:sz w:val="24"/>
      <w:szCs w:val="24"/>
    </w:rPr>
  </w:style>
  <w:style w:type="character" w:customStyle="1" w:styleId="Bold">
    <w:name w:val="Bold"/>
    <w:uiPriority w:val="1"/>
    <w:qFormat/>
    <w:rsid w:val="009C3228"/>
    <w:rPr>
      <w:rFonts w:asciiTheme="minorHAnsi" w:hAnsiTheme="minorHAnsi"/>
      <w:b/>
      <w:sz w:val="22"/>
    </w:rPr>
  </w:style>
  <w:style w:type="paragraph" w:customStyle="1" w:styleId="Bullet1">
    <w:name w:val="Bullet1"/>
    <w:basedOn w:val="BodyText"/>
    <w:rsid w:val="009C3228"/>
    <w:pPr>
      <w:keepLines/>
      <w:numPr>
        <w:numId w:val="7"/>
      </w:numPr>
      <w:tabs>
        <w:tab w:val="clear" w:pos="1880"/>
        <w:tab w:val="num" w:pos="567"/>
      </w:tabs>
      <w:spacing w:after="20"/>
      <w:ind w:left="567" w:hanging="283"/>
    </w:pPr>
    <w:rPr>
      <w:rFonts w:ascii="Calibri" w:eastAsia="Times New Roman" w:hAnsi="Calibri" w:cs="Calibri"/>
      <w:bCs/>
      <w:spacing w:val="2"/>
      <w:lang w:bidi="he-IL"/>
    </w:rPr>
  </w:style>
  <w:style w:type="paragraph" w:styleId="Caption">
    <w:name w:val="caption"/>
    <w:basedOn w:val="Normal"/>
    <w:next w:val="Normal"/>
    <w:qFormat/>
    <w:locked/>
    <w:rsid w:val="00504F55"/>
    <w:pPr>
      <w:ind w:right="-108"/>
    </w:pPr>
    <w:rPr>
      <w:rFonts w:ascii="Times New Roman" w:hAnsi="Times New Roman" w:cs="Miriam"/>
      <w:b/>
      <w:bCs/>
      <w:sz w:val="24"/>
      <w:szCs w:val="24"/>
      <w:lang w:bidi="he-IL"/>
    </w:rPr>
  </w:style>
  <w:style w:type="paragraph" w:styleId="FootnoteText">
    <w:name w:val="footnote text"/>
    <w:basedOn w:val="Normal"/>
    <w:link w:val="FootnoteTextChar"/>
    <w:semiHidden/>
    <w:rsid w:val="00504F55"/>
    <w:pPr>
      <w:spacing w:before="0" w:after="0"/>
      <w:ind w:right="-108"/>
    </w:pPr>
    <w:rPr>
      <w:rFonts w:ascii="Times New Roman" w:hAnsi="Times New Roman" w:cs="Miriam"/>
      <w:sz w:val="20"/>
      <w:szCs w:val="20"/>
      <w:lang w:bidi="he-IL"/>
    </w:rPr>
  </w:style>
  <w:style w:type="character" w:customStyle="1" w:styleId="FootnoteTextChar">
    <w:name w:val="Footnote Text Char"/>
    <w:basedOn w:val="DefaultParagraphFont"/>
    <w:link w:val="FootnoteText"/>
    <w:semiHidden/>
    <w:rsid w:val="00504F55"/>
    <w:rPr>
      <w:rFonts w:ascii="Times New Roman" w:eastAsia="Times New Roman" w:hAnsi="Times New Roman" w:cs="Miriam"/>
    </w:rPr>
  </w:style>
  <w:style w:type="character" w:styleId="FootnoteReference">
    <w:name w:val="footnote reference"/>
    <w:basedOn w:val="DefaultParagraphFont"/>
    <w:semiHidden/>
    <w:rsid w:val="00504F55"/>
    <w:rPr>
      <w:vertAlign w:val="superscript"/>
    </w:rPr>
  </w:style>
  <w:style w:type="paragraph" w:styleId="BodyText2">
    <w:name w:val="Body Text 2"/>
    <w:basedOn w:val="Normal"/>
    <w:link w:val="BodyText2Char"/>
    <w:rsid w:val="00504F55"/>
    <w:pPr>
      <w:spacing w:before="0" w:after="0"/>
      <w:ind w:left="706" w:right="706"/>
    </w:pPr>
    <w:rPr>
      <w:rFonts w:ascii="Times New Roman" w:hAnsi="Times New Roman" w:cs="Miriam"/>
      <w:sz w:val="24"/>
      <w:szCs w:val="24"/>
      <w:lang w:bidi="he-IL"/>
    </w:rPr>
  </w:style>
  <w:style w:type="character" w:customStyle="1" w:styleId="BodyText2Char">
    <w:name w:val="Body Text 2 Char"/>
    <w:basedOn w:val="DefaultParagraphFont"/>
    <w:link w:val="BodyText2"/>
    <w:rsid w:val="00504F55"/>
    <w:rPr>
      <w:rFonts w:ascii="Times New Roman" w:eastAsia="Times New Roman" w:hAnsi="Times New Roman" w:cs="Miriam"/>
      <w:sz w:val="24"/>
      <w:szCs w:val="24"/>
    </w:rPr>
  </w:style>
  <w:style w:type="paragraph" w:styleId="BodyTextIndent2">
    <w:name w:val="Body Text Indent 2"/>
    <w:basedOn w:val="Normal"/>
    <w:link w:val="BodyTextIndent2Char"/>
    <w:rsid w:val="00504F55"/>
    <w:pPr>
      <w:spacing w:before="0" w:after="0"/>
      <w:ind w:right="-108"/>
    </w:pPr>
    <w:rPr>
      <w:rFonts w:ascii="Times New Roman" w:hAnsi="Times New Roman" w:cs="Miriam"/>
      <w:sz w:val="24"/>
      <w:szCs w:val="24"/>
      <w:lang w:bidi="he-IL"/>
    </w:rPr>
  </w:style>
  <w:style w:type="character" w:customStyle="1" w:styleId="BodyTextIndent2Char">
    <w:name w:val="Body Text Indent 2 Char"/>
    <w:basedOn w:val="DefaultParagraphFont"/>
    <w:link w:val="BodyTextIndent2"/>
    <w:rsid w:val="00504F55"/>
    <w:rPr>
      <w:rFonts w:ascii="Times New Roman" w:eastAsia="Times New Roman" w:hAnsi="Times New Roman" w:cs="Miriam"/>
      <w:sz w:val="24"/>
      <w:szCs w:val="24"/>
    </w:rPr>
  </w:style>
  <w:style w:type="character" w:styleId="CommentReference">
    <w:name w:val="annotation reference"/>
    <w:basedOn w:val="DefaultParagraphFont"/>
    <w:semiHidden/>
    <w:rsid w:val="00504F55"/>
    <w:rPr>
      <w:sz w:val="16"/>
      <w:szCs w:val="16"/>
    </w:rPr>
  </w:style>
  <w:style w:type="paragraph" w:styleId="CommentText">
    <w:name w:val="annotation text"/>
    <w:basedOn w:val="Normal"/>
    <w:link w:val="CommentTextChar"/>
    <w:semiHidden/>
    <w:rsid w:val="00504F55"/>
    <w:pPr>
      <w:spacing w:before="0" w:after="0"/>
      <w:ind w:right="-108"/>
    </w:pPr>
    <w:rPr>
      <w:rFonts w:ascii="Times New Roman" w:hAnsi="Times New Roman" w:cs="Miriam"/>
      <w:sz w:val="20"/>
      <w:szCs w:val="20"/>
      <w:lang w:bidi="he-IL"/>
    </w:rPr>
  </w:style>
  <w:style w:type="character" w:customStyle="1" w:styleId="CommentTextChar">
    <w:name w:val="Comment Text Char"/>
    <w:basedOn w:val="DefaultParagraphFont"/>
    <w:link w:val="CommentText"/>
    <w:semiHidden/>
    <w:rsid w:val="00504F55"/>
    <w:rPr>
      <w:rFonts w:ascii="Times New Roman" w:eastAsia="Times New Roman" w:hAnsi="Times New Roman" w:cs="Miriam"/>
    </w:rPr>
  </w:style>
  <w:style w:type="paragraph" w:customStyle="1" w:styleId="Heading2indent">
    <w:name w:val="Heading 2 indent"/>
    <w:basedOn w:val="Normal"/>
    <w:rsid w:val="00504F55"/>
    <w:pPr>
      <w:autoSpaceDE w:val="0"/>
      <w:autoSpaceDN w:val="0"/>
      <w:spacing w:before="0"/>
      <w:ind w:left="851"/>
    </w:pPr>
    <w:rPr>
      <w:rFonts w:ascii="Times New Roman" w:hAnsi="Times New Roman" w:cs="Miriam"/>
      <w:sz w:val="24"/>
      <w:szCs w:val="24"/>
      <w:lang w:bidi="he-IL"/>
    </w:rPr>
  </w:style>
  <w:style w:type="paragraph" w:customStyle="1" w:styleId="Heading3indentChar">
    <w:name w:val="Heading 3 indent Char"/>
    <w:basedOn w:val="Normal"/>
    <w:link w:val="Heading3indentCharChar"/>
    <w:rsid w:val="00504F55"/>
    <w:pPr>
      <w:autoSpaceDE w:val="0"/>
      <w:autoSpaceDN w:val="0"/>
      <w:spacing w:before="0"/>
      <w:ind w:left="1418"/>
    </w:pPr>
    <w:rPr>
      <w:rFonts w:ascii="Times New Roman" w:hAnsi="Times New Roman" w:cs="Miriam"/>
      <w:sz w:val="24"/>
      <w:szCs w:val="24"/>
      <w:lang w:bidi="he-IL"/>
    </w:rPr>
  </w:style>
  <w:style w:type="character" w:customStyle="1" w:styleId="Heading3indentCharChar">
    <w:name w:val="Heading 3 indent Char Char"/>
    <w:basedOn w:val="DefaultParagraphFont"/>
    <w:link w:val="Heading3indentChar"/>
    <w:rsid w:val="00504F55"/>
    <w:rPr>
      <w:rFonts w:ascii="Times New Roman" w:eastAsia="Times New Roman" w:hAnsi="Times New Roman" w:cs="Miriam"/>
      <w:sz w:val="24"/>
      <w:szCs w:val="24"/>
    </w:rPr>
  </w:style>
  <w:style w:type="paragraph" w:customStyle="1" w:styleId="Heading3indent">
    <w:name w:val="Heading 3 indent"/>
    <w:basedOn w:val="Normal"/>
    <w:rsid w:val="00504F55"/>
    <w:pPr>
      <w:autoSpaceDE w:val="0"/>
      <w:autoSpaceDN w:val="0"/>
      <w:spacing w:before="0"/>
      <w:ind w:left="1418"/>
    </w:pPr>
    <w:rPr>
      <w:rFonts w:ascii="Times New Roman" w:hAnsi="Times New Roman" w:cs="Miriam"/>
      <w:sz w:val="24"/>
      <w:szCs w:val="24"/>
      <w:lang w:bidi="he-IL"/>
    </w:rPr>
  </w:style>
  <w:style w:type="paragraph" w:styleId="BalloonText">
    <w:name w:val="Balloon Text"/>
    <w:basedOn w:val="Normal"/>
    <w:link w:val="BalloonTextChar"/>
    <w:semiHidden/>
    <w:rsid w:val="00504F55"/>
    <w:pPr>
      <w:spacing w:before="0" w:after="0"/>
      <w:ind w:right="-108"/>
    </w:pPr>
    <w:rPr>
      <w:rFonts w:ascii="Tahoma" w:hAnsi="Tahoma" w:cs="Tahoma"/>
      <w:sz w:val="16"/>
      <w:szCs w:val="16"/>
      <w:lang w:bidi="he-IL"/>
    </w:rPr>
  </w:style>
  <w:style w:type="character" w:customStyle="1" w:styleId="BalloonTextChar">
    <w:name w:val="Balloon Text Char"/>
    <w:basedOn w:val="DefaultParagraphFont"/>
    <w:link w:val="BalloonText"/>
    <w:semiHidden/>
    <w:rsid w:val="00504F55"/>
    <w:rPr>
      <w:rFonts w:ascii="Tahoma" w:eastAsia="Times New Roman" w:hAnsi="Tahoma" w:cs="Tahoma"/>
      <w:sz w:val="16"/>
      <w:szCs w:val="16"/>
    </w:rPr>
  </w:style>
  <w:style w:type="paragraph" w:styleId="ListParagraph">
    <w:name w:val="List Paragraph"/>
    <w:basedOn w:val="Normal"/>
    <w:uiPriority w:val="34"/>
    <w:qFormat/>
    <w:rsid w:val="00504F55"/>
    <w:pPr>
      <w:spacing w:before="0" w:after="0"/>
      <w:ind w:left="720" w:right="-108"/>
      <w:contextualSpacing/>
    </w:pPr>
    <w:rPr>
      <w:rFonts w:ascii="Times New Roman" w:hAnsi="Times New Roman" w:cs="Miriam"/>
      <w:sz w:val="24"/>
      <w:szCs w:val="24"/>
      <w:lang w:bidi="he-IL"/>
    </w:rPr>
  </w:style>
  <w:style w:type="paragraph" w:styleId="CommentSubject">
    <w:name w:val="annotation subject"/>
    <w:basedOn w:val="CommentText"/>
    <w:next w:val="CommentText"/>
    <w:link w:val="CommentSubjectChar"/>
    <w:rsid w:val="00504F55"/>
    <w:rPr>
      <w:b/>
      <w:bCs/>
    </w:rPr>
  </w:style>
  <w:style w:type="character" w:customStyle="1" w:styleId="CommentSubjectChar">
    <w:name w:val="Comment Subject Char"/>
    <w:basedOn w:val="CommentTextChar"/>
    <w:link w:val="CommentSubject"/>
    <w:rsid w:val="00504F55"/>
    <w:rPr>
      <w:rFonts w:ascii="Times New Roman" w:eastAsia="Times New Roman" w:hAnsi="Times New Roman" w:cs="Miriam"/>
      <w:b/>
      <w:bCs/>
    </w:rPr>
  </w:style>
  <w:style w:type="table" w:styleId="LightGrid-Accent5">
    <w:name w:val="Light Grid Accent 5"/>
    <w:basedOn w:val="TableNormal"/>
    <w:uiPriority w:val="62"/>
    <w:rsid w:val="00504F55"/>
    <w:rPr>
      <w:rFonts w:ascii="Times New Roman" w:eastAsia="MS Mincho" w:hAnsi="Times New Roman" w:cs="Times New Roman"/>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customStyle="1" w:styleId="Flowchart">
    <w:name w:val="Flowchart"/>
    <w:basedOn w:val="Normal"/>
    <w:rsid w:val="00504F55"/>
    <w:pPr>
      <w:spacing w:before="0" w:after="0"/>
    </w:pPr>
    <w:rPr>
      <w:rFonts w:ascii="Times New Roman" w:hAnsi="Times New Roman"/>
      <w:sz w:val="20"/>
      <w:szCs w:val="20"/>
      <w:lang w:eastAsia="zh-CN" w:bidi="he-IL"/>
    </w:rPr>
  </w:style>
  <w:style w:type="paragraph" w:styleId="BodyText3">
    <w:name w:val="Body Text 3"/>
    <w:basedOn w:val="Normal"/>
    <w:link w:val="BodyText3Char"/>
    <w:rsid w:val="00504F55"/>
    <w:pPr>
      <w:spacing w:before="0"/>
      <w:ind w:right="-108"/>
    </w:pPr>
    <w:rPr>
      <w:rFonts w:ascii="Times New Roman" w:hAnsi="Times New Roman" w:cs="Miriam"/>
      <w:sz w:val="16"/>
      <w:szCs w:val="16"/>
      <w:lang w:bidi="he-IL"/>
    </w:rPr>
  </w:style>
  <w:style w:type="character" w:customStyle="1" w:styleId="BodyText3Char">
    <w:name w:val="Body Text 3 Char"/>
    <w:basedOn w:val="DefaultParagraphFont"/>
    <w:link w:val="BodyText3"/>
    <w:rsid w:val="00504F55"/>
    <w:rPr>
      <w:rFonts w:ascii="Times New Roman" w:eastAsia="Times New Roman" w:hAnsi="Times New Roman" w:cs="Miriam"/>
      <w:sz w:val="16"/>
      <w:szCs w:val="16"/>
    </w:rPr>
  </w:style>
  <w:style w:type="paragraph" w:styleId="NormalWeb">
    <w:name w:val="Normal (Web)"/>
    <w:basedOn w:val="Normal"/>
    <w:uiPriority w:val="99"/>
    <w:unhideWhenUsed/>
    <w:rsid w:val="00504F55"/>
    <w:pPr>
      <w:spacing w:before="100" w:beforeAutospacing="1" w:after="100" w:afterAutospacing="1"/>
    </w:pPr>
    <w:rPr>
      <w:rFonts w:ascii="Times New Roman" w:hAnsi="Times New Roman"/>
      <w:sz w:val="24"/>
      <w:szCs w:val="24"/>
      <w:lang w:bidi="he-IL"/>
    </w:rPr>
  </w:style>
  <w:style w:type="paragraph" w:customStyle="1" w:styleId="FigureCaption">
    <w:name w:val="Figure Caption"/>
    <w:basedOn w:val="Caption"/>
    <w:next w:val="BodyText"/>
    <w:qFormat/>
    <w:rsid w:val="001153E1"/>
    <w:pPr>
      <w:keepLines/>
      <w:spacing w:after="60"/>
      <w:ind w:left="1871" w:right="0" w:hanging="1871"/>
      <w:jc w:val="center"/>
    </w:pPr>
    <w:rPr>
      <w:rFonts w:asciiTheme="minorHAnsi" w:hAnsiTheme="minorHAnsi" w:cstheme="minorHAnsi"/>
      <w:b w:val="0"/>
      <w:color w:val="17365D" w:themeColor="text2" w:themeShade="BF"/>
      <w:spacing w:val="2"/>
      <w:sz w:val="22"/>
      <w:szCs w:val="22"/>
      <w:lang w:bidi="ar-SA"/>
    </w:rPr>
  </w:style>
  <w:style w:type="paragraph" w:customStyle="1" w:styleId="FigureSpace">
    <w:name w:val="Figure Space"/>
    <w:basedOn w:val="BodyText"/>
    <w:next w:val="Caption"/>
    <w:qFormat/>
    <w:rsid w:val="000F57B5"/>
    <w:pPr>
      <w:keepNext/>
      <w:keepLines/>
      <w:overflowPunct w:val="0"/>
      <w:autoSpaceDE w:val="0"/>
      <w:autoSpaceDN w:val="0"/>
      <w:adjustRightInd w:val="0"/>
      <w:spacing w:before="240" w:after="60"/>
      <w:jc w:val="center"/>
      <w:textAlignment w:val="baseline"/>
    </w:pPr>
    <w:rPr>
      <w:rFonts w:eastAsia="Times New Roman" w:cstheme="minorBidi"/>
      <w:noProof/>
      <w:color w:val="000000"/>
      <w:spacing w:val="2"/>
      <w:kern w:val="22"/>
    </w:rPr>
  </w:style>
  <w:style w:type="paragraph" w:customStyle="1" w:styleId="CellHeadingLeft">
    <w:name w:val="CellHeading Left"/>
    <w:qFormat/>
    <w:rsid w:val="00883672"/>
    <w:pPr>
      <w:keepNext/>
      <w:keepLines/>
      <w:widowControl w:val="0"/>
      <w:tabs>
        <w:tab w:val="left" w:pos="284"/>
        <w:tab w:val="left" w:pos="567"/>
        <w:tab w:val="left" w:pos="1474"/>
      </w:tabs>
    </w:pPr>
    <w:rPr>
      <w:rFonts w:asciiTheme="minorHAnsi" w:eastAsia="Times New Roman" w:hAnsiTheme="minorHAnsi" w:cs="Tahoma"/>
      <w:b/>
      <w:color w:val="000000"/>
      <w:sz w:val="22"/>
      <w:lang w:bidi="ar-SA"/>
    </w:rPr>
  </w:style>
  <w:style w:type="character" w:customStyle="1" w:styleId="A5">
    <w:name w:val="A5"/>
    <w:uiPriority w:val="99"/>
    <w:rsid w:val="00883672"/>
    <w:rPr>
      <w:rFonts w:cs="Solo Sans"/>
      <w:color w:val="403F41"/>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
      <w:marLeft w:val="0"/>
      <w:marRight w:val="0"/>
      <w:marTop w:val="0"/>
      <w:marBottom w:val="0"/>
      <w:divBdr>
        <w:top w:val="none" w:sz="0" w:space="0" w:color="auto"/>
        <w:left w:val="none" w:sz="0" w:space="0" w:color="auto"/>
        <w:bottom w:val="none" w:sz="0" w:space="0" w:color="auto"/>
        <w:right w:val="none" w:sz="0" w:space="0" w:color="auto"/>
      </w:divBdr>
    </w:div>
    <w:div w:id="25957286">
      <w:bodyDiv w:val="1"/>
      <w:marLeft w:val="0"/>
      <w:marRight w:val="0"/>
      <w:marTop w:val="0"/>
      <w:marBottom w:val="0"/>
      <w:divBdr>
        <w:top w:val="none" w:sz="0" w:space="0" w:color="auto"/>
        <w:left w:val="none" w:sz="0" w:space="0" w:color="auto"/>
        <w:bottom w:val="none" w:sz="0" w:space="0" w:color="auto"/>
        <w:right w:val="none" w:sz="0" w:space="0" w:color="auto"/>
      </w:divBdr>
    </w:div>
    <w:div w:id="33696204">
      <w:bodyDiv w:val="1"/>
      <w:marLeft w:val="0"/>
      <w:marRight w:val="0"/>
      <w:marTop w:val="0"/>
      <w:marBottom w:val="0"/>
      <w:divBdr>
        <w:top w:val="none" w:sz="0" w:space="0" w:color="auto"/>
        <w:left w:val="none" w:sz="0" w:space="0" w:color="auto"/>
        <w:bottom w:val="none" w:sz="0" w:space="0" w:color="auto"/>
        <w:right w:val="none" w:sz="0" w:space="0" w:color="auto"/>
      </w:divBdr>
    </w:div>
    <w:div w:id="54135369">
      <w:bodyDiv w:val="1"/>
      <w:marLeft w:val="0"/>
      <w:marRight w:val="0"/>
      <w:marTop w:val="0"/>
      <w:marBottom w:val="0"/>
      <w:divBdr>
        <w:top w:val="none" w:sz="0" w:space="0" w:color="auto"/>
        <w:left w:val="none" w:sz="0" w:space="0" w:color="auto"/>
        <w:bottom w:val="none" w:sz="0" w:space="0" w:color="auto"/>
        <w:right w:val="none" w:sz="0" w:space="0" w:color="auto"/>
      </w:divBdr>
    </w:div>
    <w:div w:id="67578001">
      <w:bodyDiv w:val="1"/>
      <w:marLeft w:val="0"/>
      <w:marRight w:val="0"/>
      <w:marTop w:val="0"/>
      <w:marBottom w:val="0"/>
      <w:divBdr>
        <w:top w:val="none" w:sz="0" w:space="0" w:color="auto"/>
        <w:left w:val="none" w:sz="0" w:space="0" w:color="auto"/>
        <w:bottom w:val="none" w:sz="0" w:space="0" w:color="auto"/>
        <w:right w:val="none" w:sz="0" w:space="0" w:color="auto"/>
      </w:divBdr>
    </w:div>
    <w:div w:id="92211370">
      <w:bodyDiv w:val="1"/>
      <w:marLeft w:val="0"/>
      <w:marRight w:val="0"/>
      <w:marTop w:val="0"/>
      <w:marBottom w:val="0"/>
      <w:divBdr>
        <w:top w:val="none" w:sz="0" w:space="0" w:color="auto"/>
        <w:left w:val="none" w:sz="0" w:space="0" w:color="auto"/>
        <w:bottom w:val="none" w:sz="0" w:space="0" w:color="auto"/>
        <w:right w:val="none" w:sz="0" w:space="0" w:color="auto"/>
      </w:divBdr>
    </w:div>
    <w:div w:id="137377809">
      <w:bodyDiv w:val="1"/>
      <w:marLeft w:val="0"/>
      <w:marRight w:val="0"/>
      <w:marTop w:val="0"/>
      <w:marBottom w:val="0"/>
      <w:divBdr>
        <w:top w:val="none" w:sz="0" w:space="0" w:color="auto"/>
        <w:left w:val="none" w:sz="0" w:space="0" w:color="auto"/>
        <w:bottom w:val="none" w:sz="0" w:space="0" w:color="auto"/>
        <w:right w:val="none" w:sz="0" w:space="0" w:color="auto"/>
      </w:divBdr>
    </w:div>
    <w:div w:id="141703149">
      <w:bodyDiv w:val="1"/>
      <w:marLeft w:val="0"/>
      <w:marRight w:val="0"/>
      <w:marTop w:val="0"/>
      <w:marBottom w:val="0"/>
      <w:divBdr>
        <w:top w:val="none" w:sz="0" w:space="0" w:color="auto"/>
        <w:left w:val="none" w:sz="0" w:space="0" w:color="auto"/>
        <w:bottom w:val="none" w:sz="0" w:space="0" w:color="auto"/>
        <w:right w:val="none" w:sz="0" w:space="0" w:color="auto"/>
      </w:divBdr>
    </w:div>
    <w:div w:id="145363167">
      <w:bodyDiv w:val="1"/>
      <w:marLeft w:val="0"/>
      <w:marRight w:val="0"/>
      <w:marTop w:val="0"/>
      <w:marBottom w:val="0"/>
      <w:divBdr>
        <w:top w:val="none" w:sz="0" w:space="0" w:color="auto"/>
        <w:left w:val="none" w:sz="0" w:space="0" w:color="auto"/>
        <w:bottom w:val="none" w:sz="0" w:space="0" w:color="auto"/>
        <w:right w:val="none" w:sz="0" w:space="0" w:color="auto"/>
      </w:divBdr>
    </w:div>
    <w:div w:id="197089598">
      <w:bodyDiv w:val="1"/>
      <w:marLeft w:val="0"/>
      <w:marRight w:val="0"/>
      <w:marTop w:val="0"/>
      <w:marBottom w:val="0"/>
      <w:divBdr>
        <w:top w:val="none" w:sz="0" w:space="0" w:color="auto"/>
        <w:left w:val="none" w:sz="0" w:space="0" w:color="auto"/>
        <w:bottom w:val="none" w:sz="0" w:space="0" w:color="auto"/>
        <w:right w:val="none" w:sz="0" w:space="0" w:color="auto"/>
      </w:divBdr>
    </w:div>
    <w:div w:id="218320146">
      <w:bodyDiv w:val="1"/>
      <w:marLeft w:val="0"/>
      <w:marRight w:val="0"/>
      <w:marTop w:val="0"/>
      <w:marBottom w:val="0"/>
      <w:divBdr>
        <w:top w:val="none" w:sz="0" w:space="0" w:color="auto"/>
        <w:left w:val="none" w:sz="0" w:space="0" w:color="auto"/>
        <w:bottom w:val="none" w:sz="0" w:space="0" w:color="auto"/>
        <w:right w:val="none" w:sz="0" w:space="0" w:color="auto"/>
      </w:divBdr>
    </w:div>
    <w:div w:id="223220684">
      <w:bodyDiv w:val="1"/>
      <w:marLeft w:val="0"/>
      <w:marRight w:val="0"/>
      <w:marTop w:val="0"/>
      <w:marBottom w:val="0"/>
      <w:divBdr>
        <w:top w:val="none" w:sz="0" w:space="0" w:color="auto"/>
        <w:left w:val="none" w:sz="0" w:space="0" w:color="auto"/>
        <w:bottom w:val="none" w:sz="0" w:space="0" w:color="auto"/>
        <w:right w:val="none" w:sz="0" w:space="0" w:color="auto"/>
      </w:divBdr>
    </w:div>
    <w:div w:id="261114561">
      <w:bodyDiv w:val="1"/>
      <w:marLeft w:val="0"/>
      <w:marRight w:val="0"/>
      <w:marTop w:val="0"/>
      <w:marBottom w:val="0"/>
      <w:divBdr>
        <w:top w:val="none" w:sz="0" w:space="0" w:color="auto"/>
        <w:left w:val="none" w:sz="0" w:space="0" w:color="auto"/>
        <w:bottom w:val="none" w:sz="0" w:space="0" w:color="auto"/>
        <w:right w:val="none" w:sz="0" w:space="0" w:color="auto"/>
      </w:divBdr>
    </w:div>
    <w:div w:id="288126594">
      <w:bodyDiv w:val="1"/>
      <w:marLeft w:val="0"/>
      <w:marRight w:val="0"/>
      <w:marTop w:val="0"/>
      <w:marBottom w:val="0"/>
      <w:divBdr>
        <w:top w:val="none" w:sz="0" w:space="0" w:color="auto"/>
        <w:left w:val="none" w:sz="0" w:space="0" w:color="auto"/>
        <w:bottom w:val="none" w:sz="0" w:space="0" w:color="auto"/>
        <w:right w:val="none" w:sz="0" w:space="0" w:color="auto"/>
      </w:divBdr>
    </w:div>
    <w:div w:id="296103890">
      <w:bodyDiv w:val="1"/>
      <w:marLeft w:val="0"/>
      <w:marRight w:val="0"/>
      <w:marTop w:val="0"/>
      <w:marBottom w:val="0"/>
      <w:divBdr>
        <w:top w:val="none" w:sz="0" w:space="0" w:color="auto"/>
        <w:left w:val="none" w:sz="0" w:space="0" w:color="auto"/>
        <w:bottom w:val="none" w:sz="0" w:space="0" w:color="auto"/>
        <w:right w:val="none" w:sz="0" w:space="0" w:color="auto"/>
      </w:divBdr>
    </w:div>
    <w:div w:id="316035331">
      <w:bodyDiv w:val="1"/>
      <w:marLeft w:val="0"/>
      <w:marRight w:val="0"/>
      <w:marTop w:val="0"/>
      <w:marBottom w:val="0"/>
      <w:divBdr>
        <w:top w:val="none" w:sz="0" w:space="0" w:color="auto"/>
        <w:left w:val="none" w:sz="0" w:space="0" w:color="auto"/>
        <w:bottom w:val="none" w:sz="0" w:space="0" w:color="auto"/>
        <w:right w:val="none" w:sz="0" w:space="0" w:color="auto"/>
      </w:divBdr>
      <w:divsChild>
        <w:div w:id="393049847">
          <w:marLeft w:val="0"/>
          <w:marRight w:val="0"/>
          <w:marTop w:val="120"/>
          <w:marBottom w:val="120"/>
          <w:divBdr>
            <w:top w:val="none" w:sz="0" w:space="0" w:color="auto"/>
            <w:left w:val="none" w:sz="0" w:space="0" w:color="auto"/>
            <w:bottom w:val="none" w:sz="0" w:space="0" w:color="auto"/>
            <w:right w:val="none" w:sz="0" w:space="0" w:color="auto"/>
          </w:divBdr>
        </w:div>
      </w:divsChild>
    </w:div>
    <w:div w:id="355540990">
      <w:bodyDiv w:val="1"/>
      <w:marLeft w:val="0"/>
      <w:marRight w:val="0"/>
      <w:marTop w:val="0"/>
      <w:marBottom w:val="0"/>
      <w:divBdr>
        <w:top w:val="none" w:sz="0" w:space="0" w:color="auto"/>
        <w:left w:val="none" w:sz="0" w:space="0" w:color="auto"/>
        <w:bottom w:val="none" w:sz="0" w:space="0" w:color="auto"/>
        <w:right w:val="none" w:sz="0" w:space="0" w:color="auto"/>
      </w:divBdr>
    </w:div>
    <w:div w:id="372924559">
      <w:bodyDiv w:val="1"/>
      <w:marLeft w:val="0"/>
      <w:marRight w:val="0"/>
      <w:marTop w:val="0"/>
      <w:marBottom w:val="0"/>
      <w:divBdr>
        <w:top w:val="none" w:sz="0" w:space="0" w:color="auto"/>
        <w:left w:val="none" w:sz="0" w:space="0" w:color="auto"/>
        <w:bottom w:val="none" w:sz="0" w:space="0" w:color="auto"/>
        <w:right w:val="none" w:sz="0" w:space="0" w:color="auto"/>
      </w:divBdr>
    </w:div>
    <w:div w:id="379525217">
      <w:bodyDiv w:val="1"/>
      <w:marLeft w:val="0"/>
      <w:marRight w:val="0"/>
      <w:marTop w:val="0"/>
      <w:marBottom w:val="0"/>
      <w:divBdr>
        <w:top w:val="none" w:sz="0" w:space="0" w:color="auto"/>
        <w:left w:val="none" w:sz="0" w:space="0" w:color="auto"/>
        <w:bottom w:val="none" w:sz="0" w:space="0" w:color="auto"/>
        <w:right w:val="none" w:sz="0" w:space="0" w:color="auto"/>
      </w:divBdr>
    </w:div>
    <w:div w:id="405886480">
      <w:bodyDiv w:val="1"/>
      <w:marLeft w:val="0"/>
      <w:marRight w:val="0"/>
      <w:marTop w:val="0"/>
      <w:marBottom w:val="0"/>
      <w:divBdr>
        <w:top w:val="none" w:sz="0" w:space="0" w:color="auto"/>
        <w:left w:val="none" w:sz="0" w:space="0" w:color="auto"/>
        <w:bottom w:val="none" w:sz="0" w:space="0" w:color="auto"/>
        <w:right w:val="none" w:sz="0" w:space="0" w:color="auto"/>
      </w:divBdr>
    </w:div>
    <w:div w:id="413861841">
      <w:bodyDiv w:val="1"/>
      <w:marLeft w:val="0"/>
      <w:marRight w:val="0"/>
      <w:marTop w:val="0"/>
      <w:marBottom w:val="0"/>
      <w:divBdr>
        <w:top w:val="none" w:sz="0" w:space="0" w:color="auto"/>
        <w:left w:val="none" w:sz="0" w:space="0" w:color="auto"/>
        <w:bottom w:val="none" w:sz="0" w:space="0" w:color="auto"/>
        <w:right w:val="none" w:sz="0" w:space="0" w:color="auto"/>
      </w:divBdr>
    </w:div>
    <w:div w:id="428625149">
      <w:bodyDiv w:val="1"/>
      <w:marLeft w:val="0"/>
      <w:marRight w:val="0"/>
      <w:marTop w:val="0"/>
      <w:marBottom w:val="0"/>
      <w:divBdr>
        <w:top w:val="none" w:sz="0" w:space="0" w:color="auto"/>
        <w:left w:val="none" w:sz="0" w:space="0" w:color="auto"/>
        <w:bottom w:val="none" w:sz="0" w:space="0" w:color="auto"/>
        <w:right w:val="none" w:sz="0" w:space="0" w:color="auto"/>
      </w:divBdr>
    </w:div>
    <w:div w:id="441538798">
      <w:bodyDiv w:val="1"/>
      <w:marLeft w:val="0"/>
      <w:marRight w:val="0"/>
      <w:marTop w:val="0"/>
      <w:marBottom w:val="0"/>
      <w:divBdr>
        <w:top w:val="none" w:sz="0" w:space="0" w:color="auto"/>
        <w:left w:val="none" w:sz="0" w:space="0" w:color="auto"/>
        <w:bottom w:val="none" w:sz="0" w:space="0" w:color="auto"/>
        <w:right w:val="none" w:sz="0" w:space="0" w:color="auto"/>
      </w:divBdr>
    </w:div>
    <w:div w:id="445395061">
      <w:bodyDiv w:val="1"/>
      <w:marLeft w:val="0"/>
      <w:marRight w:val="0"/>
      <w:marTop w:val="0"/>
      <w:marBottom w:val="0"/>
      <w:divBdr>
        <w:top w:val="none" w:sz="0" w:space="0" w:color="auto"/>
        <w:left w:val="none" w:sz="0" w:space="0" w:color="auto"/>
        <w:bottom w:val="none" w:sz="0" w:space="0" w:color="auto"/>
        <w:right w:val="none" w:sz="0" w:space="0" w:color="auto"/>
      </w:divBdr>
    </w:div>
    <w:div w:id="472604016">
      <w:bodyDiv w:val="1"/>
      <w:marLeft w:val="0"/>
      <w:marRight w:val="0"/>
      <w:marTop w:val="0"/>
      <w:marBottom w:val="0"/>
      <w:divBdr>
        <w:top w:val="none" w:sz="0" w:space="0" w:color="auto"/>
        <w:left w:val="none" w:sz="0" w:space="0" w:color="auto"/>
        <w:bottom w:val="none" w:sz="0" w:space="0" w:color="auto"/>
        <w:right w:val="none" w:sz="0" w:space="0" w:color="auto"/>
      </w:divBdr>
    </w:div>
    <w:div w:id="504050015">
      <w:bodyDiv w:val="1"/>
      <w:marLeft w:val="0"/>
      <w:marRight w:val="0"/>
      <w:marTop w:val="0"/>
      <w:marBottom w:val="0"/>
      <w:divBdr>
        <w:top w:val="none" w:sz="0" w:space="0" w:color="auto"/>
        <w:left w:val="none" w:sz="0" w:space="0" w:color="auto"/>
        <w:bottom w:val="none" w:sz="0" w:space="0" w:color="auto"/>
        <w:right w:val="none" w:sz="0" w:space="0" w:color="auto"/>
      </w:divBdr>
    </w:div>
    <w:div w:id="515190943">
      <w:bodyDiv w:val="1"/>
      <w:marLeft w:val="0"/>
      <w:marRight w:val="0"/>
      <w:marTop w:val="0"/>
      <w:marBottom w:val="0"/>
      <w:divBdr>
        <w:top w:val="none" w:sz="0" w:space="0" w:color="auto"/>
        <w:left w:val="none" w:sz="0" w:space="0" w:color="auto"/>
        <w:bottom w:val="none" w:sz="0" w:space="0" w:color="auto"/>
        <w:right w:val="none" w:sz="0" w:space="0" w:color="auto"/>
      </w:divBdr>
    </w:div>
    <w:div w:id="537014719">
      <w:bodyDiv w:val="1"/>
      <w:marLeft w:val="0"/>
      <w:marRight w:val="0"/>
      <w:marTop w:val="0"/>
      <w:marBottom w:val="0"/>
      <w:divBdr>
        <w:top w:val="none" w:sz="0" w:space="0" w:color="auto"/>
        <w:left w:val="none" w:sz="0" w:space="0" w:color="auto"/>
        <w:bottom w:val="none" w:sz="0" w:space="0" w:color="auto"/>
        <w:right w:val="none" w:sz="0" w:space="0" w:color="auto"/>
      </w:divBdr>
    </w:div>
    <w:div w:id="554321029">
      <w:bodyDiv w:val="1"/>
      <w:marLeft w:val="0"/>
      <w:marRight w:val="0"/>
      <w:marTop w:val="0"/>
      <w:marBottom w:val="0"/>
      <w:divBdr>
        <w:top w:val="none" w:sz="0" w:space="0" w:color="auto"/>
        <w:left w:val="none" w:sz="0" w:space="0" w:color="auto"/>
        <w:bottom w:val="none" w:sz="0" w:space="0" w:color="auto"/>
        <w:right w:val="none" w:sz="0" w:space="0" w:color="auto"/>
      </w:divBdr>
    </w:div>
    <w:div w:id="555707147">
      <w:bodyDiv w:val="1"/>
      <w:marLeft w:val="0"/>
      <w:marRight w:val="0"/>
      <w:marTop w:val="0"/>
      <w:marBottom w:val="0"/>
      <w:divBdr>
        <w:top w:val="none" w:sz="0" w:space="0" w:color="auto"/>
        <w:left w:val="none" w:sz="0" w:space="0" w:color="auto"/>
        <w:bottom w:val="none" w:sz="0" w:space="0" w:color="auto"/>
        <w:right w:val="none" w:sz="0" w:space="0" w:color="auto"/>
      </w:divBdr>
    </w:div>
    <w:div w:id="612976315">
      <w:bodyDiv w:val="1"/>
      <w:marLeft w:val="0"/>
      <w:marRight w:val="0"/>
      <w:marTop w:val="0"/>
      <w:marBottom w:val="0"/>
      <w:divBdr>
        <w:top w:val="none" w:sz="0" w:space="0" w:color="auto"/>
        <w:left w:val="none" w:sz="0" w:space="0" w:color="auto"/>
        <w:bottom w:val="none" w:sz="0" w:space="0" w:color="auto"/>
        <w:right w:val="none" w:sz="0" w:space="0" w:color="auto"/>
      </w:divBdr>
    </w:div>
    <w:div w:id="615797920">
      <w:bodyDiv w:val="1"/>
      <w:marLeft w:val="0"/>
      <w:marRight w:val="0"/>
      <w:marTop w:val="0"/>
      <w:marBottom w:val="0"/>
      <w:divBdr>
        <w:top w:val="none" w:sz="0" w:space="0" w:color="auto"/>
        <w:left w:val="none" w:sz="0" w:space="0" w:color="auto"/>
        <w:bottom w:val="none" w:sz="0" w:space="0" w:color="auto"/>
        <w:right w:val="none" w:sz="0" w:space="0" w:color="auto"/>
      </w:divBdr>
    </w:div>
    <w:div w:id="617950031">
      <w:bodyDiv w:val="1"/>
      <w:marLeft w:val="0"/>
      <w:marRight w:val="0"/>
      <w:marTop w:val="0"/>
      <w:marBottom w:val="0"/>
      <w:divBdr>
        <w:top w:val="none" w:sz="0" w:space="0" w:color="auto"/>
        <w:left w:val="none" w:sz="0" w:space="0" w:color="auto"/>
        <w:bottom w:val="none" w:sz="0" w:space="0" w:color="auto"/>
        <w:right w:val="none" w:sz="0" w:space="0" w:color="auto"/>
      </w:divBdr>
    </w:div>
    <w:div w:id="621619954">
      <w:bodyDiv w:val="1"/>
      <w:marLeft w:val="0"/>
      <w:marRight w:val="0"/>
      <w:marTop w:val="0"/>
      <w:marBottom w:val="0"/>
      <w:divBdr>
        <w:top w:val="none" w:sz="0" w:space="0" w:color="auto"/>
        <w:left w:val="none" w:sz="0" w:space="0" w:color="auto"/>
        <w:bottom w:val="none" w:sz="0" w:space="0" w:color="auto"/>
        <w:right w:val="none" w:sz="0" w:space="0" w:color="auto"/>
      </w:divBdr>
    </w:div>
    <w:div w:id="622731160">
      <w:bodyDiv w:val="1"/>
      <w:marLeft w:val="0"/>
      <w:marRight w:val="0"/>
      <w:marTop w:val="0"/>
      <w:marBottom w:val="0"/>
      <w:divBdr>
        <w:top w:val="none" w:sz="0" w:space="0" w:color="auto"/>
        <w:left w:val="none" w:sz="0" w:space="0" w:color="auto"/>
        <w:bottom w:val="none" w:sz="0" w:space="0" w:color="auto"/>
        <w:right w:val="none" w:sz="0" w:space="0" w:color="auto"/>
      </w:divBdr>
    </w:div>
    <w:div w:id="654574075">
      <w:bodyDiv w:val="1"/>
      <w:marLeft w:val="0"/>
      <w:marRight w:val="0"/>
      <w:marTop w:val="0"/>
      <w:marBottom w:val="0"/>
      <w:divBdr>
        <w:top w:val="none" w:sz="0" w:space="0" w:color="auto"/>
        <w:left w:val="none" w:sz="0" w:space="0" w:color="auto"/>
        <w:bottom w:val="none" w:sz="0" w:space="0" w:color="auto"/>
        <w:right w:val="none" w:sz="0" w:space="0" w:color="auto"/>
      </w:divBdr>
    </w:div>
    <w:div w:id="662127702">
      <w:bodyDiv w:val="1"/>
      <w:marLeft w:val="0"/>
      <w:marRight w:val="0"/>
      <w:marTop w:val="0"/>
      <w:marBottom w:val="0"/>
      <w:divBdr>
        <w:top w:val="none" w:sz="0" w:space="0" w:color="auto"/>
        <w:left w:val="none" w:sz="0" w:space="0" w:color="auto"/>
        <w:bottom w:val="none" w:sz="0" w:space="0" w:color="auto"/>
        <w:right w:val="none" w:sz="0" w:space="0" w:color="auto"/>
      </w:divBdr>
    </w:div>
    <w:div w:id="664480698">
      <w:bodyDiv w:val="1"/>
      <w:marLeft w:val="0"/>
      <w:marRight w:val="0"/>
      <w:marTop w:val="0"/>
      <w:marBottom w:val="0"/>
      <w:divBdr>
        <w:top w:val="none" w:sz="0" w:space="0" w:color="auto"/>
        <w:left w:val="none" w:sz="0" w:space="0" w:color="auto"/>
        <w:bottom w:val="none" w:sz="0" w:space="0" w:color="auto"/>
        <w:right w:val="none" w:sz="0" w:space="0" w:color="auto"/>
      </w:divBdr>
    </w:div>
    <w:div w:id="694431044">
      <w:bodyDiv w:val="1"/>
      <w:marLeft w:val="0"/>
      <w:marRight w:val="0"/>
      <w:marTop w:val="0"/>
      <w:marBottom w:val="0"/>
      <w:divBdr>
        <w:top w:val="none" w:sz="0" w:space="0" w:color="auto"/>
        <w:left w:val="none" w:sz="0" w:space="0" w:color="auto"/>
        <w:bottom w:val="none" w:sz="0" w:space="0" w:color="auto"/>
        <w:right w:val="none" w:sz="0" w:space="0" w:color="auto"/>
      </w:divBdr>
    </w:div>
    <w:div w:id="705955377">
      <w:bodyDiv w:val="1"/>
      <w:marLeft w:val="0"/>
      <w:marRight w:val="0"/>
      <w:marTop w:val="0"/>
      <w:marBottom w:val="0"/>
      <w:divBdr>
        <w:top w:val="none" w:sz="0" w:space="0" w:color="auto"/>
        <w:left w:val="none" w:sz="0" w:space="0" w:color="auto"/>
        <w:bottom w:val="none" w:sz="0" w:space="0" w:color="auto"/>
        <w:right w:val="none" w:sz="0" w:space="0" w:color="auto"/>
      </w:divBdr>
    </w:div>
    <w:div w:id="724724377">
      <w:bodyDiv w:val="1"/>
      <w:marLeft w:val="0"/>
      <w:marRight w:val="0"/>
      <w:marTop w:val="0"/>
      <w:marBottom w:val="0"/>
      <w:divBdr>
        <w:top w:val="none" w:sz="0" w:space="0" w:color="auto"/>
        <w:left w:val="none" w:sz="0" w:space="0" w:color="auto"/>
        <w:bottom w:val="none" w:sz="0" w:space="0" w:color="auto"/>
        <w:right w:val="none" w:sz="0" w:space="0" w:color="auto"/>
      </w:divBdr>
    </w:div>
    <w:div w:id="724794367">
      <w:bodyDiv w:val="1"/>
      <w:marLeft w:val="0"/>
      <w:marRight w:val="0"/>
      <w:marTop w:val="0"/>
      <w:marBottom w:val="0"/>
      <w:divBdr>
        <w:top w:val="none" w:sz="0" w:space="0" w:color="auto"/>
        <w:left w:val="none" w:sz="0" w:space="0" w:color="auto"/>
        <w:bottom w:val="none" w:sz="0" w:space="0" w:color="auto"/>
        <w:right w:val="none" w:sz="0" w:space="0" w:color="auto"/>
      </w:divBdr>
    </w:div>
    <w:div w:id="741218153">
      <w:bodyDiv w:val="1"/>
      <w:marLeft w:val="0"/>
      <w:marRight w:val="0"/>
      <w:marTop w:val="0"/>
      <w:marBottom w:val="0"/>
      <w:divBdr>
        <w:top w:val="none" w:sz="0" w:space="0" w:color="auto"/>
        <w:left w:val="none" w:sz="0" w:space="0" w:color="auto"/>
        <w:bottom w:val="none" w:sz="0" w:space="0" w:color="auto"/>
        <w:right w:val="none" w:sz="0" w:space="0" w:color="auto"/>
      </w:divBdr>
    </w:div>
    <w:div w:id="753281293">
      <w:bodyDiv w:val="1"/>
      <w:marLeft w:val="0"/>
      <w:marRight w:val="0"/>
      <w:marTop w:val="0"/>
      <w:marBottom w:val="0"/>
      <w:divBdr>
        <w:top w:val="none" w:sz="0" w:space="0" w:color="auto"/>
        <w:left w:val="none" w:sz="0" w:space="0" w:color="auto"/>
        <w:bottom w:val="none" w:sz="0" w:space="0" w:color="auto"/>
        <w:right w:val="none" w:sz="0" w:space="0" w:color="auto"/>
      </w:divBdr>
      <w:divsChild>
        <w:div w:id="2093505507">
          <w:marLeft w:val="0"/>
          <w:marRight w:val="0"/>
          <w:marTop w:val="0"/>
          <w:marBottom w:val="0"/>
          <w:divBdr>
            <w:top w:val="none" w:sz="0" w:space="0" w:color="auto"/>
            <w:left w:val="none" w:sz="0" w:space="0" w:color="auto"/>
            <w:bottom w:val="none" w:sz="0" w:space="0" w:color="auto"/>
            <w:right w:val="none" w:sz="0" w:space="0" w:color="auto"/>
          </w:divBdr>
          <w:divsChild>
            <w:div w:id="6952027">
              <w:marLeft w:val="0"/>
              <w:marRight w:val="0"/>
              <w:marTop w:val="0"/>
              <w:marBottom w:val="0"/>
              <w:divBdr>
                <w:top w:val="none" w:sz="0" w:space="0" w:color="auto"/>
                <w:left w:val="none" w:sz="0" w:space="0" w:color="auto"/>
                <w:bottom w:val="none" w:sz="0" w:space="0" w:color="auto"/>
                <w:right w:val="none" w:sz="0" w:space="0" w:color="auto"/>
              </w:divBdr>
              <w:divsChild>
                <w:div w:id="1593968864">
                  <w:marLeft w:val="0"/>
                  <w:marRight w:val="0"/>
                  <w:marTop w:val="0"/>
                  <w:marBottom w:val="0"/>
                  <w:divBdr>
                    <w:top w:val="none" w:sz="0" w:space="0" w:color="auto"/>
                    <w:left w:val="none" w:sz="0" w:space="0" w:color="auto"/>
                    <w:bottom w:val="none" w:sz="0" w:space="0" w:color="auto"/>
                    <w:right w:val="none" w:sz="0" w:space="0" w:color="auto"/>
                  </w:divBdr>
                  <w:divsChild>
                    <w:div w:id="2113014217">
                      <w:marLeft w:val="0"/>
                      <w:marRight w:val="0"/>
                      <w:marTop w:val="0"/>
                      <w:marBottom w:val="0"/>
                      <w:divBdr>
                        <w:top w:val="none" w:sz="0" w:space="0" w:color="auto"/>
                        <w:left w:val="none" w:sz="0" w:space="0" w:color="auto"/>
                        <w:bottom w:val="none" w:sz="0" w:space="0" w:color="auto"/>
                        <w:right w:val="none" w:sz="0" w:space="0" w:color="auto"/>
                      </w:divBdr>
                      <w:divsChild>
                        <w:div w:id="466973717">
                          <w:marLeft w:val="150"/>
                          <w:marRight w:val="0"/>
                          <w:marTop w:val="0"/>
                          <w:marBottom w:val="0"/>
                          <w:divBdr>
                            <w:top w:val="none" w:sz="0" w:space="0" w:color="auto"/>
                            <w:left w:val="none" w:sz="0" w:space="0" w:color="auto"/>
                            <w:bottom w:val="none" w:sz="0" w:space="0" w:color="auto"/>
                            <w:right w:val="none" w:sz="0" w:space="0" w:color="auto"/>
                          </w:divBdr>
                          <w:divsChild>
                            <w:div w:id="182133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7676700">
      <w:bodyDiv w:val="1"/>
      <w:marLeft w:val="0"/>
      <w:marRight w:val="0"/>
      <w:marTop w:val="0"/>
      <w:marBottom w:val="0"/>
      <w:divBdr>
        <w:top w:val="none" w:sz="0" w:space="0" w:color="auto"/>
        <w:left w:val="none" w:sz="0" w:space="0" w:color="auto"/>
        <w:bottom w:val="none" w:sz="0" w:space="0" w:color="auto"/>
        <w:right w:val="none" w:sz="0" w:space="0" w:color="auto"/>
      </w:divBdr>
    </w:div>
    <w:div w:id="779491394">
      <w:bodyDiv w:val="1"/>
      <w:marLeft w:val="0"/>
      <w:marRight w:val="0"/>
      <w:marTop w:val="0"/>
      <w:marBottom w:val="0"/>
      <w:divBdr>
        <w:top w:val="none" w:sz="0" w:space="0" w:color="auto"/>
        <w:left w:val="none" w:sz="0" w:space="0" w:color="auto"/>
        <w:bottom w:val="none" w:sz="0" w:space="0" w:color="auto"/>
        <w:right w:val="none" w:sz="0" w:space="0" w:color="auto"/>
      </w:divBdr>
    </w:div>
    <w:div w:id="785580907">
      <w:bodyDiv w:val="1"/>
      <w:marLeft w:val="0"/>
      <w:marRight w:val="0"/>
      <w:marTop w:val="0"/>
      <w:marBottom w:val="0"/>
      <w:divBdr>
        <w:top w:val="none" w:sz="0" w:space="0" w:color="auto"/>
        <w:left w:val="none" w:sz="0" w:space="0" w:color="auto"/>
        <w:bottom w:val="none" w:sz="0" w:space="0" w:color="auto"/>
        <w:right w:val="none" w:sz="0" w:space="0" w:color="auto"/>
      </w:divBdr>
    </w:div>
    <w:div w:id="820578337">
      <w:bodyDiv w:val="1"/>
      <w:marLeft w:val="0"/>
      <w:marRight w:val="0"/>
      <w:marTop w:val="0"/>
      <w:marBottom w:val="0"/>
      <w:divBdr>
        <w:top w:val="none" w:sz="0" w:space="0" w:color="auto"/>
        <w:left w:val="none" w:sz="0" w:space="0" w:color="auto"/>
        <w:bottom w:val="none" w:sz="0" w:space="0" w:color="auto"/>
        <w:right w:val="none" w:sz="0" w:space="0" w:color="auto"/>
      </w:divBdr>
    </w:div>
    <w:div w:id="822625327">
      <w:bodyDiv w:val="1"/>
      <w:marLeft w:val="0"/>
      <w:marRight w:val="0"/>
      <w:marTop w:val="0"/>
      <w:marBottom w:val="0"/>
      <w:divBdr>
        <w:top w:val="none" w:sz="0" w:space="0" w:color="auto"/>
        <w:left w:val="none" w:sz="0" w:space="0" w:color="auto"/>
        <w:bottom w:val="none" w:sz="0" w:space="0" w:color="auto"/>
        <w:right w:val="none" w:sz="0" w:space="0" w:color="auto"/>
      </w:divBdr>
    </w:div>
    <w:div w:id="839201789">
      <w:bodyDiv w:val="1"/>
      <w:marLeft w:val="0"/>
      <w:marRight w:val="0"/>
      <w:marTop w:val="0"/>
      <w:marBottom w:val="0"/>
      <w:divBdr>
        <w:top w:val="none" w:sz="0" w:space="0" w:color="auto"/>
        <w:left w:val="none" w:sz="0" w:space="0" w:color="auto"/>
        <w:bottom w:val="none" w:sz="0" w:space="0" w:color="auto"/>
        <w:right w:val="none" w:sz="0" w:space="0" w:color="auto"/>
      </w:divBdr>
    </w:div>
    <w:div w:id="862012999">
      <w:bodyDiv w:val="1"/>
      <w:marLeft w:val="0"/>
      <w:marRight w:val="0"/>
      <w:marTop w:val="0"/>
      <w:marBottom w:val="0"/>
      <w:divBdr>
        <w:top w:val="none" w:sz="0" w:space="0" w:color="auto"/>
        <w:left w:val="none" w:sz="0" w:space="0" w:color="auto"/>
        <w:bottom w:val="none" w:sz="0" w:space="0" w:color="auto"/>
        <w:right w:val="none" w:sz="0" w:space="0" w:color="auto"/>
      </w:divBdr>
    </w:div>
    <w:div w:id="865288557">
      <w:bodyDiv w:val="1"/>
      <w:marLeft w:val="0"/>
      <w:marRight w:val="0"/>
      <w:marTop w:val="0"/>
      <w:marBottom w:val="0"/>
      <w:divBdr>
        <w:top w:val="none" w:sz="0" w:space="0" w:color="auto"/>
        <w:left w:val="none" w:sz="0" w:space="0" w:color="auto"/>
        <w:bottom w:val="none" w:sz="0" w:space="0" w:color="auto"/>
        <w:right w:val="none" w:sz="0" w:space="0" w:color="auto"/>
      </w:divBdr>
    </w:div>
    <w:div w:id="900794052">
      <w:bodyDiv w:val="1"/>
      <w:marLeft w:val="0"/>
      <w:marRight w:val="0"/>
      <w:marTop w:val="0"/>
      <w:marBottom w:val="0"/>
      <w:divBdr>
        <w:top w:val="none" w:sz="0" w:space="0" w:color="auto"/>
        <w:left w:val="none" w:sz="0" w:space="0" w:color="auto"/>
        <w:bottom w:val="none" w:sz="0" w:space="0" w:color="auto"/>
        <w:right w:val="none" w:sz="0" w:space="0" w:color="auto"/>
      </w:divBdr>
    </w:div>
    <w:div w:id="902640066">
      <w:bodyDiv w:val="1"/>
      <w:marLeft w:val="0"/>
      <w:marRight w:val="0"/>
      <w:marTop w:val="0"/>
      <w:marBottom w:val="0"/>
      <w:divBdr>
        <w:top w:val="none" w:sz="0" w:space="0" w:color="auto"/>
        <w:left w:val="none" w:sz="0" w:space="0" w:color="auto"/>
        <w:bottom w:val="none" w:sz="0" w:space="0" w:color="auto"/>
        <w:right w:val="none" w:sz="0" w:space="0" w:color="auto"/>
      </w:divBdr>
    </w:div>
    <w:div w:id="928153224">
      <w:bodyDiv w:val="1"/>
      <w:marLeft w:val="0"/>
      <w:marRight w:val="0"/>
      <w:marTop w:val="0"/>
      <w:marBottom w:val="0"/>
      <w:divBdr>
        <w:top w:val="none" w:sz="0" w:space="0" w:color="auto"/>
        <w:left w:val="none" w:sz="0" w:space="0" w:color="auto"/>
        <w:bottom w:val="none" w:sz="0" w:space="0" w:color="auto"/>
        <w:right w:val="none" w:sz="0" w:space="0" w:color="auto"/>
      </w:divBdr>
    </w:div>
    <w:div w:id="1010834728">
      <w:bodyDiv w:val="1"/>
      <w:marLeft w:val="0"/>
      <w:marRight w:val="0"/>
      <w:marTop w:val="0"/>
      <w:marBottom w:val="0"/>
      <w:divBdr>
        <w:top w:val="none" w:sz="0" w:space="0" w:color="auto"/>
        <w:left w:val="none" w:sz="0" w:space="0" w:color="auto"/>
        <w:bottom w:val="none" w:sz="0" w:space="0" w:color="auto"/>
        <w:right w:val="none" w:sz="0" w:space="0" w:color="auto"/>
      </w:divBdr>
    </w:div>
    <w:div w:id="1015619847">
      <w:bodyDiv w:val="1"/>
      <w:marLeft w:val="0"/>
      <w:marRight w:val="0"/>
      <w:marTop w:val="0"/>
      <w:marBottom w:val="0"/>
      <w:divBdr>
        <w:top w:val="none" w:sz="0" w:space="0" w:color="auto"/>
        <w:left w:val="none" w:sz="0" w:space="0" w:color="auto"/>
        <w:bottom w:val="none" w:sz="0" w:space="0" w:color="auto"/>
        <w:right w:val="none" w:sz="0" w:space="0" w:color="auto"/>
      </w:divBdr>
    </w:div>
    <w:div w:id="1021472355">
      <w:bodyDiv w:val="1"/>
      <w:marLeft w:val="0"/>
      <w:marRight w:val="0"/>
      <w:marTop w:val="0"/>
      <w:marBottom w:val="0"/>
      <w:divBdr>
        <w:top w:val="none" w:sz="0" w:space="0" w:color="auto"/>
        <w:left w:val="none" w:sz="0" w:space="0" w:color="auto"/>
        <w:bottom w:val="none" w:sz="0" w:space="0" w:color="auto"/>
        <w:right w:val="none" w:sz="0" w:space="0" w:color="auto"/>
      </w:divBdr>
    </w:div>
    <w:div w:id="1050955111">
      <w:bodyDiv w:val="1"/>
      <w:marLeft w:val="0"/>
      <w:marRight w:val="0"/>
      <w:marTop w:val="0"/>
      <w:marBottom w:val="0"/>
      <w:divBdr>
        <w:top w:val="none" w:sz="0" w:space="0" w:color="auto"/>
        <w:left w:val="none" w:sz="0" w:space="0" w:color="auto"/>
        <w:bottom w:val="none" w:sz="0" w:space="0" w:color="auto"/>
        <w:right w:val="none" w:sz="0" w:space="0" w:color="auto"/>
      </w:divBdr>
    </w:div>
    <w:div w:id="1065446163">
      <w:bodyDiv w:val="1"/>
      <w:marLeft w:val="0"/>
      <w:marRight w:val="0"/>
      <w:marTop w:val="0"/>
      <w:marBottom w:val="0"/>
      <w:divBdr>
        <w:top w:val="none" w:sz="0" w:space="0" w:color="auto"/>
        <w:left w:val="none" w:sz="0" w:space="0" w:color="auto"/>
        <w:bottom w:val="none" w:sz="0" w:space="0" w:color="auto"/>
        <w:right w:val="none" w:sz="0" w:space="0" w:color="auto"/>
      </w:divBdr>
    </w:div>
    <w:div w:id="1084491221">
      <w:bodyDiv w:val="1"/>
      <w:marLeft w:val="0"/>
      <w:marRight w:val="0"/>
      <w:marTop w:val="0"/>
      <w:marBottom w:val="0"/>
      <w:divBdr>
        <w:top w:val="none" w:sz="0" w:space="0" w:color="auto"/>
        <w:left w:val="none" w:sz="0" w:space="0" w:color="auto"/>
        <w:bottom w:val="none" w:sz="0" w:space="0" w:color="auto"/>
        <w:right w:val="none" w:sz="0" w:space="0" w:color="auto"/>
      </w:divBdr>
    </w:div>
    <w:div w:id="1094672839">
      <w:bodyDiv w:val="1"/>
      <w:marLeft w:val="0"/>
      <w:marRight w:val="0"/>
      <w:marTop w:val="0"/>
      <w:marBottom w:val="0"/>
      <w:divBdr>
        <w:top w:val="none" w:sz="0" w:space="0" w:color="auto"/>
        <w:left w:val="none" w:sz="0" w:space="0" w:color="auto"/>
        <w:bottom w:val="none" w:sz="0" w:space="0" w:color="auto"/>
        <w:right w:val="none" w:sz="0" w:space="0" w:color="auto"/>
      </w:divBdr>
    </w:div>
    <w:div w:id="1099327885">
      <w:bodyDiv w:val="1"/>
      <w:marLeft w:val="0"/>
      <w:marRight w:val="0"/>
      <w:marTop w:val="0"/>
      <w:marBottom w:val="0"/>
      <w:divBdr>
        <w:top w:val="none" w:sz="0" w:space="0" w:color="auto"/>
        <w:left w:val="none" w:sz="0" w:space="0" w:color="auto"/>
        <w:bottom w:val="none" w:sz="0" w:space="0" w:color="auto"/>
        <w:right w:val="none" w:sz="0" w:space="0" w:color="auto"/>
      </w:divBdr>
    </w:div>
    <w:div w:id="1102534201">
      <w:bodyDiv w:val="1"/>
      <w:marLeft w:val="0"/>
      <w:marRight w:val="0"/>
      <w:marTop w:val="0"/>
      <w:marBottom w:val="0"/>
      <w:divBdr>
        <w:top w:val="none" w:sz="0" w:space="0" w:color="auto"/>
        <w:left w:val="none" w:sz="0" w:space="0" w:color="auto"/>
        <w:bottom w:val="none" w:sz="0" w:space="0" w:color="auto"/>
        <w:right w:val="none" w:sz="0" w:space="0" w:color="auto"/>
      </w:divBdr>
    </w:div>
    <w:div w:id="1111389587">
      <w:bodyDiv w:val="1"/>
      <w:marLeft w:val="0"/>
      <w:marRight w:val="0"/>
      <w:marTop w:val="0"/>
      <w:marBottom w:val="0"/>
      <w:divBdr>
        <w:top w:val="none" w:sz="0" w:space="0" w:color="auto"/>
        <w:left w:val="none" w:sz="0" w:space="0" w:color="auto"/>
        <w:bottom w:val="none" w:sz="0" w:space="0" w:color="auto"/>
        <w:right w:val="none" w:sz="0" w:space="0" w:color="auto"/>
      </w:divBdr>
    </w:div>
    <w:div w:id="1129712987">
      <w:bodyDiv w:val="1"/>
      <w:marLeft w:val="0"/>
      <w:marRight w:val="0"/>
      <w:marTop w:val="0"/>
      <w:marBottom w:val="0"/>
      <w:divBdr>
        <w:top w:val="none" w:sz="0" w:space="0" w:color="auto"/>
        <w:left w:val="none" w:sz="0" w:space="0" w:color="auto"/>
        <w:bottom w:val="none" w:sz="0" w:space="0" w:color="auto"/>
        <w:right w:val="none" w:sz="0" w:space="0" w:color="auto"/>
      </w:divBdr>
    </w:div>
    <w:div w:id="1135371276">
      <w:bodyDiv w:val="1"/>
      <w:marLeft w:val="0"/>
      <w:marRight w:val="0"/>
      <w:marTop w:val="0"/>
      <w:marBottom w:val="0"/>
      <w:divBdr>
        <w:top w:val="none" w:sz="0" w:space="0" w:color="auto"/>
        <w:left w:val="none" w:sz="0" w:space="0" w:color="auto"/>
        <w:bottom w:val="none" w:sz="0" w:space="0" w:color="auto"/>
        <w:right w:val="none" w:sz="0" w:space="0" w:color="auto"/>
      </w:divBdr>
    </w:div>
    <w:div w:id="1146623607">
      <w:bodyDiv w:val="1"/>
      <w:marLeft w:val="0"/>
      <w:marRight w:val="0"/>
      <w:marTop w:val="0"/>
      <w:marBottom w:val="0"/>
      <w:divBdr>
        <w:top w:val="none" w:sz="0" w:space="0" w:color="auto"/>
        <w:left w:val="none" w:sz="0" w:space="0" w:color="auto"/>
        <w:bottom w:val="none" w:sz="0" w:space="0" w:color="auto"/>
        <w:right w:val="none" w:sz="0" w:space="0" w:color="auto"/>
      </w:divBdr>
    </w:div>
    <w:div w:id="1178619014">
      <w:bodyDiv w:val="1"/>
      <w:marLeft w:val="0"/>
      <w:marRight w:val="0"/>
      <w:marTop w:val="0"/>
      <w:marBottom w:val="0"/>
      <w:divBdr>
        <w:top w:val="none" w:sz="0" w:space="0" w:color="auto"/>
        <w:left w:val="none" w:sz="0" w:space="0" w:color="auto"/>
        <w:bottom w:val="none" w:sz="0" w:space="0" w:color="auto"/>
        <w:right w:val="none" w:sz="0" w:space="0" w:color="auto"/>
      </w:divBdr>
    </w:div>
    <w:div w:id="1219708500">
      <w:bodyDiv w:val="1"/>
      <w:marLeft w:val="0"/>
      <w:marRight w:val="0"/>
      <w:marTop w:val="0"/>
      <w:marBottom w:val="0"/>
      <w:divBdr>
        <w:top w:val="none" w:sz="0" w:space="0" w:color="auto"/>
        <w:left w:val="none" w:sz="0" w:space="0" w:color="auto"/>
        <w:bottom w:val="none" w:sz="0" w:space="0" w:color="auto"/>
        <w:right w:val="none" w:sz="0" w:space="0" w:color="auto"/>
      </w:divBdr>
    </w:div>
    <w:div w:id="1235316701">
      <w:bodyDiv w:val="1"/>
      <w:marLeft w:val="0"/>
      <w:marRight w:val="0"/>
      <w:marTop w:val="0"/>
      <w:marBottom w:val="0"/>
      <w:divBdr>
        <w:top w:val="none" w:sz="0" w:space="0" w:color="auto"/>
        <w:left w:val="none" w:sz="0" w:space="0" w:color="auto"/>
        <w:bottom w:val="none" w:sz="0" w:space="0" w:color="auto"/>
        <w:right w:val="none" w:sz="0" w:space="0" w:color="auto"/>
      </w:divBdr>
    </w:div>
    <w:div w:id="1281298141">
      <w:bodyDiv w:val="1"/>
      <w:marLeft w:val="0"/>
      <w:marRight w:val="0"/>
      <w:marTop w:val="0"/>
      <w:marBottom w:val="0"/>
      <w:divBdr>
        <w:top w:val="none" w:sz="0" w:space="0" w:color="auto"/>
        <w:left w:val="none" w:sz="0" w:space="0" w:color="auto"/>
        <w:bottom w:val="none" w:sz="0" w:space="0" w:color="auto"/>
        <w:right w:val="none" w:sz="0" w:space="0" w:color="auto"/>
      </w:divBdr>
      <w:divsChild>
        <w:div w:id="274145131">
          <w:marLeft w:val="547"/>
          <w:marRight w:val="0"/>
          <w:marTop w:val="86"/>
          <w:marBottom w:val="0"/>
          <w:divBdr>
            <w:top w:val="none" w:sz="0" w:space="0" w:color="auto"/>
            <w:left w:val="none" w:sz="0" w:space="0" w:color="auto"/>
            <w:bottom w:val="none" w:sz="0" w:space="0" w:color="auto"/>
            <w:right w:val="none" w:sz="0" w:space="0" w:color="auto"/>
          </w:divBdr>
        </w:div>
      </w:divsChild>
    </w:div>
    <w:div w:id="1311404681">
      <w:bodyDiv w:val="1"/>
      <w:marLeft w:val="0"/>
      <w:marRight w:val="0"/>
      <w:marTop w:val="0"/>
      <w:marBottom w:val="0"/>
      <w:divBdr>
        <w:top w:val="none" w:sz="0" w:space="0" w:color="auto"/>
        <w:left w:val="none" w:sz="0" w:space="0" w:color="auto"/>
        <w:bottom w:val="none" w:sz="0" w:space="0" w:color="auto"/>
        <w:right w:val="none" w:sz="0" w:space="0" w:color="auto"/>
      </w:divBdr>
    </w:div>
    <w:div w:id="1339692001">
      <w:bodyDiv w:val="1"/>
      <w:marLeft w:val="0"/>
      <w:marRight w:val="0"/>
      <w:marTop w:val="0"/>
      <w:marBottom w:val="0"/>
      <w:divBdr>
        <w:top w:val="none" w:sz="0" w:space="0" w:color="auto"/>
        <w:left w:val="none" w:sz="0" w:space="0" w:color="auto"/>
        <w:bottom w:val="none" w:sz="0" w:space="0" w:color="auto"/>
        <w:right w:val="none" w:sz="0" w:space="0" w:color="auto"/>
      </w:divBdr>
    </w:div>
    <w:div w:id="1445541676">
      <w:bodyDiv w:val="1"/>
      <w:marLeft w:val="0"/>
      <w:marRight w:val="0"/>
      <w:marTop w:val="0"/>
      <w:marBottom w:val="0"/>
      <w:divBdr>
        <w:top w:val="none" w:sz="0" w:space="0" w:color="auto"/>
        <w:left w:val="none" w:sz="0" w:space="0" w:color="auto"/>
        <w:bottom w:val="none" w:sz="0" w:space="0" w:color="auto"/>
        <w:right w:val="none" w:sz="0" w:space="0" w:color="auto"/>
      </w:divBdr>
    </w:div>
    <w:div w:id="1470367284">
      <w:bodyDiv w:val="1"/>
      <w:marLeft w:val="0"/>
      <w:marRight w:val="0"/>
      <w:marTop w:val="0"/>
      <w:marBottom w:val="0"/>
      <w:divBdr>
        <w:top w:val="none" w:sz="0" w:space="0" w:color="auto"/>
        <w:left w:val="none" w:sz="0" w:space="0" w:color="auto"/>
        <w:bottom w:val="none" w:sz="0" w:space="0" w:color="auto"/>
        <w:right w:val="none" w:sz="0" w:space="0" w:color="auto"/>
      </w:divBdr>
    </w:div>
    <w:div w:id="1561477969">
      <w:bodyDiv w:val="1"/>
      <w:marLeft w:val="0"/>
      <w:marRight w:val="0"/>
      <w:marTop w:val="0"/>
      <w:marBottom w:val="0"/>
      <w:divBdr>
        <w:top w:val="none" w:sz="0" w:space="0" w:color="auto"/>
        <w:left w:val="none" w:sz="0" w:space="0" w:color="auto"/>
        <w:bottom w:val="none" w:sz="0" w:space="0" w:color="auto"/>
        <w:right w:val="none" w:sz="0" w:space="0" w:color="auto"/>
      </w:divBdr>
    </w:div>
    <w:div w:id="1575630403">
      <w:bodyDiv w:val="1"/>
      <w:marLeft w:val="0"/>
      <w:marRight w:val="0"/>
      <w:marTop w:val="0"/>
      <w:marBottom w:val="0"/>
      <w:divBdr>
        <w:top w:val="none" w:sz="0" w:space="0" w:color="auto"/>
        <w:left w:val="none" w:sz="0" w:space="0" w:color="auto"/>
        <w:bottom w:val="none" w:sz="0" w:space="0" w:color="auto"/>
        <w:right w:val="none" w:sz="0" w:space="0" w:color="auto"/>
      </w:divBdr>
    </w:div>
    <w:div w:id="1584680012">
      <w:bodyDiv w:val="1"/>
      <w:marLeft w:val="0"/>
      <w:marRight w:val="0"/>
      <w:marTop w:val="0"/>
      <w:marBottom w:val="0"/>
      <w:divBdr>
        <w:top w:val="none" w:sz="0" w:space="0" w:color="auto"/>
        <w:left w:val="none" w:sz="0" w:space="0" w:color="auto"/>
        <w:bottom w:val="none" w:sz="0" w:space="0" w:color="auto"/>
        <w:right w:val="none" w:sz="0" w:space="0" w:color="auto"/>
      </w:divBdr>
    </w:div>
    <w:div w:id="1617516278">
      <w:bodyDiv w:val="1"/>
      <w:marLeft w:val="0"/>
      <w:marRight w:val="0"/>
      <w:marTop w:val="0"/>
      <w:marBottom w:val="0"/>
      <w:divBdr>
        <w:top w:val="none" w:sz="0" w:space="0" w:color="auto"/>
        <w:left w:val="none" w:sz="0" w:space="0" w:color="auto"/>
        <w:bottom w:val="none" w:sz="0" w:space="0" w:color="auto"/>
        <w:right w:val="none" w:sz="0" w:space="0" w:color="auto"/>
      </w:divBdr>
    </w:div>
    <w:div w:id="1618870762">
      <w:bodyDiv w:val="1"/>
      <w:marLeft w:val="0"/>
      <w:marRight w:val="0"/>
      <w:marTop w:val="0"/>
      <w:marBottom w:val="0"/>
      <w:divBdr>
        <w:top w:val="none" w:sz="0" w:space="0" w:color="auto"/>
        <w:left w:val="none" w:sz="0" w:space="0" w:color="auto"/>
        <w:bottom w:val="none" w:sz="0" w:space="0" w:color="auto"/>
        <w:right w:val="none" w:sz="0" w:space="0" w:color="auto"/>
      </w:divBdr>
    </w:div>
    <w:div w:id="1634285313">
      <w:bodyDiv w:val="1"/>
      <w:marLeft w:val="0"/>
      <w:marRight w:val="0"/>
      <w:marTop w:val="0"/>
      <w:marBottom w:val="0"/>
      <w:divBdr>
        <w:top w:val="none" w:sz="0" w:space="0" w:color="auto"/>
        <w:left w:val="none" w:sz="0" w:space="0" w:color="auto"/>
        <w:bottom w:val="none" w:sz="0" w:space="0" w:color="auto"/>
        <w:right w:val="none" w:sz="0" w:space="0" w:color="auto"/>
      </w:divBdr>
    </w:div>
    <w:div w:id="1636831576">
      <w:bodyDiv w:val="1"/>
      <w:marLeft w:val="0"/>
      <w:marRight w:val="0"/>
      <w:marTop w:val="0"/>
      <w:marBottom w:val="0"/>
      <w:divBdr>
        <w:top w:val="none" w:sz="0" w:space="0" w:color="auto"/>
        <w:left w:val="none" w:sz="0" w:space="0" w:color="auto"/>
        <w:bottom w:val="none" w:sz="0" w:space="0" w:color="auto"/>
        <w:right w:val="none" w:sz="0" w:space="0" w:color="auto"/>
      </w:divBdr>
    </w:div>
    <w:div w:id="1636905048">
      <w:bodyDiv w:val="1"/>
      <w:marLeft w:val="0"/>
      <w:marRight w:val="0"/>
      <w:marTop w:val="0"/>
      <w:marBottom w:val="0"/>
      <w:divBdr>
        <w:top w:val="none" w:sz="0" w:space="0" w:color="auto"/>
        <w:left w:val="none" w:sz="0" w:space="0" w:color="auto"/>
        <w:bottom w:val="none" w:sz="0" w:space="0" w:color="auto"/>
        <w:right w:val="none" w:sz="0" w:space="0" w:color="auto"/>
      </w:divBdr>
    </w:div>
    <w:div w:id="1637949604">
      <w:bodyDiv w:val="1"/>
      <w:marLeft w:val="0"/>
      <w:marRight w:val="0"/>
      <w:marTop w:val="0"/>
      <w:marBottom w:val="0"/>
      <w:divBdr>
        <w:top w:val="none" w:sz="0" w:space="0" w:color="auto"/>
        <w:left w:val="none" w:sz="0" w:space="0" w:color="auto"/>
        <w:bottom w:val="none" w:sz="0" w:space="0" w:color="auto"/>
        <w:right w:val="none" w:sz="0" w:space="0" w:color="auto"/>
      </w:divBdr>
    </w:div>
    <w:div w:id="1661034344">
      <w:bodyDiv w:val="1"/>
      <w:marLeft w:val="0"/>
      <w:marRight w:val="0"/>
      <w:marTop w:val="0"/>
      <w:marBottom w:val="0"/>
      <w:divBdr>
        <w:top w:val="none" w:sz="0" w:space="0" w:color="auto"/>
        <w:left w:val="none" w:sz="0" w:space="0" w:color="auto"/>
        <w:bottom w:val="none" w:sz="0" w:space="0" w:color="auto"/>
        <w:right w:val="none" w:sz="0" w:space="0" w:color="auto"/>
      </w:divBdr>
    </w:div>
    <w:div w:id="1662659890">
      <w:bodyDiv w:val="1"/>
      <w:marLeft w:val="0"/>
      <w:marRight w:val="0"/>
      <w:marTop w:val="0"/>
      <w:marBottom w:val="0"/>
      <w:divBdr>
        <w:top w:val="none" w:sz="0" w:space="0" w:color="auto"/>
        <w:left w:val="none" w:sz="0" w:space="0" w:color="auto"/>
        <w:bottom w:val="none" w:sz="0" w:space="0" w:color="auto"/>
        <w:right w:val="none" w:sz="0" w:space="0" w:color="auto"/>
      </w:divBdr>
    </w:div>
    <w:div w:id="1757822987">
      <w:bodyDiv w:val="1"/>
      <w:marLeft w:val="0"/>
      <w:marRight w:val="0"/>
      <w:marTop w:val="0"/>
      <w:marBottom w:val="0"/>
      <w:divBdr>
        <w:top w:val="none" w:sz="0" w:space="0" w:color="auto"/>
        <w:left w:val="none" w:sz="0" w:space="0" w:color="auto"/>
        <w:bottom w:val="none" w:sz="0" w:space="0" w:color="auto"/>
        <w:right w:val="none" w:sz="0" w:space="0" w:color="auto"/>
      </w:divBdr>
    </w:div>
    <w:div w:id="1758481739">
      <w:bodyDiv w:val="1"/>
      <w:marLeft w:val="0"/>
      <w:marRight w:val="0"/>
      <w:marTop w:val="0"/>
      <w:marBottom w:val="0"/>
      <w:divBdr>
        <w:top w:val="none" w:sz="0" w:space="0" w:color="auto"/>
        <w:left w:val="none" w:sz="0" w:space="0" w:color="auto"/>
        <w:bottom w:val="none" w:sz="0" w:space="0" w:color="auto"/>
        <w:right w:val="none" w:sz="0" w:space="0" w:color="auto"/>
      </w:divBdr>
    </w:div>
    <w:div w:id="1761096887">
      <w:bodyDiv w:val="1"/>
      <w:marLeft w:val="0"/>
      <w:marRight w:val="0"/>
      <w:marTop w:val="0"/>
      <w:marBottom w:val="0"/>
      <w:divBdr>
        <w:top w:val="none" w:sz="0" w:space="0" w:color="auto"/>
        <w:left w:val="none" w:sz="0" w:space="0" w:color="auto"/>
        <w:bottom w:val="none" w:sz="0" w:space="0" w:color="auto"/>
        <w:right w:val="none" w:sz="0" w:space="0" w:color="auto"/>
      </w:divBdr>
    </w:div>
    <w:div w:id="1804613716">
      <w:bodyDiv w:val="1"/>
      <w:marLeft w:val="0"/>
      <w:marRight w:val="0"/>
      <w:marTop w:val="0"/>
      <w:marBottom w:val="0"/>
      <w:divBdr>
        <w:top w:val="none" w:sz="0" w:space="0" w:color="auto"/>
        <w:left w:val="none" w:sz="0" w:space="0" w:color="auto"/>
        <w:bottom w:val="none" w:sz="0" w:space="0" w:color="auto"/>
        <w:right w:val="none" w:sz="0" w:space="0" w:color="auto"/>
      </w:divBdr>
    </w:div>
    <w:div w:id="1828788308">
      <w:bodyDiv w:val="1"/>
      <w:marLeft w:val="0"/>
      <w:marRight w:val="0"/>
      <w:marTop w:val="0"/>
      <w:marBottom w:val="0"/>
      <w:divBdr>
        <w:top w:val="none" w:sz="0" w:space="0" w:color="auto"/>
        <w:left w:val="none" w:sz="0" w:space="0" w:color="auto"/>
        <w:bottom w:val="none" w:sz="0" w:space="0" w:color="auto"/>
        <w:right w:val="none" w:sz="0" w:space="0" w:color="auto"/>
      </w:divBdr>
    </w:div>
    <w:div w:id="1830368013">
      <w:bodyDiv w:val="1"/>
      <w:marLeft w:val="0"/>
      <w:marRight w:val="0"/>
      <w:marTop w:val="0"/>
      <w:marBottom w:val="0"/>
      <w:divBdr>
        <w:top w:val="none" w:sz="0" w:space="0" w:color="auto"/>
        <w:left w:val="none" w:sz="0" w:space="0" w:color="auto"/>
        <w:bottom w:val="none" w:sz="0" w:space="0" w:color="auto"/>
        <w:right w:val="none" w:sz="0" w:space="0" w:color="auto"/>
      </w:divBdr>
    </w:div>
    <w:div w:id="1847355145">
      <w:bodyDiv w:val="1"/>
      <w:marLeft w:val="0"/>
      <w:marRight w:val="0"/>
      <w:marTop w:val="0"/>
      <w:marBottom w:val="0"/>
      <w:divBdr>
        <w:top w:val="none" w:sz="0" w:space="0" w:color="auto"/>
        <w:left w:val="none" w:sz="0" w:space="0" w:color="auto"/>
        <w:bottom w:val="none" w:sz="0" w:space="0" w:color="auto"/>
        <w:right w:val="none" w:sz="0" w:space="0" w:color="auto"/>
      </w:divBdr>
    </w:div>
    <w:div w:id="1855655016">
      <w:bodyDiv w:val="1"/>
      <w:marLeft w:val="0"/>
      <w:marRight w:val="0"/>
      <w:marTop w:val="0"/>
      <w:marBottom w:val="0"/>
      <w:divBdr>
        <w:top w:val="none" w:sz="0" w:space="0" w:color="auto"/>
        <w:left w:val="none" w:sz="0" w:space="0" w:color="auto"/>
        <w:bottom w:val="none" w:sz="0" w:space="0" w:color="auto"/>
        <w:right w:val="none" w:sz="0" w:space="0" w:color="auto"/>
      </w:divBdr>
    </w:div>
    <w:div w:id="1866209201">
      <w:bodyDiv w:val="1"/>
      <w:marLeft w:val="0"/>
      <w:marRight w:val="0"/>
      <w:marTop w:val="0"/>
      <w:marBottom w:val="0"/>
      <w:divBdr>
        <w:top w:val="none" w:sz="0" w:space="0" w:color="auto"/>
        <w:left w:val="none" w:sz="0" w:space="0" w:color="auto"/>
        <w:bottom w:val="none" w:sz="0" w:space="0" w:color="auto"/>
        <w:right w:val="none" w:sz="0" w:space="0" w:color="auto"/>
      </w:divBdr>
    </w:div>
    <w:div w:id="1866402493">
      <w:bodyDiv w:val="1"/>
      <w:marLeft w:val="0"/>
      <w:marRight w:val="0"/>
      <w:marTop w:val="0"/>
      <w:marBottom w:val="0"/>
      <w:divBdr>
        <w:top w:val="none" w:sz="0" w:space="0" w:color="auto"/>
        <w:left w:val="none" w:sz="0" w:space="0" w:color="auto"/>
        <w:bottom w:val="none" w:sz="0" w:space="0" w:color="auto"/>
        <w:right w:val="none" w:sz="0" w:space="0" w:color="auto"/>
      </w:divBdr>
    </w:div>
    <w:div w:id="1867407120">
      <w:bodyDiv w:val="1"/>
      <w:marLeft w:val="0"/>
      <w:marRight w:val="0"/>
      <w:marTop w:val="0"/>
      <w:marBottom w:val="0"/>
      <w:divBdr>
        <w:top w:val="none" w:sz="0" w:space="0" w:color="auto"/>
        <w:left w:val="none" w:sz="0" w:space="0" w:color="auto"/>
        <w:bottom w:val="none" w:sz="0" w:space="0" w:color="auto"/>
        <w:right w:val="none" w:sz="0" w:space="0" w:color="auto"/>
      </w:divBdr>
    </w:div>
    <w:div w:id="1886093240">
      <w:bodyDiv w:val="1"/>
      <w:marLeft w:val="0"/>
      <w:marRight w:val="0"/>
      <w:marTop w:val="0"/>
      <w:marBottom w:val="0"/>
      <w:divBdr>
        <w:top w:val="none" w:sz="0" w:space="0" w:color="auto"/>
        <w:left w:val="none" w:sz="0" w:space="0" w:color="auto"/>
        <w:bottom w:val="none" w:sz="0" w:space="0" w:color="auto"/>
        <w:right w:val="none" w:sz="0" w:space="0" w:color="auto"/>
      </w:divBdr>
    </w:div>
    <w:div w:id="1900432685">
      <w:bodyDiv w:val="1"/>
      <w:marLeft w:val="0"/>
      <w:marRight w:val="0"/>
      <w:marTop w:val="0"/>
      <w:marBottom w:val="0"/>
      <w:divBdr>
        <w:top w:val="none" w:sz="0" w:space="0" w:color="auto"/>
        <w:left w:val="none" w:sz="0" w:space="0" w:color="auto"/>
        <w:bottom w:val="none" w:sz="0" w:space="0" w:color="auto"/>
        <w:right w:val="none" w:sz="0" w:space="0" w:color="auto"/>
      </w:divBdr>
    </w:div>
    <w:div w:id="1902476985">
      <w:bodyDiv w:val="1"/>
      <w:marLeft w:val="0"/>
      <w:marRight w:val="0"/>
      <w:marTop w:val="0"/>
      <w:marBottom w:val="0"/>
      <w:divBdr>
        <w:top w:val="none" w:sz="0" w:space="0" w:color="auto"/>
        <w:left w:val="none" w:sz="0" w:space="0" w:color="auto"/>
        <w:bottom w:val="none" w:sz="0" w:space="0" w:color="auto"/>
        <w:right w:val="none" w:sz="0" w:space="0" w:color="auto"/>
      </w:divBdr>
    </w:div>
    <w:div w:id="1919292894">
      <w:bodyDiv w:val="1"/>
      <w:marLeft w:val="0"/>
      <w:marRight w:val="0"/>
      <w:marTop w:val="0"/>
      <w:marBottom w:val="0"/>
      <w:divBdr>
        <w:top w:val="none" w:sz="0" w:space="0" w:color="auto"/>
        <w:left w:val="none" w:sz="0" w:space="0" w:color="auto"/>
        <w:bottom w:val="none" w:sz="0" w:space="0" w:color="auto"/>
        <w:right w:val="none" w:sz="0" w:space="0" w:color="auto"/>
      </w:divBdr>
    </w:div>
    <w:div w:id="1937590928">
      <w:bodyDiv w:val="1"/>
      <w:marLeft w:val="0"/>
      <w:marRight w:val="0"/>
      <w:marTop w:val="0"/>
      <w:marBottom w:val="0"/>
      <w:divBdr>
        <w:top w:val="none" w:sz="0" w:space="0" w:color="auto"/>
        <w:left w:val="none" w:sz="0" w:space="0" w:color="auto"/>
        <w:bottom w:val="none" w:sz="0" w:space="0" w:color="auto"/>
        <w:right w:val="none" w:sz="0" w:space="0" w:color="auto"/>
      </w:divBdr>
    </w:div>
    <w:div w:id="1941260295">
      <w:bodyDiv w:val="1"/>
      <w:marLeft w:val="0"/>
      <w:marRight w:val="0"/>
      <w:marTop w:val="0"/>
      <w:marBottom w:val="0"/>
      <w:divBdr>
        <w:top w:val="none" w:sz="0" w:space="0" w:color="auto"/>
        <w:left w:val="none" w:sz="0" w:space="0" w:color="auto"/>
        <w:bottom w:val="none" w:sz="0" w:space="0" w:color="auto"/>
        <w:right w:val="none" w:sz="0" w:space="0" w:color="auto"/>
      </w:divBdr>
    </w:div>
    <w:div w:id="1984850345">
      <w:bodyDiv w:val="1"/>
      <w:marLeft w:val="0"/>
      <w:marRight w:val="0"/>
      <w:marTop w:val="0"/>
      <w:marBottom w:val="0"/>
      <w:divBdr>
        <w:top w:val="none" w:sz="0" w:space="0" w:color="auto"/>
        <w:left w:val="none" w:sz="0" w:space="0" w:color="auto"/>
        <w:bottom w:val="none" w:sz="0" w:space="0" w:color="auto"/>
        <w:right w:val="none" w:sz="0" w:space="0" w:color="auto"/>
      </w:divBdr>
    </w:div>
    <w:div w:id="1986161175">
      <w:bodyDiv w:val="1"/>
      <w:marLeft w:val="0"/>
      <w:marRight w:val="0"/>
      <w:marTop w:val="0"/>
      <w:marBottom w:val="0"/>
      <w:divBdr>
        <w:top w:val="none" w:sz="0" w:space="0" w:color="auto"/>
        <w:left w:val="none" w:sz="0" w:space="0" w:color="auto"/>
        <w:bottom w:val="none" w:sz="0" w:space="0" w:color="auto"/>
        <w:right w:val="none" w:sz="0" w:space="0" w:color="auto"/>
      </w:divBdr>
    </w:div>
    <w:div w:id="2010866010">
      <w:bodyDiv w:val="1"/>
      <w:marLeft w:val="0"/>
      <w:marRight w:val="0"/>
      <w:marTop w:val="0"/>
      <w:marBottom w:val="0"/>
      <w:divBdr>
        <w:top w:val="none" w:sz="0" w:space="0" w:color="auto"/>
        <w:left w:val="none" w:sz="0" w:space="0" w:color="auto"/>
        <w:bottom w:val="none" w:sz="0" w:space="0" w:color="auto"/>
        <w:right w:val="none" w:sz="0" w:space="0" w:color="auto"/>
      </w:divBdr>
    </w:div>
    <w:div w:id="2015374909">
      <w:bodyDiv w:val="1"/>
      <w:marLeft w:val="0"/>
      <w:marRight w:val="0"/>
      <w:marTop w:val="0"/>
      <w:marBottom w:val="0"/>
      <w:divBdr>
        <w:top w:val="none" w:sz="0" w:space="0" w:color="auto"/>
        <w:left w:val="none" w:sz="0" w:space="0" w:color="auto"/>
        <w:bottom w:val="none" w:sz="0" w:space="0" w:color="auto"/>
        <w:right w:val="none" w:sz="0" w:space="0" w:color="auto"/>
      </w:divBdr>
      <w:divsChild>
        <w:div w:id="1197042606">
          <w:marLeft w:val="547"/>
          <w:marRight w:val="0"/>
          <w:marTop w:val="120"/>
          <w:marBottom w:val="240"/>
          <w:divBdr>
            <w:top w:val="none" w:sz="0" w:space="0" w:color="auto"/>
            <w:left w:val="none" w:sz="0" w:space="0" w:color="auto"/>
            <w:bottom w:val="none" w:sz="0" w:space="0" w:color="auto"/>
            <w:right w:val="none" w:sz="0" w:space="0" w:color="auto"/>
          </w:divBdr>
        </w:div>
        <w:div w:id="1644502635">
          <w:marLeft w:val="1166"/>
          <w:marRight w:val="0"/>
          <w:marTop w:val="120"/>
          <w:marBottom w:val="240"/>
          <w:divBdr>
            <w:top w:val="none" w:sz="0" w:space="0" w:color="auto"/>
            <w:left w:val="none" w:sz="0" w:space="0" w:color="auto"/>
            <w:bottom w:val="none" w:sz="0" w:space="0" w:color="auto"/>
            <w:right w:val="none" w:sz="0" w:space="0" w:color="auto"/>
          </w:divBdr>
        </w:div>
        <w:div w:id="917984655">
          <w:marLeft w:val="1166"/>
          <w:marRight w:val="0"/>
          <w:marTop w:val="120"/>
          <w:marBottom w:val="240"/>
          <w:divBdr>
            <w:top w:val="none" w:sz="0" w:space="0" w:color="auto"/>
            <w:left w:val="none" w:sz="0" w:space="0" w:color="auto"/>
            <w:bottom w:val="none" w:sz="0" w:space="0" w:color="auto"/>
            <w:right w:val="none" w:sz="0" w:space="0" w:color="auto"/>
          </w:divBdr>
        </w:div>
      </w:divsChild>
    </w:div>
    <w:div w:id="2015646936">
      <w:bodyDiv w:val="1"/>
      <w:marLeft w:val="0"/>
      <w:marRight w:val="0"/>
      <w:marTop w:val="0"/>
      <w:marBottom w:val="0"/>
      <w:divBdr>
        <w:top w:val="none" w:sz="0" w:space="0" w:color="auto"/>
        <w:left w:val="none" w:sz="0" w:space="0" w:color="auto"/>
        <w:bottom w:val="none" w:sz="0" w:space="0" w:color="auto"/>
        <w:right w:val="none" w:sz="0" w:space="0" w:color="auto"/>
      </w:divBdr>
    </w:div>
    <w:div w:id="2019191429">
      <w:bodyDiv w:val="1"/>
      <w:marLeft w:val="0"/>
      <w:marRight w:val="0"/>
      <w:marTop w:val="0"/>
      <w:marBottom w:val="0"/>
      <w:divBdr>
        <w:top w:val="none" w:sz="0" w:space="0" w:color="auto"/>
        <w:left w:val="none" w:sz="0" w:space="0" w:color="auto"/>
        <w:bottom w:val="none" w:sz="0" w:space="0" w:color="auto"/>
        <w:right w:val="none" w:sz="0" w:space="0" w:color="auto"/>
      </w:divBdr>
    </w:div>
    <w:div w:id="2022077289">
      <w:bodyDiv w:val="1"/>
      <w:marLeft w:val="0"/>
      <w:marRight w:val="0"/>
      <w:marTop w:val="0"/>
      <w:marBottom w:val="0"/>
      <w:divBdr>
        <w:top w:val="none" w:sz="0" w:space="0" w:color="auto"/>
        <w:left w:val="none" w:sz="0" w:space="0" w:color="auto"/>
        <w:bottom w:val="none" w:sz="0" w:space="0" w:color="auto"/>
        <w:right w:val="none" w:sz="0" w:space="0" w:color="auto"/>
      </w:divBdr>
      <w:divsChild>
        <w:div w:id="1984115705">
          <w:marLeft w:val="0"/>
          <w:marRight w:val="0"/>
          <w:marTop w:val="0"/>
          <w:marBottom w:val="0"/>
          <w:divBdr>
            <w:top w:val="none" w:sz="0" w:space="0" w:color="auto"/>
            <w:left w:val="none" w:sz="0" w:space="0" w:color="auto"/>
            <w:bottom w:val="none" w:sz="0" w:space="0" w:color="auto"/>
            <w:right w:val="none" w:sz="0" w:space="0" w:color="auto"/>
          </w:divBdr>
          <w:divsChild>
            <w:div w:id="332953077">
              <w:marLeft w:val="0"/>
              <w:marRight w:val="0"/>
              <w:marTop w:val="0"/>
              <w:marBottom w:val="0"/>
              <w:divBdr>
                <w:top w:val="none" w:sz="0" w:space="0" w:color="auto"/>
                <w:left w:val="none" w:sz="0" w:space="0" w:color="auto"/>
                <w:bottom w:val="none" w:sz="0" w:space="0" w:color="auto"/>
                <w:right w:val="none" w:sz="0" w:space="0" w:color="auto"/>
              </w:divBdr>
              <w:divsChild>
                <w:div w:id="733091939">
                  <w:marLeft w:val="0"/>
                  <w:marRight w:val="0"/>
                  <w:marTop w:val="0"/>
                  <w:marBottom w:val="0"/>
                  <w:divBdr>
                    <w:top w:val="none" w:sz="0" w:space="0" w:color="auto"/>
                    <w:left w:val="none" w:sz="0" w:space="0" w:color="auto"/>
                    <w:bottom w:val="none" w:sz="0" w:space="0" w:color="auto"/>
                    <w:right w:val="none" w:sz="0" w:space="0" w:color="auto"/>
                  </w:divBdr>
                  <w:divsChild>
                    <w:div w:id="511721010">
                      <w:marLeft w:val="0"/>
                      <w:marRight w:val="0"/>
                      <w:marTop w:val="0"/>
                      <w:marBottom w:val="0"/>
                      <w:divBdr>
                        <w:top w:val="none" w:sz="0" w:space="0" w:color="auto"/>
                        <w:left w:val="none" w:sz="0" w:space="0" w:color="auto"/>
                        <w:bottom w:val="none" w:sz="0" w:space="0" w:color="auto"/>
                        <w:right w:val="none" w:sz="0" w:space="0" w:color="auto"/>
                      </w:divBdr>
                      <w:divsChild>
                        <w:div w:id="1007639909">
                          <w:marLeft w:val="0"/>
                          <w:marRight w:val="0"/>
                          <w:marTop w:val="0"/>
                          <w:marBottom w:val="0"/>
                          <w:divBdr>
                            <w:top w:val="none" w:sz="0" w:space="0" w:color="auto"/>
                            <w:left w:val="none" w:sz="0" w:space="0" w:color="auto"/>
                            <w:bottom w:val="none" w:sz="0" w:space="0" w:color="auto"/>
                            <w:right w:val="none" w:sz="0" w:space="0" w:color="auto"/>
                          </w:divBdr>
                          <w:divsChild>
                            <w:div w:id="1339700790">
                              <w:marLeft w:val="0"/>
                              <w:marRight w:val="0"/>
                              <w:marTop w:val="0"/>
                              <w:marBottom w:val="0"/>
                              <w:divBdr>
                                <w:top w:val="none" w:sz="0" w:space="0" w:color="auto"/>
                                <w:left w:val="none" w:sz="0" w:space="0" w:color="auto"/>
                                <w:bottom w:val="none" w:sz="0" w:space="0" w:color="auto"/>
                                <w:right w:val="none" w:sz="0" w:space="0" w:color="auto"/>
                              </w:divBdr>
                              <w:divsChild>
                                <w:div w:id="507522437">
                                  <w:marLeft w:val="0"/>
                                  <w:marRight w:val="0"/>
                                  <w:marTop w:val="0"/>
                                  <w:marBottom w:val="0"/>
                                  <w:divBdr>
                                    <w:top w:val="none" w:sz="0" w:space="0" w:color="auto"/>
                                    <w:left w:val="none" w:sz="0" w:space="0" w:color="auto"/>
                                    <w:bottom w:val="none" w:sz="0" w:space="0" w:color="auto"/>
                                    <w:right w:val="none" w:sz="0" w:space="0" w:color="auto"/>
                                  </w:divBdr>
                                  <w:divsChild>
                                    <w:div w:id="1586650636">
                                      <w:marLeft w:val="0"/>
                                      <w:marRight w:val="0"/>
                                      <w:marTop w:val="0"/>
                                      <w:marBottom w:val="0"/>
                                      <w:divBdr>
                                        <w:top w:val="none" w:sz="0" w:space="0" w:color="auto"/>
                                        <w:left w:val="none" w:sz="0" w:space="0" w:color="auto"/>
                                        <w:bottom w:val="none" w:sz="0" w:space="0" w:color="auto"/>
                                        <w:right w:val="none" w:sz="0" w:space="0" w:color="auto"/>
                                      </w:divBdr>
                                      <w:divsChild>
                                        <w:div w:id="1600672342">
                                          <w:marLeft w:val="0"/>
                                          <w:marRight w:val="0"/>
                                          <w:marTop w:val="0"/>
                                          <w:marBottom w:val="0"/>
                                          <w:divBdr>
                                            <w:top w:val="none" w:sz="0" w:space="0" w:color="auto"/>
                                            <w:left w:val="none" w:sz="0" w:space="0" w:color="auto"/>
                                            <w:bottom w:val="none" w:sz="0" w:space="0" w:color="auto"/>
                                            <w:right w:val="none" w:sz="0" w:space="0" w:color="auto"/>
                                          </w:divBdr>
                                          <w:divsChild>
                                            <w:div w:id="1282344843">
                                              <w:marLeft w:val="0"/>
                                              <w:marRight w:val="0"/>
                                              <w:marTop w:val="0"/>
                                              <w:marBottom w:val="0"/>
                                              <w:divBdr>
                                                <w:top w:val="none" w:sz="0" w:space="0" w:color="auto"/>
                                                <w:left w:val="none" w:sz="0" w:space="0" w:color="auto"/>
                                                <w:bottom w:val="none" w:sz="0" w:space="0" w:color="auto"/>
                                                <w:right w:val="none" w:sz="0" w:space="0" w:color="auto"/>
                                              </w:divBdr>
                                              <w:divsChild>
                                                <w:div w:id="144589510">
                                                  <w:marLeft w:val="0"/>
                                                  <w:marRight w:val="0"/>
                                                  <w:marTop w:val="0"/>
                                                  <w:marBottom w:val="0"/>
                                                  <w:divBdr>
                                                    <w:top w:val="none" w:sz="0" w:space="0" w:color="auto"/>
                                                    <w:left w:val="none" w:sz="0" w:space="0" w:color="auto"/>
                                                    <w:bottom w:val="none" w:sz="0" w:space="0" w:color="auto"/>
                                                    <w:right w:val="none" w:sz="0" w:space="0" w:color="auto"/>
                                                  </w:divBdr>
                                                  <w:divsChild>
                                                    <w:div w:id="1374041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23628692">
      <w:bodyDiv w:val="1"/>
      <w:marLeft w:val="0"/>
      <w:marRight w:val="0"/>
      <w:marTop w:val="0"/>
      <w:marBottom w:val="0"/>
      <w:divBdr>
        <w:top w:val="none" w:sz="0" w:space="0" w:color="auto"/>
        <w:left w:val="none" w:sz="0" w:space="0" w:color="auto"/>
        <w:bottom w:val="none" w:sz="0" w:space="0" w:color="auto"/>
        <w:right w:val="none" w:sz="0" w:space="0" w:color="auto"/>
      </w:divBdr>
    </w:div>
    <w:div w:id="2046559139">
      <w:bodyDiv w:val="1"/>
      <w:marLeft w:val="0"/>
      <w:marRight w:val="0"/>
      <w:marTop w:val="0"/>
      <w:marBottom w:val="0"/>
      <w:divBdr>
        <w:top w:val="none" w:sz="0" w:space="0" w:color="auto"/>
        <w:left w:val="none" w:sz="0" w:space="0" w:color="auto"/>
        <w:bottom w:val="none" w:sz="0" w:space="0" w:color="auto"/>
        <w:right w:val="none" w:sz="0" w:space="0" w:color="auto"/>
      </w:divBdr>
    </w:div>
    <w:div w:id="2134059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glossaryDocument" Target="glossary/document.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_rels/header3.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jpg"/></Relationships>
</file>

<file path=word/_rels/settings.xml.rels><?xml version="1.0" encoding="UTF-8" standalone="yes"?>
<Relationships xmlns="http://schemas.openxmlformats.org/package/2006/relationships"><Relationship Id="rId1" Type="http://schemas.openxmlformats.org/officeDocument/2006/relationships/attachedTemplate" Target="file:///C:\Jakob\Tabor%20Electronics\Templates\Tabor%20Technical%20Documentation%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04D9489D973449E1843018D03B68EE1E"/>
        <w:category>
          <w:name w:val="General"/>
          <w:gallery w:val="placeholder"/>
        </w:category>
        <w:types>
          <w:type w:val="bbPlcHdr"/>
        </w:types>
        <w:behaviors>
          <w:behavior w:val="content"/>
        </w:behaviors>
        <w:guid w:val="{1622D118-6C2F-43A7-BF8D-C3915DE08D7E}"/>
      </w:docPartPr>
      <w:docPartBody>
        <w:p w:rsidR="00A46FF1" w:rsidRDefault="006C6BB1" w:rsidP="006C6BB1">
          <w:pPr>
            <w:pStyle w:val="04D9489D973449E1843018D03B68EE1E"/>
          </w:pPr>
          <w:r w:rsidRPr="00A245B8">
            <w:rPr>
              <w:rStyle w:val="PlaceholderText"/>
            </w:rPr>
            <w:t>[Title]</w:t>
          </w:r>
        </w:p>
      </w:docPartBody>
    </w:docPart>
    <w:docPart>
      <w:docPartPr>
        <w:name w:val="D4172F378CD84EC4972811C70F09E0DD"/>
        <w:category>
          <w:name w:val="General"/>
          <w:gallery w:val="placeholder"/>
        </w:category>
        <w:types>
          <w:type w:val="bbPlcHdr"/>
        </w:types>
        <w:behaviors>
          <w:behavior w:val="content"/>
        </w:behaviors>
        <w:guid w:val="{961A140A-22AE-4BD6-B3A5-9A7C0E1AE498}"/>
      </w:docPartPr>
      <w:docPartBody>
        <w:p w:rsidR="00A46FF1" w:rsidRDefault="006C6BB1" w:rsidP="006C6BB1">
          <w:pPr>
            <w:pStyle w:val="D4172F378CD84EC4972811C70F09E0DD"/>
          </w:pPr>
          <w:r w:rsidRPr="00A245B8">
            <w:rPr>
              <w:rStyle w:val="PlaceholderText"/>
            </w:rPr>
            <w:t>[Category]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tserrat">
    <w:altName w:val="Montserrat"/>
    <w:charset w:val="00"/>
    <w:family w:val="auto"/>
    <w:pitch w:val="variable"/>
    <w:sig w:usb0="2000020F" w:usb1="00000003" w:usb2="00000000" w:usb3="00000000" w:csb0="00000197"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Open Sans">
    <w:charset w:val="00"/>
    <w:family w:val="swiss"/>
    <w:pitch w:val="variable"/>
    <w:sig w:usb0="E00002EF" w:usb1="4000205B" w:usb2="00000028" w:usb3="00000000" w:csb0="0000019F" w:csb1="00000000"/>
  </w:font>
  <w:font w:name="Trebuchet MS">
    <w:panose1 w:val="020B0603020202020204"/>
    <w:charset w:val="00"/>
    <w:family w:val="swiss"/>
    <w:pitch w:val="variable"/>
    <w:sig w:usb0="00000687" w:usb1="00000000" w:usb2="00000000" w:usb3="00000000" w:csb0="0000009F" w:csb1="00000000"/>
  </w:font>
  <w:font w:name="WinSoftPro-Medium">
    <w:altName w:val="Arial"/>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Miriam">
    <w:charset w:val="B1"/>
    <w:family w:val="swiss"/>
    <w:pitch w:val="variable"/>
    <w:sig w:usb0="00000803" w:usb1="00000000" w:usb2="00000000" w:usb3="00000000" w:csb0="00000021" w:csb1="00000000"/>
  </w:font>
  <w:font w:name="MS Mincho">
    <w:altName w:val="ＭＳ 明朝"/>
    <w:panose1 w:val="02020609040205080304"/>
    <w:charset w:val="80"/>
    <w:family w:val="modern"/>
    <w:pitch w:val="fixed"/>
    <w:sig w:usb0="E00002FF" w:usb1="6AC7FDFB" w:usb2="08000012" w:usb3="00000000" w:csb0="0002009F" w:csb1="00000000"/>
  </w:font>
  <w:font w:name="Solo Sans">
    <w:altName w:val="Solo Sans"/>
    <w:panose1 w:val="00000000000000000000"/>
    <w:charset w:val="00"/>
    <w:family w:val="swiss"/>
    <w:notTrueType/>
    <w:pitch w:val="default"/>
    <w:sig w:usb0="00000003" w:usb1="00000000" w:usb2="00000000" w:usb3="00000000" w:csb0="0000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6BB1"/>
    <w:rsid w:val="00045549"/>
    <w:rsid w:val="00074A18"/>
    <w:rsid w:val="000D1E09"/>
    <w:rsid w:val="001A11AD"/>
    <w:rsid w:val="00201B90"/>
    <w:rsid w:val="0023728A"/>
    <w:rsid w:val="003159C7"/>
    <w:rsid w:val="003702BD"/>
    <w:rsid w:val="003B6468"/>
    <w:rsid w:val="003D45FE"/>
    <w:rsid w:val="00430918"/>
    <w:rsid w:val="005C78A8"/>
    <w:rsid w:val="005E575F"/>
    <w:rsid w:val="005F4249"/>
    <w:rsid w:val="006156BF"/>
    <w:rsid w:val="00641C45"/>
    <w:rsid w:val="00646B5D"/>
    <w:rsid w:val="006C6BB1"/>
    <w:rsid w:val="00867E8F"/>
    <w:rsid w:val="00891DE5"/>
    <w:rsid w:val="008F02E2"/>
    <w:rsid w:val="00927FB3"/>
    <w:rsid w:val="009B5D02"/>
    <w:rsid w:val="00A31C1C"/>
    <w:rsid w:val="00A46FF1"/>
    <w:rsid w:val="00AE4838"/>
    <w:rsid w:val="00B33577"/>
    <w:rsid w:val="00CB5AEC"/>
    <w:rsid w:val="00D15E14"/>
    <w:rsid w:val="00D74738"/>
    <w:rsid w:val="00E14155"/>
    <w:rsid w:val="00E77415"/>
    <w:rsid w:val="00EF664D"/>
    <w:rsid w:val="00F0150C"/>
  </w:rsids>
  <m:mathPr>
    <m:mathFont m:val="Cambria Math"/>
    <m:brkBin m:val="before"/>
    <m:brkBinSub m:val="--"/>
    <m:smallFrac m:val="0"/>
    <m:dispDef/>
    <m:lMargin m:val="0"/>
    <m:rMargin m:val="0"/>
    <m:defJc m:val="centerGroup"/>
    <m:wrapIndent m:val="1440"/>
    <m:intLim m:val="subSup"/>
    <m:naryLim m:val="undOvr"/>
  </m:mathPr>
  <w:themeFontLang w:val="en-IN"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IN" w:eastAsia="en-IN"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C6BB1"/>
    <w:rPr>
      <w:rFonts w:cs="Times New Roman"/>
      <w:color w:val="808080"/>
    </w:rPr>
  </w:style>
  <w:style w:type="paragraph" w:customStyle="1" w:styleId="04D9489D973449E1843018D03B68EE1E">
    <w:name w:val="04D9489D973449E1843018D03B68EE1E"/>
    <w:rsid w:val="006C6BB1"/>
  </w:style>
  <w:style w:type="paragraph" w:customStyle="1" w:styleId="D4172F378CD84EC4972811C70F09E0DD">
    <w:name w:val="D4172F378CD84EC4972811C70F09E0DD"/>
    <w:rsid w:val="006C6BB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est xmlns="2cf0ac31-8300-4583-991d-de889fcc29e5">
      <UserInfo>
        <DisplayName/>
        <AccountId xsi:nil="true"/>
        <AccountType/>
      </UserInfo>
    </test>
    <review_x0020_status xmlns="2cf0ac31-8300-4583-991d-de889fcc29e5">Review</review_x0020_status>
    <reviewer_x0020_3 xmlns="2cf0ac31-8300-4583-991d-de889fcc29e5">
      <UserInfo>
        <DisplayName/>
        <AccountId xsi:nil="true"/>
        <AccountType/>
      </UserInfo>
    </reviewer_x0020_3>
    <reviewer_x0020_6 xmlns="2cf0ac31-8300-4583-991d-de889fcc29e5">
      <UserInfo>
        <DisplayName/>
        <AccountId xsi:nil="true"/>
        <AccountType/>
      </UserInfo>
    </reviewer_x0020_6>
    <doc_x0020_type xmlns="2cf0ac31-8300-4583-991d-de889fcc29e5" xsi:nil="true"/>
    <reviewer_x0020_2 xmlns="2cf0ac31-8300-4583-991d-de889fcc29e5">
      <UserInfo>
        <DisplayName/>
        <AccountId xsi:nil="true"/>
        <AccountType/>
      </UserInfo>
    </reviewer_x0020_2>
    <reviewer_x0020_5 xmlns="2cf0ac31-8300-4583-991d-de889fcc29e5">
      <UserInfo>
        <DisplayName/>
        <AccountId xsi:nil="true"/>
        <AccountType/>
      </UserInfo>
    </reviewer_x0020_5>
    <reviewer_x0020_1 xmlns="2cf0ac31-8300-4583-991d-de889fcc29e5">
      <UserInfo>
        <DisplayName/>
        <AccountId xsi:nil="true"/>
        <AccountType/>
      </UserInfo>
    </reviewer_x0020_1>
    <reviewer_x0020_4 xmlns="2cf0ac31-8300-4583-991d-de889fcc29e5">
      <UserInfo>
        <DisplayName/>
        <AccountId xsi:nil="true"/>
        <AccountType/>
      </UserInfo>
    </reviewer_x0020_4>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E3FFB5B3D723954FA59D5369C083C460" ma:contentTypeVersion="35" ma:contentTypeDescription="Create a new document." ma:contentTypeScope="" ma:versionID="20dcd842604e2d4ad1317110f8d081ff">
  <xsd:schema xmlns:xsd="http://www.w3.org/2001/XMLSchema" xmlns:xs="http://www.w3.org/2001/XMLSchema" xmlns:p="http://schemas.microsoft.com/office/2006/metadata/properties" xmlns:ns2="2cf0ac31-8300-4583-991d-de889fcc29e5" targetNamespace="http://schemas.microsoft.com/office/2006/metadata/properties" ma:root="true" ma:fieldsID="e78c0a6456f131a4a217620bde02f16a" ns2:_="">
    <xsd:import namespace="2cf0ac31-8300-4583-991d-de889fcc29e5"/>
    <xsd:element name="properties">
      <xsd:complexType>
        <xsd:sequence>
          <xsd:element name="documentManagement">
            <xsd:complexType>
              <xsd:all>
                <xsd:element ref="ns2:review_x0020_status" minOccurs="0"/>
                <xsd:element ref="ns2:doc_x0020_type" minOccurs="0"/>
                <xsd:element ref="ns2:reviewer_x0020_1" minOccurs="0"/>
                <xsd:element ref="ns2:reviewer_x0020_2" minOccurs="0"/>
                <xsd:element ref="ns2:reviewer_x0020_3" minOccurs="0"/>
                <xsd:element ref="ns2:reviewer_x0020_4" minOccurs="0"/>
                <xsd:element ref="ns2:reviewer_x0020_5" minOccurs="0"/>
                <xsd:element ref="ns2:test" minOccurs="0"/>
                <xsd:element ref="ns2:reviewer_x0020_6"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cf0ac31-8300-4583-991d-de889fcc29e5" elementFormDefault="qualified">
    <xsd:import namespace="http://schemas.microsoft.com/office/2006/documentManagement/types"/>
    <xsd:import namespace="http://schemas.microsoft.com/office/infopath/2007/PartnerControls"/>
    <xsd:element name="review_x0020_status" ma:index="2" nillable="true" ma:displayName="Status" ma:default="Review" ma:format="Dropdown" ma:internalName="review_x0020_status" ma:readOnly="false">
      <xsd:simpleType>
        <xsd:restriction base="dms:Choice">
          <xsd:enumeration value="Review"/>
          <xsd:enumeration value="Publish"/>
        </xsd:restriction>
      </xsd:simpleType>
    </xsd:element>
    <xsd:element name="doc_x0020_type" ma:index="3" nillable="true" ma:displayName="Doc type" ma:format="Dropdown" ma:internalName="doc_x0020_type" ma:readOnly="false">
      <xsd:simpleType>
        <xsd:restriction base="dms:Choice">
          <xsd:enumeration value="AppNotes"/>
          <xsd:enumeration value="BordersUsersManual"/>
          <xsd:enumeration value="DataSheets"/>
          <xsd:enumeration value="ToolManual"/>
          <xsd:enumeration value="VS020 Launch"/>
        </xsd:restriction>
      </xsd:simpleType>
    </xsd:element>
    <xsd:element name="reviewer_x0020_1" ma:index="4" nillable="true" ma:displayName="reviewer 1" ma:list="UserInfo" ma:SharePointGroup="0" ma:internalName="reviewer_x0020_1"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reviewer_x0020_2" ma:index="5" nillable="true" ma:displayName="reviewer 2" ma:list="UserInfo" ma:SharePointGroup="0" ma:internalName="reviewer_x0020_2"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reviewer_x0020_3" ma:index="6" nillable="true" ma:displayName="reviewer 3" ma:list="UserInfo" ma:SharePointGroup="0" ma:internalName="reviewer_x0020_3"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reviewer_x0020_4" ma:index="7" nillable="true" ma:displayName="reviewer 4" ma:list="UserInfo" ma:SharePointGroup="0" ma:internalName="reviewer_x0020_4"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reviewer_x0020_5" ma:index="8" nillable="true" ma:displayName="reviewer 5" ma:list="UserInfo" ma:SharePointGroup="0" ma:internalName="reviewer_x0020_5"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test" ma:index="9" nillable="true" ma:displayName="Approver" ma:list="UserInfo" ma:SharePointGroup="0" ma:internalName="test"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reviewer_x0020_6" ma:index="10" nillable="true" ma:displayName="reviewer 6" ma:list="UserInfo" ma:SharePointGroup="0" ma:internalName="reviewer_x0020_6"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A008FB6-8AF3-4F69-AE56-17CEF620C6CC}">
  <ds:schemaRefs>
    <ds:schemaRef ds:uri="http://schemas.microsoft.com/sharepoint/v3/contenttype/forms"/>
  </ds:schemaRefs>
</ds:datastoreItem>
</file>

<file path=customXml/itemProps2.xml><?xml version="1.0" encoding="utf-8"?>
<ds:datastoreItem xmlns:ds="http://schemas.openxmlformats.org/officeDocument/2006/customXml" ds:itemID="{C4AA58A6-B124-4982-A5EB-B59593917A50}">
  <ds:schemaRefs>
    <ds:schemaRef ds:uri="http://schemas.microsoft.com/office/2006/metadata/properties"/>
    <ds:schemaRef ds:uri="http://schemas.microsoft.com/office/infopath/2007/PartnerControls"/>
    <ds:schemaRef ds:uri="2cf0ac31-8300-4583-991d-de889fcc29e5"/>
  </ds:schemaRefs>
</ds:datastoreItem>
</file>

<file path=customXml/itemProps3.xml><?xml version="1.0" encoding="utf-8"?>
<ds:datastoreItem xmlns:ds="http://schemas.openxmlformats.org/officeDocument/2006/customXml" ds:itemID="{AC966ABE-F850-4B4A-9DD7-28E1FFFCA317}">
  <ds:schemaRefs>
    <ds:schemaRef ds:uri="http://schemas.openxmlformats.org/officeDocument/2006/bibliography"/>
  </ds:schemaRefs>
</ds:datastoreItem>
</file>

<file path=customXml/itemProps4.xml><?xml version="1.0" encoding="utf-8"?>
<ds:datastoreItem xmlns:ds="http://schemas.openxmlformats.org/officeDocument/2006/customXml" ds:itemID="{A83412DD-0FC2-4A94-AE17-9EBA82103F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cf0ac31-8300-4583-991d-de889fcc29e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Tabor Technical Documentation Template</Template>
  <TotalTime>0</TotalTime>
  <Pages>30</Pages>
  <Words>5525</Words>
  <Characters>31497</Characters>
  <Application>Microsoft Office Word</Application>
  <DocSecurity>0</DocSecurity>
  <Lines>262</Lines>
  <Paragraphs>73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Lucid Series Performance Verification Manual</vt:lpstr>
      <vt:lpstr>Application Note AN6013 -</vt:lpstr>
    </vt:vector>
  </TitlesOfParts>
  <Manager>jonathan.n@tabor.co.il;yaron.p@tabor.co.il</Manager>
  <Company>Tabor Electronics</Company>
  <LinksUpToDate>false</LinksUpToDate>
  <CharactersWithSpaces>36949</CharactersWithSpaces>
  <SharedDoc>false</SharedDoc>
  <HLinks>
    <vt:vector size="306" baseType="variant">
      <vt:variant>
        <vt:i4>1703993</vt:i4>
      </vt:variant>
      <vt:variant>
        <vt:i4>296</vt:i4>
      </vt:variant>
      <vt:variant>
        <vt:i4>0</vt:i4>
      </vt:variant>
      <vt:variant>
        <vt:i4>5</vt:i4>
      </vt:variant>
      <vt:variant>
        <vt:lpwstr/>
      </vt:variant>
      <vt:variant>
        <vt:lpwstr>_Toc340999398</vt:lpwstr>
      </vt:variant>
      <vt:variant>
        <vt:i4>1703993</vt:i4>
      </vt:variant>
      <vt:variant>
        <vt:i4>290</vt:i4>
      </vt:variant>
      <vt:variant>
        <vt:i4>0</vt:i4>
      </vt:variant>
      <vt:variant>
        <vt:i4>5</vt:i4>
      </vt:variant>
      <vt:variant>
        <vt:lpwstr/>
      </vt:variant>
      <vt:variant>
        <vt:lpwstr>_Toc340999397</vt:lpwstr>
      </vt:variant>
      <vt:variant>
        <vt:i4>1703993</vt:i4>
      </vt:variant>
      <vt:variant>
        <vt:i4>284</vt:i4>
      </vt:variant>
      <vt:variant>
        <vt:i4>0</vt:i4>
      </vt:variant>
      <vt:variant>
        <vt:i4>5</vt:i4>
      </vt:variant>
      <vt:variant>
        <vt:lpwstr/>
      </vt:variant>
      <vt:variant>
        <vt:lpwstr>_Toc340999396</vt:lpwstr>
      </vt:variant>
      <vt:variant>
        <vt:i4>1703993</vt:i4>
      </vt:variant>
      <vt:variant>
        <vt:i4>278</vt:i4>
      </vt:variant>
      <vt:variant>
        <vt:i4>0</vt:i4>
      </vt:variant>
      <vt:variant>
        <vt:i4>5</vt:i4>
      </vt:variant>
      <vt:variant>
        <vt:lpwstr/>
      </vt:variant>
      <vt:variant>
        <vt:lpwstr>_Toc340999395</vt:lpwstr>
      </vt:variant>
      <vt:variant>
        <vt:i4>1703993</vt:i4>
      </vt:variant>
      <vt:variant>
        <vt:i4>272</vt:i4>
      </vt:variant>
      <vt:variant>
        <vt:i4>0</vt:i4>
      </vt:variant>
      <vt:variant>
        <vt:i4>5</vt:i4>
      </vt:variant>
      <vt:variant>
        <vt:lpwstr/>
      </vt:variant>
      <vt:variant>
        <vt:lpwstr>_Toc340999394</vt:lpwstr>
      </vt:variant>
      <vt:variant>
        <vt:i4>1703993</vt:i4>
      </vt:variant>
      <vt:variant>
        <vt:i4>266</vt:i4>
      </vt:variant>
      <vt:variant>
        <vt:i4>0</vt:i4>
      </vt:variant>
      <vt:variant>
        <vt:i4>5</vt:i4>
      </vt:variant>
      <vt:variant>
        <vt:lpwstr/>
      </vt:variant>
      <vt:variant>
        <vt:lpwstr>_Toc340999393</vt:lpwstr>
      </vt:variant>
      <vt:variant>
        <vt:i4>1703993</vt:i4>
      </vt:variant>
      <vt:variant>
        <vt:i4>260</vt:i4>
      </vt:variant>
      <vt:variant>
        <vt:i4>0</vt:i4>
      </vt:variant>
      <vt:variant>
        <vt:i4>5</vt:i4>
      </vt:variant>
      <vt:variant>
        <vt:lpwstr/>
      </vt:variant>
      <vt:variant>
        <vt:lpwstr>_Toc340999392</vt:lpwstr>
      </vt:variant>
      <vt:variant>
        <vt:i4>1703993</vt:i4>
      </vt:variant>
      <vt:variant>
        <vt:i4>254</vt:i4>
      </vt:variant>
      <vt:variant>
        <vt:i4>0</vt:i4>
      </vt:variant>
      <vt:variant>
        <vt:i4>5</vt:i4>
      </vt:variant>
      <vt:variant>
        <vt:lpwstr/>
      </vt:variant>
      <vt:variant>
        <vt:lpwstr>_Toc340999391</vt:lpwstr>
      </vt:variant>
      <vt:variant>
        <vt:i4>1703993</vt:i4>
      </vt:variant>
      <vt:variant>
        <vt:i4>248</vt:i4>
      </vt:variant>
      <vt:variant>
        <vt:i4>0</vt:i4>
      </vt:variant>
      <vt:variant>
        <vt:i4>5</vt:i4>
      </vt:variant>
      <vt:variant>
        <vt:lpwstr/>
      </vt:variant>
      <vt:variant>
        <vt:lpwstr>_Toc340999390</vt:lpwstr>
      </vt:variant>
      <vt:variant>
        <vt:i4>1769529</vt:i4>
      </vt:variant>
      <vt:variant>
        <vt:i4>242</vt:i4>
      </vt:variant>
      <vt:variant>
        <vt:i4>0</vt:i4>
      </vt:variant>
      <vt:variant>
        <vt:i4>5</vt:i4>
      </vt:variant>
      <vt:variant>
        <vt:lpwstr/>
      </vt:variant>
      <vt:variant>
        <vt:lpwstr>_Toc340999389</vt:lpwstr>
      </vt:variant>
      <vt:variant>
        <vt:i4>1769529</vt:i4>
      </vt:variant>
      <vt:variant>
        <vt:i4>236</vt:i4>
      </vt:variant>
      <vt:variant>
        <vt:i4>0</vt:i4>
      </vt:variant>
      <vt:variant>
        <vt:i4>5</vt:i4>
      </vt:variant>
      <vt:variant>
        <vt:lpwstr/>
      </vt:variant>
      <vt:variant>
        <vt:lpwstr>_Toc340999388</vt:lpwstr>
      </vt:variant>
      <vt:variant>
        <vt:i4>1769529</vt:i4>
      </vt:variant>
      <vt:variant>
        <vt:i4>230</vt:i4>
      </vt:variant>
      <vt:variant>
        <vt:i4>0</vt:i4>
      </vt:variant>
      <vt:variant>
        <vt:i4>5</vt:i4>
      </vt:variant>
      <vt:variant>
        <vt:lpwstr/>
      </vt:variant>
      <vt:variant>
        <vt:lpwstr>_Toc340999387</vt:lpwstr>
      </vt:variant>
      <vt:variant>
        <vt:i4>1769529</vt:i4>
      </vt:variant>
      <vt:variant>
        <vt:i4>224</vt:i4>
      </vt:variant>
      <vt:variant>
        <vt:i4>0</vt:i4>
      </vt:variant>
      <vt:variant>
        <vt:i4>5</vt:i4>
      </vt:variant>
      <vt:variant>
        <vt:lpwstr/>
      </vt:variant>
      <vt:variant>
        <vt:lpwstr>_Toc340999386</vt:lpwstr>
      </vt:variant>
      <vt:variant>
        <vt:i4>1769529</vt:i4>
      </vt:variant>
      <vt:variant>
        <vt:i4>218</vt:i4>
      </vt:variant>
      <vt:variant>
        <vt:i4>0</vt:i4>
      </vt:variant>
      <vt:variant>
        <vt:i4>5</vt:i4>
      </vt:variant>
      <vt:variant>
        <vt:lpwstr/>
      </vt:variant>
      <vt:variant>
        <vt:lpwstr>_Toc340999385</vt:lpwstr>
      </vt:variant>
      <vt:variant>
        <vt:i4>1769529</vt:i4>
      </vt:variant>
      <vt:variant>
        <vt:i4>212</vt:i4>
      </vt:variant>
      <vt:variant>
        <vt:i4>0</vt:i4>
      </vt:variant>
      <vt:variant>
        <vt:i4>5</vt:i4>
      </vt:variant>
      <vt:variant>
        <vt:lpwstr/>
      </vt:variant>
      <vt:variant>
        <vt:lpwstr>_Toc340999384</vt:lpwstr>
      </vt:variant>
      <vt:variant>
        <vt:i4>1769529</vt:i4>
      </vt:variant>
      <vt:variant>
        <vt:i4>206</vt:i4>
      </vt:variant>
      <vt:variant>
        <vt:i4>0</vt:i4>
      </vt:variant>
      <vt:variant>
        <vt:i4>5</vt:i4>
      </vt:variant>
      <vt:variant>
        <vt:lpwstr/>
      </vt:variant>
      <vt:variant>
        <vt:lpwstr>_Toc340999383</vt:lpwstr>
      </vt:variant>
      <vt:variant>
        <vt:i4>1769529</vt:i4>
      </vt:variant>
      <vt:variant>
        <vt:i4>200</vt:i4>
      </vt:variant>
      <vt:variant>
        <vt:i4>0</vt:i4>
      </vt:variant>
      <vt:variant>
        <vt:i4>5</vt:i4>
      </vt:variant>
      <vt:variant>
        <vt:lpwstr/>
      </vt:variant>
      <vt:variant>
        <vt:lpwstr>_Toc340999382</vt:lpwstr>
      </vt:variant>
      <vt:variant>
        <vt:i4>1769529</vt:i4>
      </vt:variant>
      <vt:variant>
        <vt:i4>194</vt:i4>
      </vt:variant>
      <vt:variant>
        <vt:i4>0</vt:i4>
      </vt:variant>
      <vt:variant>
        <vt:i4>5</vt:i4>
      </vt:variant>
      <vt:variant>
        <vt:lpwstr/>
      </vt:variant>
      <vt:variant>
        <vt:lpwstr>_Toc340999381</vt:lpwstr>
      </vt:variant>
      <vt:variant>
        <vt:i4>1769529</vt:i4>
      </vt:variant>
      <vt:variant>
        <vt:i4>188</vt:i4>
      </vt:variant>
      <vt:variant>
        <vt:i4>0</vt:i4>
      </vt:variant>
      <vt:variant>
        <vt:i4>5</vt:i4>
      </vt:variant>
      <vt:variant>
        <vt:lpwstr/>
      </vt:variant>
      <vt:variant>
        <vt:lpwstr>_Toc340999380</vt:lpwstr>
      </vt:variant>
      <vt:variant>
        <vt:i4>1310777</vt:i4>
      </vt:variant>
      <vt:variant>
        <vt:i4>182</vt:i4>
      </vt:variant>
      <vt:variant>
        <vt:i4>0</vt:i4>
      </vt:variant>
      <vt:variant>
        <vt:i4>5</vt:i4>
      </vt:variant>
      <vt:variant>
        <vt:lpwstr/>
      </vt:variant>
      <vt:variant>
        <vt:lpwstr>_Toc340999379</vt:lpwstr>
      </vt:variant>
      <vt:variant>
        <vt:i4>1310777</vt:i4>
      </vt:variant>
      <vt:variant>
        <vt:i4>176</vt:i4>
      </vt:variant>
      <vt:variant>
        <vt:i4>0</vt:i4>
      </vt:variant>
      <vt:variant>
        <vt:i4>5</vt:i4>
      </vt:variant>
      <vt:variant>
        <vt:lpwstr/>
      </vt:variant>
      <vt:variant>
        <vt:lpwstr>_Toc340999378</vt:lpwstr>
      </vt:variant>
      <vt:variant>
        <vt:i4>1310777</vt:i4>
      </vt:variant>
      <vt:variant>
        <vt:i4>170</vt:i4>
      </vt:variant>
      <vt:variant>
        <vt:i4>0</vt:i4>
      </vt:variant>
      <vt:variant>
        <vt:i4>5</vt:i4>
      </vt:variant>
      <vt:variant>
        <vt:lpwstr/>
      </vt:variant>
      <vt:variant>
        <vt:lpwstr>_Toc340999377</vt:lpwstr>
      </vt:variant>
      <vt:variant>
        <vt:i4>1310777</vt:i4>
      </vt:variant>
      <vt:variant>
        <vt:i4>164</vt:i4>
      </vt:variant>
      <vt:variant>
        <vt:i4>0</vt:i4>
      </vt:variant>
      <vt:variant>
        <vt:i4>5</vt:i4>
      </vt:variant>
      <vt:variant>
        <vt:lpwstr/>
      </vt:variant>
      <vt:variant>
        <vt:lpwstr>_Toc340999376</vt:lpwstr>
      </vt:variant>
      <vt:variant>
        <vt:i4>1310777</vt:i4>
      </vt:variant>
      <vt:variant>
        <vt:i4>158</vt:i4>
      </vt:variant>
      <vt:variant>
        <vt:i4>0</vt:i4>
      </vt:variant>
      <vt:variant>
        <vt:i4>5</vt:i4>
      </vt:variant>
      <vt:variant>
        <vt:lpwstr/>
      </vt:variant>
      <vt:variant>
        <vt:lpwstr>_Toc340999374</vt:lpwstr>
      </vt:variant>
      <vt:variant>
        <vt:i4>1310777</vt:i4>
      </vt:variant>
      <vt:variant>
        <vt:i4>152</vt:i4>
      </vt:variant>
      <vt:variant>
        <vt:i4>0</vt:i4>
      </vt:variant>
      <vt:variant>
        <vt:i4>5</vt:i4>
      </vt:variant>
      <vt:variant>
        <vt:lpwstr/>
      </vt:variant>
      <vt:variant>
        <vt:lpwstr>_Toc340999373</vt:lpwstr>
      </vt:variant>
      <vt:variant>
        <vt:i4>1310777</vt:i4>
      </vt:variant>
      <vt:variant>
        <vt:i4>146</vt:i4>
      </vt:variant>
      <vt:variant>
        <vt:i4>0</vt:i4>
      </vt:variant>
      <vt:variant>
        <vt:i4>5</vt:i4>
      </vt:variant>
      <vt:variant>
        <vt:lpwstr/>
      </vt:variant>
      <vt:variant>
        <vt:lpwstr>_Toc340999372</vt:lpwstr>
      </vt:variant>
      <vt:variant>
        <vt:i4>1310777</vt:i4>
      </vt:variant>
      <vt:variant>
        <vt:i4>140</vt:i4>
      </vt:variant>
      <vt:variant>
        <vt:i4>0</vt:i4>
      </vt:variant>
      <vt:variant>
        <vt:i4>5</vt:i4>
      </vt:variant>
      <vt:variant>
        <vt:lpwstr/>
      </vt:variant>
      <vt:variant>
        <vt:lpwstr>_Toc340999371</vt:lpwstr>
      </vt:variant>
      <vt:variant>
        <vt:i4>1310777</vt:i4>
      </vt:variant>
      <vt:variant>
        <vt:i4>134</vt:i4>
      </vt:variant>
      <vt:variant>
        <vt:i4>0</vt:i4>
      </vt:variant>
      <vt:variant>
        <vt:i4>5</vt:i4>
      </vt:variant>
      <vt:variant>
        <vt:lpwstr/>
      </vt:variant>
      <vt:variant>
        <vt:lpwstr>_Toc340999370</vt:lpwstr>
      </vt:variant>
      <vt:variant>
        <vt:i4>1376313</vt:i4>
      </vt:variant>
      <vt:variant>
        <vt:i4>128</vt:i4>
      </vt:variant>
      <vt:variant>
        <vt:i4>0</vt:i4>
      </vt:variant>
      <vt:variant>
        <vt:i4>5</vt:i4>
      </vt:variant>
      <vt:variant>
        <vt:lpwstr/>
      </vt:variant>
      <vt:variant>
        <vt:lpwstr>_Toc340999369</vt:lpwstr>
      </vt:variant>
      <vt:variant>
        <vt:i4>1376313</vt:i4>
      </vt:variant>
      <vt:variant>
        <vt:i4>122</vt:i4>
      </vt:variant>
      <vt:variant>
        <vt:i4>0</vt:i4>
      </vt:variant>
      <vt:variant>
        <vt:i4>5</vt:i4>
      </vt:variant>
      <vt:variant>
        <vt:lpwstr/>
      </vt:variant>
      <vt:variant>
        <vt:lpwstr>_Toc340999368</vt:lpwstr>
      </vt:variant>
      <vt:variant>
        <vt:i4>1376313</vt:i4>
      </vt:variant>
      <vt:variant>
        <vt:i4>116</vt:i4>
      </vt:variant>
      <vt:variant>
        <vt:i4>0</vt:i4>
      </vt:variant>
      <vt:variant>
        <vt:i4>5</vt:i4>
      </vt:variant>
      <vt:variant>
        <vt:lpwstr/>
      </vt:variant>
      <vt:variant>
        <vt:lpwstr>_Toc340999367</vt:lpwstr>
      </vt:variant>
      <vt:variant>
        <vt:i4>1376313</vt:i4>
      </vt:variant>
      <vt:variant>
        <vt:i4>110</vt:i4>
      </vt:variant>
      <vt:variant>
        <vt:i4>0</vt:i4>
      </vt:variant>
      <vt:variant>
        <vt:i4>5</vt:i4>
      </vt:variant>
      <vt:variant>
        <vt:lpwstr/>
      </vt:variant>
      <vt:variant>
        <vt:lpwstr>_Toc340999366</vt:lpwstr>
      </vt:variant>
      <vt:variant>
        <vt:i4>1179705</vt:i4>
      </vt:variant>
      <vt:variant>
        <vt:i4>104</vt:i4>
      </vt:variant>
      <vt:variant>
        <vt:i4>0</vt:i4>
      </vt:variant>
      <vt:variant>
        <vt:i4>5</vt:i4>
      </vt:variant>
      <vt:variant>
        <vt:lpwstr/>
      </vt:variant>
      <vt:variant>
        <vt:lpwstr>_Toc340999314</vt:lpwstr>
      </vt:variant>
      <vt:variant>
        <vt:i4>1179705</vt:i4>
      </vt:variant>
      <vt:variant>
        <vt:i4>98</vt:i4>
      </vt:variant>
      <vt:variant>
        <vt:i4>0</vt:i4>
      </vt:variant>
      <vt:variant>
        <vt:i4>5</vt:i4>
      </vt:variant>
      <vt:variant>
        <vt:lpwstr/>
      </vt:variant>
      <vt:variant>
        <vt:lpwstr>_Toc340999313</vt:lpwstr>
      </vt:variant>
      <vt:variant>
        <vt:i4>1179705</vt:i4>
      </vt:variant>
      <vt:variant>
        <vt:i4>92</vt:i4>
      </vt:variant>
      <vt:variant>
        <vt:i4>0</vt:i4>
      </vt:variant>
      <vt:variant>
        <vt:i4>5</vt:i4>
      </vt:variant>
      <vt:variant>
        <vt:lpwstr/>
      </vt:variant>
      <vt:variant>
        <vt:lpwstr>_Toc340999312</vt:lpwstr>
      </vt:variant>
      <vt:variant>
        <vt:i4>1179705</vt:i4>
      </vt:variant>
      <vt:variant>
        <vt:i4>86</vt:i4>
      </vt:variant>
      <vt:variant>
        <vt:i4>0</vt:i4>
      </vt:variant>
      <vt:variant>
        <vt:i4>5</vt:i4>
      </vt:variant>
      <vt:variant>
        <vt:lpwstr/>
      </vt:variant>
      <vt:variant>
        <vt:lpwstr>_Toc340999311</vt:lpwstr>
      </vt:variant>
      <vt:variant>
        <vt:i4>1179705</vt:i4>
      </vt:variant>
      <vt:variant>
        <vt:i4>80</vt:i4>
      </vt:variant>
      <vt:variant>
        <vt:i4>0</vt:i4>
      </vt:variant>
      <vt:variant>
        <vt:i4>5</vt:i4>
      </vt:variant>
      <vt:variant>
        <vt:lpwstr/>
      </vt:variant>
      <vt:variant>
        <vt:lpwstr>_Toc340999310</vt:lpwstr>
      </vt:variant>
      <vt:variant>
        <vt:i4>1245241</vt:i4>
      </vt:variant>
      <vt:variant>
        <vt:i4>74</vt:i4>
      </vt:variant>
      <vt:variant>
        <vt:i4>0</vt:i4>
      </vt:variant>
      <vt:variant>
        <vt:i4>5</vt:i4>
      </vt:variant>
      <vt:variant>
        <vt:lpwstr/>
      </vt:variant>
      <vt:variant>
        <vt:lpwstr>_Toc340999309</vt:lpwstr>
      </vt:variant>
      <vt:variant>
        <vt:i4>1245241</vt:i4>
      </vt:variant>
      <vt:variant>
        <vt:i4>68</vt:i4>
      </vt:variant>
      <vt:variant>
        <vt:i4>0</vt:i4>
      </vt:variant>
      <vt:variant>
        <vt:i4>5</vt:i4>
      </vt:variant>
      <vt:variant>
        <vt:lpwstr/>
      </vt:variant>
      <vt:variant>
        <vt:lpwstr>_Toc340999308</vt:lpwstr>
      </vt:variant>
      <vt:variant>
        <vt:i4>1245241</vt:i4>
      </vt:variant>
      <vt:variant>
        <vt:i4>62</vt:i4>
      </vt:variant>
      <vt:variant>
        <vt:i4>0</vt:i4>
      </vt:variant>
      <vt:variant>
        <vt:i4>5</vt:i4>
      </vt:variant>
      <vt:variant>
        <vt:lpwstr/>
      </vt:variant>
      <vt:variant>
        <vt:lpwstr>_Toc340999307</vt:lpwstr>
      </vt:variant>
      <vt:variant>
        <vt:i4>1245241</vt:i4>
      </vt:variant>
      <vt:variant>
        <vt:i4>56</vt:i4>
      </vt:variant>
      <vt:variant>
        <vt:i4>0</vt:i4>
      </vt:variant>
      <vt:variant>
        <vt:i4>5</vt:i4>
      </vt:variant>
      <vt:variant>
        <vt:lpwstr/>
      </vt:variant>
      <vt:variant>
        <vt:lpwstr>_Toc340999306</vt:lpwstr>
      </vt:variant>
      <vt:variant>
        <vt:i4>1245241</vt:i4>
      </vt:variant>
      <vt:variant>
        <vt:i4>50</vt:i4>
      </vt:variant>
      <vt:variant>
        <vt:i4>0</vt:i4>
      </vt:variant>
      <vt:variant>
        <vt:i4>5</vt:i4>
      </vt:variant>
      <vt:variant>
        <vt:lpwstr/>
      </vt:variant>
      <vt:variant>
        <vt:lpwstr>_Toc340999305</vt:lpwstr>
      </vt:variant>
      <vt:variant>
        <vt:i4>1245241</vt:i4>
      </vt:variant>
      <vt:variant>
        <vt:i4>44</vt:i4>
      </vt:variant>
      <vt:variant>
        <vt:i4>0</vt:i4>
      </vt:variant>
      <vt:variant>
        <vt:i4>5</vt:i4>
      </vt:variant>
      <vt:variant>
        <vt:lpwstr/>
      </vt:variant>
      <vt:variant>
        <vt:lpwstr>_Toc340999304</vt:lpwstr>
      </vt:variant>
      <vt:variant>
        <vt:i4>1245241</vt:i4>
      </vt:variant>
      <vt:variant>
        <vt:i4>38</vt:i4>
      </vt:variant>
      <vt:variant>
        <vt:i4>0</vt:i4>
      </vt:variant>
      <vt:variant>
        <vt:i4>5</vt:i4>
      </vt:variant>
      <vt:variant>
        <vt:lpwstr/>
      </vt:variant>
      <vt:variant>
        <vt:lpwstr>_Toc340999303</vt:lpwstr>
      </vt:variant>
      <vt:variant>
        <vt:i4>1245241</vt:i4>
      </vt:variant>
      <vt:variant>
        <vt:i4>32</vt:i4>
      </vt:variant>
      <vt:variant>
        <vt:i4>0</vt:i4>
      </vt:variant>
      <vt:variant>
        <vt:i4>5</vt:i4>
      </vt:variant>
      <vt:variant>
        <vt:lpwstr/>
      </vt:variant>
      <vt:variant>
        <vt:lpwstr>_Toc340999302</vt:lpwstr>
      </vt:variant>
      <vt:variant>
        <vt:i4>1245241</vt:i4>
      </vt:variant>
      <vt:variant>
        <vt:i4>26</vt:i4>
      </vt:variant>
      <vt:variant>
        <vt:i4>0</vt:i4>
      </vt:variant>
      <vt:variant>
        <vt:i4>5</vt:i4>
      </vt:variant>
      <vt:variant>
        <vt:lpwstr/>
      </vt:variant>
      <vt:variant>
        <vt:lpwstr>_Toc340999301</vt:lpwstr>
      </vt:variant>
      <vt:variant>
        <vt:i4>1245241</vt:i4>
      </vt:variant>
      <vt:variant>
        <vt:i4>20</vt:i4>
      </vt:variant>
      <vt:variant>
        <vt:i4>0</vt:i4>
      </vt:variant>
      <vt:variant>
        <vt:i4>5</vt:i4>
      </vt:variant>
      <vt:variant>
        <vt:lpwstr/>
      </vt:variant>
      <vt:variant>
        <vt:lpwstr>_Toc340999300</vt:lpwstr>
      </vt:variant>
      <vt:variant>
        <vt:i4>1703992</vt:i4>
      </vt:variant>
      <vt:variant>
        <vt:i4>14</vt:i4>
      </vt:variant>
      <vt:variant>
        <vt:i4>0</vt:i4>
      </vt:variant>
      <vt:variant>
        <vt:i4>5</vt:i4>
      </vt:variant>
      <vt:variant>
        <vt:lpwstr/>
      </vt:variant>
      <vt:variant>
        <vt:lpwstr>_Toc340999299</vt:lpwstr>
      </vt:variant>
      <vt:variant>
        <vt:i4>1703992</vt:i4>
      </vt:variant>
      <vt:variant>
        <vt:i4>8</vt:i4>
      </vt:variant>
      <vt:variant>
        <vt:i4>0</vt:i4>
      </vt:variant>
      <vt:variant>
        <vt:i4>5</vt:i4>
      </vt:variant>
      <vt:variant>
        <vt:lpwstr/>
      </vt:variant>
      <vt:variant>
        <vt:lpwstr>_Toc340999298</vt:lpwstr>
      </vt:variant>
      <vt:variant>
        <vt:i4>7340152</vt:i4>
      </vt:variant>
      <vt:variant>
        <vt:i4>3</vt:i4>
      </vt:variant>
      <vt:variant>
        <vt:i4>0</vt:i4>
      </vt:variant>
      <vt:variant>
        <vt:i4>5</vt:i4>
      </vt:variant>
      <vt:variant>
        <vt:lpwstr>http://www.valens-semi.com/</vt:lpwstr>
      </vt:variant>
      <vt:variant>
        <vt:lpwstr/>
      </vt:variant>
      <vt:variant>
        <vt:i4>327805</vt:i4>
      </vt:variant>
      <vt:variant>
        <vt:i4>0</vt:i4>
      </vt:variant>
      <vt:variant>
        <vt:i4>0</vt:i4>
      </vt:variant>
      <vt:variant>
        <vt:i4>5</vt:i4>
      </vt:variant>
      <vt:variant>
        <vt:lpwstr>mailto:info@valens-semi.com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Lucid Series Performance Verification Manual</dc:title>
  <dc:subject/>
  <dc:creator>Jakob Apelblat</dc:creator>
  <cp:keywords>1.3</cp:keywords>
  <dc:description/>
  <cp:lastModifiedBy>Shivani Chouksey</cp:lastModifiedBy>
  <cp:revision>2</cp:revision>
  <cp:lastPrinted>2023-08-15T14:18:00Z</cp:lastPrinted>
  <dcterms:created xsi:type="dcterms:W3CDTF">2024-11-15T13:50:00Z</dcterms:created>
  <dcterms:modified xsi:type="dcterms:W3CDTF">2024-11-15T13:50:00Z</dcterms:modified>
  <cp:category>Rev. 1.3</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0x010100E3FFB5B3D723954FA59D5369C083C460</vt:lpwstr>
  </property>
  <property fmtid="{D5CDD505-2E9C-101B-9397-08002B2CF9AE}" pid="3" name="Approver">
    <vt:lpwstr/>
  </property>
  <property fmtid="{D5CDD505-2E9C-101B-9397-08002B2CF9AE}" pid="4" name="DateCompleted">
    <vt:lpwstr/>
  </property>
  <property fmtid="{D5CDD505-2E9C-101B-9397-08002B2CF9AE}" pid="5" name="_Version">
    <vt:lpwstr/>
  </property>
  <property fmtid="{D5CDD505-2E9C-101B-9397-08002B2CF9AE}" pid="6" name="_DCDateModified">
    <vt:lpwstr/>
  </property>
  <property fmtid="{D5CDD505-2E9C-101B-9397-08002B2CF9AE}" pid="7" name="URL">
    <vt:lpwstr/>
  </property>
  <property fmtid="{D5CDD505-2E9C-101B-9397-08002B2CF9AE}" pid="8" name="ol_Department">
    <vt:lpwstr/>
  </property>
  <property fmtid="{D5CDD505-2E9C-101B-9397-08002B2CF9AE}" pid="9" name="Invernal version">
    <vt:lpwstr/>
  </property>
  <property fmtid="{D5CDD505-2E9C-101B-9397-08002B2CF9AE}" pid="10" name="xd_Signature">
    <vt:bool>false</vt:bool>
  </property>
  <property fmtid="{D5CDD505-2E9C-101B-9397-08002B2CF9AE}" pid="11" name="xd_ProgID">
    <vt:lpwstr/>
  </property>
  <property fmtid="{D5CDD505-2E9C-101B-9397-08002B2CF9AE}" pid="12" name="TemplateUrl">
    <vt:lpwstr/>
  </property>
  <property fmtid="{D5CDD505-2E9C-101B-9397-08002B2CF9AE}" pid="13" name="Updated Version?">
    <vt:bool>false</vt:bool>
  </property>
</Properties>
</file>